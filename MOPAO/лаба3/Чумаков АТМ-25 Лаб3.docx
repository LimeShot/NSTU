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4"/>
        <w:tblW w:w="991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67" w:type="dxa"/>
          <w:right w:w="567" w:type="dxa"/>
        </w:tblCellMar>
        <w:tblLook w:val="04A0" w:firstRow="1" w:lastRow="0" w:firstColumn="1" w:lastColumn="0" w:noHBand="0" w:noVBand="1"/>
      </w:tblPr>
      <w:tblGrid>
        <w:gridCol w:w="2422"/>
        <w:gridCol w:w="1984"/>
        <w:gridCol w:w="5512"/>
      </w:tblGrid>
      <w:tr w:rsidR="001C7EF2" w:rsidRPr="00975C51" w14:paraId="0C8AAAD9" w14:textId="77777777" w:rsidTr="00C62253">
        <w:trPr>
          <w:cantSplit/>
          <w:trHeight w:val="3119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687C886D" w14:textId="417FD6EE" w:rsidR="001C7EF2" w:rsidRPr="00975C51" w:rsidRDefault="006C520B" w:rsidP="004C26BC">
            <w:pPr>
              <w:rPr>
                <w:rFonts w:ascii="Times New Roman" w:hAnsi="Times New Roman" w:cs="Times New Roman"/>
              </w:rPr>
            </w:pPr>
            <w:r w:rsidRPr="00975C51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57216" behindDoc="0" locked="0" layoutInCell="1" allowOverlap="1" wp14:anchorId="58477AD1" wp14:editId="2C5D322A">
                  <wp:simplePos x="0" y="0"/>
                  <wp:positionH relativeFrom="margin">
                    <wp:align>center</wp:align>
                  </wp:positionH>
                  <wp:positionV relativeFrom="page">
                    <wp:posOffset>82550</wp:posOffset>
                  </wp:positionV>
                  <wp:extent cx="1054735" cy="1344930"/>
                  <wp:effectExtent l="0" t="0" r="0" b="7620"/>
                  <wp:wrapNone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гербк.emf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735" cy="1344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BC5CC1" w:rsidRPr="00975C51" w14:paraId="42B6D54E" w14:textId="77777777" w:rsidTr="00C62253">
        <w:trPr>
          <w:trHeight w:val="1288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bottom"/>
          </w:tcPr>
          <w:p w14:paraId="3EC8F3DD" w14:textId="0A99DE76" w:rsidR="00BC5CC1" w:rsidRPr="00975C51" w:rsidRDefault="00BC5CC1" w:rsidP="004C26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5C51">
              <w:rPr>
                <w:rFonts w:ascii="Times New Roman" w:hAnsi="Times New Roman" w:cs="Times New Roman"/>
                <w:sz w:val="28"/>
                <w:szCs w:val="28"/>
              </w:rPr>
              <w:t xml:space="preserve">Федеральное государственное бюджетное </w:t>
            </w:r>
            <w:r w:rsidRPr="00975C51">
              <w:rPr>
                <w:rFonts w:ascii="Times New Roman" w:hAnsi="Times New Roman" w:cs="Times New Roman"/>
                <w:sz w:val="28"/>
                <w:szCs w:val="28"/>
              </w:rPr>
              <w:br/>
              <w:t>образовательное учреждение высшего образования</w:t>
            </w:r>
          </w:p>
          <w:p w14:paraId="3E40457E" w14:textId="649F1230" w:rsidR="00BC5CC1" w:rsidRPr="00975C51" w:rsidRDefault="00BC5CC1" w:rsidP="004C26BC">
            <w:pPr>
              <w:jc w:val="center"/>
              <w:rPr>
                <w:rFonts w:ascii="Times New Roman" w:hAnsi="Times New Roman" w:cs="Times New Roman"/>
              </w:rPr>
            </w:pPr>
            <w:r w:rsidRPr="00975C51">
              <w:rPr>
                <w:rFonts w:ascii="Times New Roman" w:hAnsi="Times New Roman" w:cs="Times New Roman"/>
                <w:sz w:val="28"/>
                <w:szCs w:val="28"/>
              </w:rPr>
              <w:t>«Новосибирский государственный технический университет»</w:t>
            </w:r>
          </w:p>
        </w:tc>
      </w:tr>
      <w:tr w:rsidR="003F59B9" w:rsidRPr="00975C51" w14:paraId="5E761875" w14:textId="77777777" w:rsidTr="00C62253">
        <w:trPr>
          <w:trHeight w:val="3076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7B21E5B4" w14:textId="60654D9D" w:rsidR="003F59B9" w:rsidRPr="00975C51" w:rsidRDefault="00C3666D" w:rsidP="004C26BC">
            <w:pPr>
              <w:rPr>
                <w:rFonts w:ascii="Times New Roman" w:hAnsi="Times New Roman" w:cs="Times New Roman"/>
              </w:rPr>
            </w:pPr>
            <w:r w:rsidRPr="00975C51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60288" behindDoc="0" locked="0" layoutInCell="1" allowOverlap="1" wp14:anchorId="49F450AA" wp14:editId="4C5FB05E">
                  <wp:simplePos x="0" y="0"/>
                  <wp:positionH relativeFrom="column">
                    <wp:posOffset>719455</wp:posOffset>
                  </wp:positionH>
                  <wp:positionV relativeFrom="paragraph">
                    <wp:posOffset>10795</wp:posOffset>
                  </wp:positionV>
                  <wp:extent cx="4881880" cy="794385"/>
                  <wp:effectExtent l="0" t="0" r="0" b="5715"/>
                  <wp:wrapNone/>
                  <wp:docPr id="146814849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81880" cy="794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881A0B" w:rsidRPr="00975C51" w14:paraId="3EE8FC8C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73953A42" w14:textId="34B044B4" w:rsidR="00881A0B" w:rsidRPr="00975C51" w:rsidRDefault="00881A0B" w:rsidP="004C26BC">
            <w:pPr>
              <w:jc w:val="center"/>
              <w:rPr>
                <w:rFonts w:ascii="Times New Roman" w:hAnsi="Times New Roman" w:cs="Times New Roman"/>
              </w:rPr>
            </w:pPr>
            <w:r w:rsidRPr="00975C51">
              <w:rPr>
                <w:rFonts w:ascii="Times New Roman" w:hAnsi="Times New Roman" w:cs="Times New Roman"/>
                <w:sz w:val="28"/>
                <w:szCs w:val="28"/>
              </w:rPr>
              <w:t xml:space="preserve">Кафедра </w:t>
            </w:r>
            <w:r w:rsidR="008912B0" w:rsidRPr="00975C51">
              <w:rPr>
                <w:rFonts w:ascii="Times New Roman" w:hAnsi="Times New Roman" w:cs="Times New Roman"/>
                <w:sz w:val="28"/>
                <w:szCs w:val="28"/>
              </w:rPr>
              <w:t>систем сбора и обработки данных</w:t>
            </w:r>
          </w:p>
        </w:tc>
      </w:tr>
      <w:tr w:rsidR="0051768B" w:rsidRPr="00975C51" w14:paraId="6830F5B2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0B2D6965" w14:textId="3F9C98BA" w:rsidR="0051768B" w:rsidRPr="00975C51" w:rsidRDefault="00000000" w:rsidP="004C26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sdt>
              <w:sdtPr>
                <w:rPr>
                  <w:rFonts w:ascii="Times New Roman" w:hAnsi="Times New Roman" w:cs="Times New Roman"/>
                  <w:sz w:val="28"/>
                  <w:szCs w:val="28"/>
                </w:rPr>
                <w:alias w:val="Вид работы"/>
                <w:tag w:val="Вид работы"/>
                <w:id w:val="2038628977"/>
                <w:placeholder>
                  <w:docPart w:val="46B8C828B0E9414F8C731BB86CE268E8"/>
                </w:placeholder>
                <w:comboBox>
                  <w:listItem w:value="Выберите элемент."/>
                  <w:listItem w:displayText="Практическое задание" w:value="Практическое задание"/>
                  <w:listItem w:displayText="Лабораторная работа" w:value="Лабораторная работа"/>
                </w:comboBox>
              </w:sdtPr>
              <w:sdtContent>
                <w:r w:rsidR="00C3666D" w:rsidRPr="00975C51">
                  <w:rPr>
                    <w:rFonts w:ascii="Times New Roman" w:hAnsi="Times New Roman" w:cs="Times New Roman"/>
                    <w:sz w:val="28"/>
                    <w:szCs w:val="28"/>
                  </w:rPr>
                  <w:t>Лабораторная работа</w:t>
                </w:r>
              </w:sdtContent>
            </w:sdt>
            <w:r w:rsidR="0051768B" w:rsidRPr="00975C51">
              <w:rPr>
                <w:rFonts w:ascii="Times New Roman" w:hAnsi="Times New Roman" w:cs="Times New Roman"/>
                <w:sz w:val="28"/>
                <w:szCs w:val="28"/>
              </w:rPr>
              <w:t xml:space="preserve"> № </w:t>
            </w:r>
            <w:sdt>
              <w:sdtPr>
                <w:rPr>
                  <w:rFonts w:ascii="Times New Roman" w:hAnsi="Times New Roman" w:cs="Times New Roman"/>
                  <w:sz w:val="28"/>
                  <w:szCs w:val="28"/>
                </w:rPr>
                <w:alias w:val="номер"/>
                <w:tag w:val="номер"/>
                <w:id w:val="1579561519"/>
                <w:placeholder>
                  <w:docPart w:val="365B099557B443C6852DF0F38239A774"/>
                </w:placeholder>
                <w:dropDownList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</w:dropDownList>
              </w:sdtPr>
              <w:sdtContent>
                <w:r w:rsidR="0089117D" w:rsidRPr="00975C51">
                  <w:rPr>
                    <w:rFonts w:ascii="Times New Roman" w:hAnsi="Times New Roman" w:cs="Times New Roman"/>
                    <w:sz w:val="28"/>
                    <w:szCs w:val="28"/>
                  </w:rPr>
                  <w:t>3</w:t>
                </w:r>
              </w:sdtContent>
            </w:sdt>
          </w:p>
        </w:tc>
      </w:tr>
      <w:tr w:rsidR="0051768B" w:rsidRPr="00975C51" w14:paraId="17B94E9F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394E9BBC" w14:textId="51401304" w:rsidR="0051768B" w:rsidRPr="00975C51" w:rsidRDefault="00F9394F" w:rsidP="004C26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5C51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55167" behindDoc="1" locked="0" layoutInCell="1" allowOverlap="1" wp14:anchorId="1969AB58" wp14:editId="69AE73D8">
                  <wp:simplePos x="0" y="0"/>
                  <wp:positionH relativeFrom="column">
                    <wp:posOffset>-24130</wp:posOffset>
                  </wp:positionH>
                  <wp:positionV relativeFrom="page">
                    <wp:posOffset>-5419090</wp:posOffset>
                  </wp:positionV>
                  <wp:extent cx="6356985" cy="9441815"/>
                  <wp:effectExtent l="0" t="0" r="5715" b="6985"/>
                  <wp:wrapNone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амкак.emf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6985" cy="944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1768B" w:rsidRPr="00975C51">
              <w:rPr>
                <w:rFonts w:ascii="Times New Roman" w:hAnsi="Times New Roman" w:cs="Times New Roman"/>
                <w:sz w:val="28"/>
                <w:szCs w:val="28"/>
              </w:rPr>
              <w:t>по дисциплине «</w:t>
            </w:r>
            <w:sdt>
              <w:sdtPr>
                <w:rPr>
                  <w:rFonts w:ascii="Times New Roman" w:hAnsi="Times New Roman" w:cs="Times New Roman"/>
                  <w:sz w:val="28"/>
                  <w:szCs w:val="28"/>
                </w:rPr>
                <w:id w:val="-332765365"/>
                <w:lock w:val="sdtLocked"/>
                <w:placeholder>
                  <w:docPart w:val="A3C7C7FDDC564B17A9F180334E27D2F4"/>
                </w:placeholder>
                <w:comboBox>
                  <w:listItem w:displayText="Основы программирования" w:value="Основы программирования"/>
                  <w:listItem w:displayText="Структуры данных и алгоритмы" w:value="Структуры данных и алгоритмы"/>
                  <w:listItem w:displayText="Введение в архитектуру компьютера" w:value="Введение в архитектуру компьютера"/>
                  <w:listItem w:displayText="Информатика" w:value="Информатика"/>
                </w:comboBox>
              </w:sdtPr>
              <w:sdtContent>
                <w:r w:rsidR="00BE68C1" w:rsidRPr="00975C51">
                  <w:rPr>
                    <w:rFonts w:ascii="Times New Roman" w:hAnsi="Times New Roman" w:cs="Times New Roman"/>
                    <w:sz w:val="28"/>
                    <w:szCs w:val="28"/>
                  </w:rPr>
                  <w:t>Моделирование процессов и объектов</w:t>
                </w:r>
              </w:sdtContent>
            </w:sdt>
            <w:r w:rsidR="0051768B" w:rsidRPr="00975C51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</w:tr>
      <w:tr w:rsidR="0051768B" w:rsidRPr="00975C51" w14:paraId="04623FDF" w14:textId="77777777" w:rsidTr="00C62253">
        <w:trPr>
          <w:trHeight w:hRule="exact" w:val="1042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ascii="Times New Roman" w:hAnsi="Times New Roman" w:cs="Times New Roman"/>
              </w:rPr>
              <w:alias w:val="Тема работы"/>
              <w:tag w:val="Тема работы"/>
              <w:id w:val="1987114446"/>
              <w:lock w:val="sdtLocked"/>
              <w:placeholder>
                <w:docPart w:val="8BDE018784094A05BFD76F9FAC7C273C"/>
              </w:placeholder>
            </w:sdtPr>
            <w:sdtContent>
              <w:p w14:paraId="3B09DCA3" w14:textId="4FF9CE5A" w:rsidR="0051768B" w:rsidRPr="00975C51" w:rsidRDefault="0089117D" w:rsidP="004C26BC">
                <w:pPr>
                  <w:jc w:val="center"/>
                  <w:rPr>
                    <w:rFonts w:ascii="Times New Roman" w:hAnsi="Times New Roman" w:cs="Times New Roman"/>
                    <w:b/>
                    <w:bCs/>
                    <w:sz w:val="32"/>
                    <w:szCs w:val="32"/>
                  </w:rPr>
                </w:pPr>
                <w:r w:rsidRPr="00975C51">
                  <w:rPr>
                    <w:rFonts w:ascii="Times New Roman" w:hAnsi="Times New Roman" w:cs="Times New Roman"/>
                    <w:b/>
                    <w:bCs/>
                    <w:sz w:val="32"/>
                    <w:szCs w:val="32"/>
                  </w:rPr>
                  <w:t>Геоинформационное моделирование</w:t>
                </w:r>
              </w:p>
            </w:sdtContent>
          </w:sdt>
        </w:tc>
      </w:tr>
      <w:tr w:rsidR="0051768B" w:rsidRPr="00975C51" w14:paraId="4D1AB42B" w14:textId="77777777" w:rsidTr="00C62253">
        <w:trPr>
          <w:trHeight w:hRule="exact" w:val="291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4838FBA5" w14:textId="77777777" w:rsidR="0051768B" w:rsidRPr="00975C51" w:rsidRDefault="0051768B" w:rsidP="004C26BC">
            <w:pPr>
              <w:rPr>
                <w:rFonts w:ascii="Times New Roman" w:hAnsi="Times New Roman" w:cs="Times New Roman"/>
              </w:rPr>
            </w:pPr>
          </w:p>
        </w:tc>
      </w:tr>
      <w:tr w:rsidR="00BF30EC" w:rsidRPr="00975C51" w14:paraId="4807BF06" w14:textId="77777777" w:rsidTr="00C62253">
        <w:trPr>
          <w:trHeight w:hRule="exact" w:val="454"/>
          <w:jc w:val="center"/>
        </w:trPr>
        <w:tc>
          <w:tcPr>
            <w:tcW w:w="1221" w:type="pct"/>
            <w:vMerge w:val="restart"/>
            <w:tcMar>
              <w:left w:w="0" w:type="dxa"/>
              <w:right w:w="0" w:type="dxa"/>
            </w:tcMar>
            <w:vAlign w:val="center"/>
          </w:tcPr>
          <w:p w14:paraId="147EBD8D" w14:textId="64ED7E70" w:rsidR="00BF30EC" w:rsidRPr="00975C51" w:rsidRDefault="00BF30EC" w:rsidP="004C26B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5D3A7B39" w14:textId="17DFE594" w:rsidR="00BF30EC" w:rsidRPr="00975C51" w:rsidRDefault="008912B0" w:rsidP="004C26B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5C51">
              <w:rPr>
                <w:rFonts w:ascii="Times New Roman" w:hAnsi="Times New Roman" w:cs="Times New Roman"/>
                <w:sz w:val="28"/>
                <w:szCs w:val="28"/>
              </w:rPr>
              <w:t>Студент</w:t>
            </w: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279631F8" w14:textId="527DE8C2" w:rsidR="00BF30EC" w:rsidRPr="00975C51" w:rsidRDefault="00FF79F2" w:rsidP="004C26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75C51">
              <w:rPr>
                <w:rFonts w:ascii="Times New Roman" w:hAnsi="Times New Roman" w:cs="Times New Roman"/>
                <w:sz w:val="28"/>
                <w:szCs w:val="28"/>
              </w:rPr>
              <w:t>Чумаков Илья</w:t>
            </w:r>
          </w:p>
        </w:tc>
      </w:tr>
      <w:tr w:rsidR="00E33944" w:rsidRPr="00975C51" w14:paraId="6102B95E" w14:textId="77777777" w:rsidTr="00C62253">
        <w:trPr>
          <w:gridAfter w:val="2"/>
          <w:wAfter w:w="7496" w:type="dxa"/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6C383167" w14:textId="77777777" w:rsidR="00E33944" w:rsidRPr="00975C51" w:rsidRDefault="00E33944" w:rsidP="004C26BC">
            <w:pPr>
              <w:rPr>
                <w:rFonts w:ascii="Times New Roman" w:hAnsi="Times New Roman" w:cs="Times New Roman"/>
              </w:rPr>
            </w:pPr>
          </w:p>
        </w:tc>
      </w:tr>
      <w:tr w:rsidR="00BF30EC" w:rsidRPr="00975C51" w14:paraId="3967CEDE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408E4369" w14:textId="77777777" w:rsidR="00BF30EC" w:rsidRPr="00975C51" w:rsidRDefault="00BF30EC" w:rsidP="004C26B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2CBCDB14" w14:textId="7942EF36" w:rsidR="00BF30EC" w:rsidRPr="00975C51" w:rsidRDefault="00FF79F2" w:rsidP="004C26B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5C51">
              <w:rPr>
                <w:rFonts w:ascii="Times New Roman" w:hAnsi="Times New Roman" w:cs="Times New Roman"/>
                <w:sz w:val="28"/>
                <w:szCs w:val="28"/>
              </w:rPr>
              <w:t>Группа</w:t>
            </w: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642D5020" w14:textId="1CC9225D" w:rsidR="00BF30EC" w:rsidRPr="00975C51" w:rsidRDefault="004C26BC" w:rsidP="004C26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75C51">
              <w:rPr>
                <w:rFonts w:ascii="Times New Roman" w:hAnsi="Times New Roman" w:cs="Times New Roman"/>
                <w:sz w:val="28"/>
                <w:szCs w:val="28"/>
              </w:rPr>
              <w:t>АТМ</w:t>
            </w:r>
            <w:r w:rsidR="00FF79F2" w:rsidRPr="00975C51">
              <w:rPr>
                <w:rFonts w:ascii="Times New Roman" w:hAnsi="Times New Roman" w:cs="Times New Roman"/>
                <w:sz w:val="28"/>
                <w:szCs w:val="28"/>
              </w:rPr>
              <w:t>-25</w:t>
            </w:r>
          </w:p>
        </w:tc>
      </w:tr>
      <w:tr w:rsidR="00BF30EC" w:rsidRPr="00975C51" w14:paraId="115F87F1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5E77DC0F" w14:textId="77777777" w:rsidR="00BF30EC" w:rsidRPr="00975C51" w:rsidRDefault="00BF30EC" w:rsidP="004C26B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37421B3E" w14:textId="7D2058EB" w:rsidR="00BF30EC" w:rsidRPr="00975C51" w:rsidRDefault="00BE68C1" w:rsidP="004C26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75C51">
              <w:rPr>
                <w:rFonts w:ascii="Times New Roman" w:hAnsi="Times New Roman" w:cs="Times New Roman"/>
                <w:sz w:val="28"/>
                <w:szCs w:val="28"/>
              </w:rPr>
              <w:t>Вариант</w:t>
            </w: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7E1BF3A9" w14:textId="69C3BC71" w:rsidR="00BF30EC" w:rsidRPr="00975C51" w:rsidRDefault="00BE68C1" w:rsidP="004C26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75C51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</w:tr>
      <w:tr w:rsidR="00BF30EC" w:rsidRPr="00975C51" w14:paraId="525C3A22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18EEF19C" w14:textId="77777777" w:rsidR="00BF30EC" w:rsidRPr="00975C51" w:rsidRDefault="00BF30EC" w:rsidP="004C26B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21B7A4F9" w14:textId="77777777" w:rsidR="00BF30EC" w:rsidRPr="00975C51" w:rsidRDefault="00BF30EC" w:rsidP="004C26B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1D4099E2" w14:textId="77777777" w:rsidR="00BF30EC" w:rsidRPr="00975C51" w:rsidRDefault="00BF30EC" w:rsidP="004C26B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30EC" w:rsidRPr="00975C51" w14:paraId="2F90ECD6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372F0BAF" w14:textId="77777777" w:rsidR="00BF30EC" w:rsidRPr="00975C51" w:rsidRDefault="00BF30EC" w:rsidP="004C26B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22E0108B" w14:textId="77777777" w:rsidR="00BF30EC" w:rsidRPr="00975C51" w:rsidRDefault="00BF30EC" w:rsidP="004C26B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08E7616B" w14:textId="77777777" w:rsidR="00BF30EC" w:rsidRPr="00975C51" w:rsidRDefault="00BF30EC" w:rsidP="004C26B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30EC" w:rsidRPr="00975C51" w14:paraId="26B630BD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65DA9299" w14:textId="77777777" w:rsidR="00BF30EC" w:rsidRPr="00975C51" w:rsidRDefault="00BF30EC" w:rsidP="004C26B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ascii="Times New Roman" w:hAnsi="Times New Roman" w:cs="Times New Roman"/>
                <w:sz w:val="28"/>
                <w:szCs w:val="28"/>
              </w:rPr>
              <w:alias w:val="Преподаватели"/>
              <w:tag w:val="Преподаватели"/>
              <w:id w:val="-272710829"/>
              <w:placeholder>
                <w:docPart w:val="46B8C828B0E9414F8C731BB86CE268E8"/>
              </w:placeholder>
              <w:comboBox>
                <w:listItem w:value="Выберите элемент."/>
                <w:listItem w:displayText="Преподаватель" w:value="Преподаватель"/>
                <w:listItem w:displayText="Преподаватели" w:value="Преподаватели"/>
              </w:comboBox>
            </w:sdtPr>
            <w:sdtContent>
              <w:p w14:paraId="0D36F504" w14:textId="7BD01858" w:rsidR="00BF30EC" w:rsidRPr="00975C51" w:rsidRDefault="008912B0" w:rsidP="004C26BC">
                <w:pPr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 w:rsidRPr="00975C51">
                  <w:rPr>
                    <w:rFonts w:ascii="Times New Roman" w:hAnsi="Times New Roman" w:cs="Times New Roman"/>
                    <w:sz w:val="28"/>
                    <w:szCs w:val="28"/>
                  </w:rPr>
                  <w:t>Преподаватель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1062507B" w14:textId="1D719C06" w:rsidR="00BF30EC" w:rsidRPr="00975C51" w:rsidRDefault="004C26BC" w:rsidP="004C26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75C51"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="008912B0" w:rsidRPr="00975C51">
              <w:rPr>
                <w:rFonts w:ascii="Times New Roman" w:hAnsi="Times New Roman" w:cs="Times New Roman"/>
                <w:sz w:val="28"/>
                <w:szCs w:val="28"/>
              </w:rPr>
              <w:t>авлова Анна Илларионовна</w:t>
            </w:r>
          </w:p>
        </w:tc>
      </w:tr>
      <w:tr w:rsidR="00BF30EC" w:rsidRPr="00975C51" w14:paraId="3CF1C529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36788306" w14:textId="77777777" w:rsidR="00BF30EC" w:rsidRPr="00975C51" w:rsidRDefault="00BF30EC" w:rsidP="004C26B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48475824" w14:textId="77777777" w:rsidR="00BF30EC" w:rsidRPr="00975C51" w:rsidRDefault="00BF30EC" w:rsidP="004C26B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740D4A8C" w14:textId="77777777" w:rsidR="00BF30EC" w:rsidRPr="00975C51" w:rsidRDefault="00BF30EC" w:rsidP="004C26BC">
            <w:pPr>
              <w:rPr>
                <w:rFonts w:ascii="Times New Roman" w:hAnsi="Times New Roman" w:cs="Times New Roman"/>
              </w:rPr>
            </w:pPr>
          </w:p>
        </w:tc>
      </w:tr>
      <w:tr w:rsidR="00F9394F" w:rsidRPr="00975C51" w14:paraId="1521FB51" w14:textId="77777777" w:rsidTr="00C62253">
        <w:trPr>
          <w:trHeight w:hRule="exact" w:val="635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222589BE" w14:textId="2DD53CA2" w:rsidR="00F9394F" w:rsidRPr="00975C51" w:rsidRDefault="00F9394F" w:rsidP="004C26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5C51">
              <w:rPr>
                <w:rFonts w:ascii="Times New Roman" w:hAnsi="Times New Roman" w:cs="Times New Roman"/>
                <w:sz w:val="28"/>
                <w:szCs w:val="28"/>
              </w:rPr>
              <w:t>Новосибирск</w:t>
            </w:r>
            <w:r w:rsidR="003843B0" w:rsidRPr="00975C51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975C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75C51"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 w:rsidRPr="00975C51">
              <w:rPr>
                <w:rFonts w:ascii="Times New Roman" w:hAnsi="Times New Roman" w:cs="Times New Roman"/>
                <w:sz w:val="28"/>
                <w:szCs w:val="28"/>
              </w:rPr>
              <w:instrText xml:space="preserve"> TIME  \@ "yyyy"  \* MERGEFORMAT </w:instrText>
            </w:r>
            <w:r w:rsidRPr="00975C51"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 w:rsidR="008E722D">
              <w:rPr>
                <w:rFonts w:ascii="Times New Roman" w:hAnsi="Times New Roman" w:cs="Times New Roman"/>
                <w:noProof/>
                <w:sz w:val="28"/>
                <w:szCs w:val="28"/>
              </w:rPr>
              <w:t>2026</w:t>
            </w:r>
            <w:r w:rsidRPr="00975C51"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p>
        </w:tc>
      </w:tr>
    </w:tbl>
    <w:p w14:paraId="53B31C3B" w14:textId="77777777" w:rsidR="00ED3892" w:rsidRPr="00975C51" w:rsidRDefault="00ED3892" w:rsidP="00D50BFA">
      <w:pPr>
        <w:rPr>
          <w:rFonts w:ascii="Times New Roman" w:hAnsi="Times New Roman" w:cs="Times New Roman"/>
          <w:lang w:val="en-US"/>
        </w:rPr>
        <w:sectPr w:rsidR="00ED3892" w:rsidRPr="00975C51" w:rsidSect="00C818F1">
          <w:footerReference w:type="default" r:id="rId11"/>
          <w:footerReference w:type="first" r:id="rId12"/>
          <w:pgSz w:w="11906" w:h="16838" w:code="9"/>
          <w:pgMar w:top="1134" w:right="1134" w:bottom="1134" w:left="1134" w:header="709" w:footer="794" w:gutter="0"/>
          <w:pgBorders>
            <w:top w:val="single" w:sz="4" w:space="7" w:color="auto"/>
            <w:left w:val="single" w:sz="4" w:space="9" w:color="auto"/>
            <w:bottom w:val="single" w:sz="4" w:space="7" w:color="auto"/>
            <w:right w:val="single" w:sz="4" w:space="9" w:color="auto"/>
          </w:pgBorders>
          <w:pgNumType w:start="1"/>
          <w:cols w:space="708"/>
          <w:formProt w:val="0"/>
          <w:titlePg/>
          <w:docGrid w:linePitch="381"/>
        </w:sectPr>
      </w:pPr>
    </w:p>
    <w:sdt>
      <w:sdtPr>
        <w:rPr>
          <w:rFonts w:ascii="Times New Roman" w:eastAsiaTheme="minorHAnsi" w:hAnsi="Times New Roman" w:cs="Times New Roman"/>
          <w:b/>
          <w:bCs/>
          <w:color w:val="auto"/>
          <w:sz w:val="22"/>
          <w:szCs w:val="22"/>
          <w:lang w:eastAsia="en-US"/>
        </w:rPr>
        <w:id w:val="-2132849002"/>
        <w:docPartObj>
          <w:docPartGallery w:val="Table of Contents"/>
          <w:docPartUnique/>
        </w:docPartObj>
      </w:sdtPr>
      <w:sdtEndPr>
        <w:rPr>
          <w:b w:val="0"/>
          <w:bCs w:val="0"/>
        </w:rPr>
      </w:sdtEndPr>
      <w:sdtContent>
        <w:p w14:paraId="4509511F" w14:textId="7E4A29CC" w:rsidR="004C26BC" w:rsidRPr="00975C51" w:rsidRDefault="004C26BC" w:rsidP="004142B3">
          <w:pPr>
            <w:pStyle w:val="af3"/>
            <w:rPr>
              <w:rFonts w:ascii="Times New Roman" w:hAnsi="Times New Roman" w:cs="Times New Roman"/>
            </w:rPr>
          </w:pPr>
          <w:r w:rsidRPr="00975C51">
            <w:rPr>
              <w:rFonts w:ascii="Times New Roman" w:hAnsi="Times New Roman" w:cs="Times New Roman"/>
            </w:rPr>
            <w:t>Содержание</w:t>
          </w:r>
        </w:p>
        <w:p w14:paraId="381B458F" w14:textId="143E61A4" w:rsidR="00975C51" w:rsidRDefault="004C26BC">
          <w:pPr>
            <w:pStyle w:val="1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975C51">
            <w:rPr>
              <w:rFonts w:cs="Times New Roman"/>
              <w:szCs w:val="28"/>
            </w:rPr>
            <w:fldChar w:fldCharType="begin"/>
          </w:r>
          <w:r w:rsidRPr="00975C51">
            <w:rPr>
              <w:rFonts w:cs="Times New Roman"/>
              <w:szCs w:val="28"/>
            </w:rPr>
            <w:instrText xml:space="preserve"> TOC \o "1-3" \h \z \u </w:instrText>
          </w:r>
          <w:r w:rsidRPr="00975C51">
            <w:rPr>
              <w:rFonts w:cs="Times New Roman"/>
              <w:szCs w:val="28"/>
            </w:rPr>
            <w:fldChar w:fldCharType="separate"/>
          </w:r>
          <w:hyperlink w:anchor="_Toc229515126" w:history="1">
            <w:r w:rsidR="00975C51" w:rsidRPr="004D03B7">
              <w:rPr>
                <w:rStyle w:val="af4"/>
                <w:noProof/>
              </w:rPr>
              <w:t>1 Задание</w:t>
            </w:r>
            <w:r w:rsidR="00975C51">
              <w:rPr>
                <w:noProof/>
                <w:webHidden/>
              </w:rPr>
              <w:tab/>
            </w:r>
            <w:r w:rsidR="00975C51">
              <w:rPr>
                <w:noProof/>
                <w:webHidden/>
              </w:rPr>
              <w:fldChar w:fldCharType="begin"/>
            </w:r>
            <w:r w:rsidR="00975C51">
              <w:rPr>
                <w:noProof/>
                <w:webHidden/>
              </w:rPr>
              <w:instrText xml:space="preserve"> PAGEREF _Toc229515126 \h </w:instrText>
            </w:r>
            <w:r w:rsidR="00975C51">
              <w:rPr>
                <w:noProof/>
                <w:webHidden/>
              </w:rPr>
            </w:r>
            <w:r w:rsidR="00975C51">
              <w:rPr>
                <w:noProof/>
                <w:webHidden/>
              </w:rPr>
              <w:fldChar w:fldCharType="separate"/>
            </w:r>
            <w:r w:rsidR="008E722D">
              <w:rPr>
                <w:noProof/>
                <w:webHidden/>
              </w:rPr>
              <w:t>3</w:t>
            </w:r>
            <w:r w:rsidR="00975C51">
              <w:rPr>
                <w:noProof/>
                <w:webHidden/>
              </w:rPr>
              <w:fldChar w:fldCharType="end"/>
            </w:r>
          </w:hyperlink>
        </w:p>
        <w:p w14:paraId="094849CE" w14:textId="5A45CE6F" w:rsidR="00975C51" w:rsidRDefault="00975C51">
          <w:pPr>
            <w:pStyle w:val="1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515127" w:history="1">
            <w:r w:rsidRPr="004D03B7">
              <w:rPr>
                <w:rStyle w:val="af4"/>
                <w:noProof/>
              </w:rPr>
              <w:t>2 Исходные данные и программное обеспечение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_Toc229515127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E722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4428EC" w14:textId="3F53DDA6" w:rsidR="00975C51" w:rsidRDefault="00975C51">
          <w:pPr>
            <w:pStyle w:val="1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515128" w:history="1">
            <w:r w:rsidRPr="004D03B7">
              <w:rPr>
                <w:rStyle w:val="af4"/>
                <w:noProof/>
              </w:rPr>
              <w:t>3 Выполнение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_Toc229515128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E722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E2AB59" w14:textId="0CAB734F" w:rsidR="00975C51" w:rsidRPr="00975C51" w:rsidRDefault="00975C51">
          <w:pPr>
            <w:pStyle w:val="2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515129" w:history="1">
            <w:r w:rsidRPr="00975C51">
              <w:rPr>
                <w:rStyle w:val="af4"/>
                <w:rFonts w:eastAsia="Times New Roman" w:cs="Times New Roman"/>
                <w:noProof/>
              </w:rPr>
              <w:t>3.1 Создание шейп-файла метеостанций в QGIS</w:t>
            </w:r>
            <w:r w:rsidRPr="00975C51">
              <w:rPr>
                <w:noProof/>
                <w:webHidden/>
              </w:rPr>
              <w:tab/>
            </w:r>
            <w:r w:rsidRPr="00975C51">
              <w:rPr>
                <w:noProof/>
                <w:webHidden/>
              </w:rPr>
              <w:fldChar w:fldCharType="begin"/>
            </w:r>
            <w:r w:rsidRPr="00975C51">
              <w:rPr>
                <w:noProof/>
                <w:webHidden/>
              </w:rPr>
              <w:instrText xml:space="preserve"> PAGEREF _Toc229515129 \h </w:instrText>
            </w:r>
            <w:r w:rsidRPr="00975C51">
              <w:rPr>
                <w:noProof/>
                <w:webHidden/>
              </w:rPr>
            </w:r>
            <w:r w:rsidRPr="00975C51">
              <w:rPr>
                <w:noProof/>
                <w:webHidden/>
              </w:rPr>
              <w:fldChar w:fldCharType="separate"/>
            </w:r>
            <w:r w:rsidR="008E722D">
              <w:rPr>
                <w:noProof/>
                <w:webHidden/>
              </w:rPr>
              <w:t>4</w:t>
            </w:r>
            <w:r w:rsidRPr="00975C51">
              <w:rPr>
                <w:noProof/>
                <w:webHidden/>
              </w:rPr>
              <w:fldChar w:fldCharType="end"/>
            </w:r>
          </w:hyperlink>
        </w:p>
        <w:p w14:paraId="1CD41EFF" w14:textId="7CA5CDB7" w:rsidR="00975C51" w:rsidRPr="00975C51" w:rsidRDefault="00975C51">
          <w:pPr>
            <w:pStyle w:val="2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515130" w:history="1">
            <w:r w:rsidRPr="00975C51">
              <w:rPr>
                <w:rStyle w:val="af4"/>
                <w:rFonts w:eastAsia="Times New Roman" w:cs="Times New Roman"/>
                <w:noProof/>
              </w:rPr>
              <w:t>3.2 Создание растровых карт в SAGA GIS</w:t>
            </w:r>
            <w:r w:rsidRPr="00975C51">
              <w:rPr>
                <w:noProof/>
                <w:webHidden/>
              </w:rPr>
              <w:tab/>
            </w:r>
            <w:r w:rsidRPr="00975C51">
              <w:rPr>
                <w:noProof/>
                <w:webHidden/>
              </w:rPr>
              <w:fldChar w:fldCharType="begin"/>
            </w:r>
            <w:r w:rsidRPr="00975C51">
              <w:rPr>
                <w:noProof/>
                <w:webHidden/>
              </w:rPr>
              <w:instrText xml:space="preserve"> PAGEREF _Toc229515130 \h </w:instrText>
            </w:r>
            <w:r w:rsidRPr="00975C51">
              <w:rPr>
                <w:noProof/>
                <w:webHidden/>
              </w:rPr>
            </w:r>
            <w:r w:rsidRPr="00975C51">
              <w:rPr>
                <w:noProof/>
                <w:webHidden/>
              </w:rPr>
              <w:fldChar w:fldCharType="separate"/>
            </w:r>
            <w:r w:rsidR="008E722D">
              <w:rPr>
                <w:noProof/>
                <w:webHidden/>
              </w:rPr>
              <w:t>5</w:t>
            </w:r>
            <w:r w:rsidRPr="00975C51">
              <w:rPr>
                <w:noProof/>
                <w:webHidden/>
              </w:rPr>
              <w:fldChar w:fldCharType="end"/>
            </w:r>
          </w:hyperlink>
        </w:p>
        <w:p w14:paraId="10B5CFD1" w14:textId="79AED551" w:rsidR="00975C51" w:rsidRPr="00975C51" w:rsidRDefault="00975C51">
          <w:pPr>
            <w:pStyle w:val="2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515131" w:history="1">
            <w:r w:rsidRPr="00975C51">
              <w:rPr>
                <w:rStyle w:val="af4"/>
                <w:rFonts w:eastAsia="Times New Roman" w:cs="Times New Roman"/>
                <w:noProof/>
              </w:rPr>
              <w:t>3.3 Создание изолиний</w:t>
            </w:r>
            <w:r w:rsidRPr="00975C51">
              <w:rPr>
                <w:noProof/>
                <w:webHidden/>
              </w:rPr>
              <w:tab/>
            </w:r>
            <w:r w:rsidRPr="00975C51">
              <w:rPr>
                <w:noProof/>
                <w:webHidden/>
              </w:rPr>
              <w:fldChar w:fldCharType="begin"/>
            </w:r>
            <w:r w:rsidRPr="00975C51">
              <w:rPr>
                <w:noProof/>
                <w:webHidden/>
              </w:rPr>
              <w:instrText xml:space="preserve"> PAGEREF _Toc229515131 \h </w:instrText>
            </w:r>
            <w:r w:rsidRPr="00975C51">
              <w:rPr>
                <w:noProof/>
                <w:webHidden/>
              </w:rPr>
            </w:r>
            <w:r w:rsidRPr="00975C51">
              <w:rPr>
                <w:noProof/>
                <w:webHidden/>
              </w:rPr>
              <w:fldChar w:fldCharType="separate"/>
            </w:r>
            <w:r w:rsidR="008E722D">
              <w:rPr>
                <w:noProof/>
                <w:webHidden/>
              </w:rPr>
              <w:t>7</w:t>
            </w:r>
            <w:r w:rsidRPr="00975C51">
              <w:rPr>
                <w:noProof/>
                <w:webHidden/>
              </w:rPr>
              <w:fldChar w:fldCharType="end"/>
            </w:r>
          </w:hyperlink>
        </w:p>
        <w:p w14:paraId="29F23ABA" w14:textId="38F19668" w:rsidR="00975C51" w:rsidRDefault="00975C51">
          <w:pPr>
            <w:pStyle w:val="1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515132" w:history="1">
            <w:r w:rsidRPr="004D03B7">
              <w:rPr>
                <w:rStyle w:val="af4"/>
                <w:noProof/>
              </w:rPr>
              <w:t>4 Результаты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_Toc229515132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E722D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C3B515" w14:textId="27497B4D" w:rsidR="00975C51" w:rsidRDefault="00975C51">
          <w:pPr>
            <w:pStyle w:val="1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515133" w:history="1">
            <w:r w:rsidRPr="004D03B7">
              <w:rPr>
                <w:rStyle w:val="af4"/>
                <w:noProof/>
              </w:rPr>
              <w:t>5 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_Toc229515133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E722D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79E536" w14:textId="0B06B35C" w:rsidR="004C26BC" w:rsidRPr="00975C51" w:rsidRDefault="004C26BC">
          <w:pPr>
            <w:rPr>
              <w:rFonts w:ascii="Times New Roman" w:hAnsi="Times New Roman" w:cs="Times New Roman"/>
            </w:rPr>
          </w:pPr>
          <w:r w:rsidRPr="00975C51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6379A9A5" w14:textId="21B20791" w:rsidR="004C26BC" w:rsidRPr="00975C51" w:rsidRDefault="004C26BC">
      <w:pPr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975C51">
        <w:rPr>
          <w:rFonts w:ascii="Times New Roman" w:hAnsi="Times New Roman" w:cs="Times New Roman"/>
          <w:color w:val="000000"/>
          <w:sz w:val="24"/>
          <w:szCs w:val="24"/>
          <w:lang w:val="en-US"/>
        </w:rPr>
        <w:br w:type="page"/>
      </w:r>
    </w:p>
    <w:p w14:paraId="1C182436" w14:textId="0119F3BD" w:rsidR="00975C51" w:rsidRPr="00975C51" w:rsidRDefault="00975C51" w:rsidP="00975C51">
      <w:pPr>
        <w:pStyle w:val="1"/>
        <w:spacing w:after="120"/>
        <w:rPr>
          <w:rFonts w:ascii="Times New Roman" w:hAnsi="Times New Roman"/>
        </w:rPr>
      </w:pPr>
      <w:bookmarkStart w:id="0" w:name="_Toc229515126"/>
      <w:r w:rsidRPr="00975C51">
        <w:rPr>
          <w:rFonts w:ascii="Times New Roman" w:hAnsi="Times New Roman"/>
        </w:rPr>
        <w:lastRenderedPageBreak/>
        <w:t>Задание</w:t>
      </w:r>
      <w:bookmarkEnd w:id="0"/>
    </w:p>
    <w:p w14:paraId="6531EAA1" w14:textId="77777777" w:rsidR="00975C51" w:rsidRPr="00975C51" w:rsidRDefault="00975C51" w:rsidP="00C818F1">
      <w:pPr>
        <w:spacing w:after="120" w:line="360" w:lineRule="auto"/>
        <w:ind w:firstLine="709"/>
        <w:jc w:val="both"/>
        <w:rPr>
          <w:rFonts w:ascii="Times New Roman" w:hAnsi="Times New Roman" w:cs="Times New Roman"/>
        </w:rPr>
      </w:pPr>
      <w:r w:rsidRPr="00975C51">
        <w:rPr>
          <w:rFonts w:ascii="Times New Roman" w:eastAsia="Times New Roman" w:hAnsi="Times New Roman" w:cs="Times New Roman"/>
          <w:sz w:val="28"/>
        </w:rPr>
        <w:t>Цель лабораторной работы — выполнить геоинформационное моделирование по данным метеостанций: создать точечный шейп-файл метеостанций, построить растровые карты климатических показателей и сформировать векторные карты изолиний.</w:t>
      </w:r>
    </w:p>
    <w:p w14:paraId="47031979" w14:textId="77777777" w:rsidR="00975C51" w:rsidRPr="00975C51" w:rsidRDefault="00975C51" w:rsidP="00C818F1">
      <w:pPr>
        <w:spacing w:after="120" w:line="360" w:lineRule="auto"/>
        <w:ind w:firstLine="709"/>
        <w:jc w:val="both"/>
        <w:rPr>
          <w:rFonts w:ascii="Times New Roman" w:hAnsi="Times New Roman" w:cs="Times New Roman"/>
        </w:rPr>
      </w:pPr>
      <w:r w:rsidRPr="00975C51">
        <w:rPr>
          <w:rFonts w:ascii="Times New Roman" w:eastAsia="Times New Roman" w:hAnsi="Times New Roman" w:cs="Times New Roman"/>
          <w:sz w:val="28"/>
        </w:rPr>
        <w:t>В рамках работы необходимо импортировать исходные данные в QGIS, сохранить слой метеостанций в формате ESRI Shapefile, настроить оформление точечного слоя и подписей. Затем в SAGA GIS требуется выполнить интерполяцию значений осадков, температуры воздуха, SPEI3 и SPEI6 для выбранного года и месяца.</w:t>
      </w:r>
    </w:p>
    <w:p w14:paraId="5CF521E1" w14:textId="77777777" w:rsidR="00975C51" w:rsidRPr="00975C51" w:rsidRDefault="00975C51" w:rsidP="00C818F1">
      <w:pPr>
        <w:spacing w:after="120" w:line="360" w:lineRule="auto"/>
        <w:ind w:firstLine="709"/>
        <w:jc w:val="both"/>
        <w:rPr>
          <w:rFonts w:ascii="Times New Roman" w:hAnsi="Times New Roman" w:cs="Times New Roman"/>
        </w:rPr>
      </w:pPr>
      <w:r w:rsidRPr="00975C51">
        <w:rPr>
          <w:rFonts w:ascii="Times New Roman" w:eastAsia="Times New Roman" w:hAnsi="Times New Roman" w:cs="Times New Roman"/>
          <w:sz w:val="28"/>
        </w:rPr>
        <w:t>По результатам интерполяции необходимо сохранить растровые карты в формате SAGA Grid, построить по ним изолинии и экспортировать полученные векторные слои в формате Shapefile.</w:t>
      </w:r>
    </w:p>
    <w:p w14:paraId="4321964C" w14:textId="56761A29" w:rsidR="00975C51" w:rsidRPr="00975C51" w:rsidRDefault="00975C51" w:rsidP="00975C51">
      <w:pPr>
        <w:pStyle w:val="1"/>
        <w:spacing w:after="120"/>
        <w:rPr>
          <w:rFonts w:ascii="Times New Roman" w:hAnsi="Times New Roman"/>
        </w:rPr>
      </w:pPr>
      <w:bookmarkStart w:id="1" w:name="_Toc229515127"/>
      <w:r w:rsidRPr="00975C51">
        <w:rPr>
          <w:rFonts w:ascii="Times New Roman" w:hAnsi="Times New Roman"/>
        </w:rPr>
        <w:t>Исходные данные и программное обеспечение</w:t>
      </w:r>
      <w:bookmarkEnd w:id="1"/>
    </w:p>
    <w:p w14:paraId="7A8FA81D" w14:textId="27B8635F" w:rsidR="00975C51" w:rsidRPr="00975C51" w:rsidRDefault="00975C51" w:rsidP="00C818F1">
      <w:pPr>
        <w:spacing w:after="120" w:line="360" w:lineRule="auto"/>
        <w:ind w:firstLine="709"/>
        <w:jc w:val="both"/>
        <w:rPr>
          <w:rFonts w:ascii="Times New Roman" w:hAnsi="Times New Roman" w:cs="Times New Roman"/>
        </w:rPr>
      </w:pPr>
      <w:r w:rsidRPr="00975C51">
        <w:rPr>
          <w:rFonts w:ascii="Times New Roman" w:eastAsia="Times New Roman" w:hAnsi="Times New Roman" w:cs="Times New Roman"/>
          <w:sz w:val="28"/>
        </w:rPr>
        <w:t>В качестве исходных данных использовалась таблица метеостанций, содержащая координаты пунктов наблюдений и значения климатических показателей. Для пространственной привязки применялись поля широты и долготы, а для построения поверхностей — поля температуры воздуха, осадков, SPEI3 и SPEI6</w:t>
      </w:r>
      <w:r w:rsidR="00C818F1">
        <w:rPr>
          <w:rFonts w:ascii="Times New Roman" w:eastAsia="Times New Roman" w:hAnsi="Times New Roman" w:cs="Times New Roman"/>
          <w:sz w:val="28"/>
        </w:rPr>
        <w:t>, соответствующие значениям в августе 2021 года.</w:t>
      </w:r>
    </w:p>
    <w:p w14:paraId="24E8E961" w14:textId="77777777" w:rsidR="00975C51" w:rsidRPr="00975C51" w:rsidRDefault="00975C51" w:rsidP="00C818F1">
      <w:pPr>
        <w:spacing w:after="120" w:line="360" w:lineRule="auto"/>
        <w:ind w:firstLine="709"/>
        <w:jc w:val="both"/>
        <w:rPr>
          <w:rFonts w:ascii="Times New Roman" w:hAnsi="Times New Roman" w:cs="Times New Roman"/>
        </w:rPr>
      </w:pPr>
      <w:r w:rsidRPr="00975C51">
        <w:rPr>
          <w:rFonts w:ascii="Times New Roman" w:eastAsia="Times New Roman" w:hAnsi="Times New Roman" w:cs="Times New Roman"/>
          <w:sz w:val="28"/>
        </w:rPr>
        <w:t>Для выполнения работы использовались QGIS и SAGA GIS. В QGIS был создан точечный слой метеостанций и выполнено его оформление. В SAGA GIS была выполнена интерполяция методом обратных взвешенных расстояний, построены растровые поверхности и векторные изолинии.</w:t>
      </w:r>
    </w:p>
    <w:p w14:paraId="164DE89C" w14:textId="77777777" w:rsidR="00975C51" w:rsidRPr="00975C51" w:rsidRDefault="00975C51" w:rsidP="00975C51">
      <w:pPr>
        <w:jc w:val="center"/>
        <w:rPr>
          <w:rFonts w:ascii="Times New Roman" w:hAnsi="Times New Roman" w:cs="Times New Roman"/>
        </w:rPr>
      </w:pPr>
      <w:r w:rsidRPr="00975C51">
        <w:rPr>
          <w:rFonts w:ascii="Times New Roman" w:eastAsia="Times New Roman" w:hAnsi="Times New Roman" w:cs="Times New Roman"/>
          <w:i/>
          <w:sz w:val="24"/>
        </w:rPr>
        <w:t>Таблица 1 — Выходные материалы лабораторной работы</w:t>
      </w:r>
    </w:p>
    <w:tbl>
      <w:tblPr>
        <w:tblStyle w:val="a4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08"/>
        <w:gridCol w:w="3203"/>
        <w:gridCol w:w="3217"/>
      </w:tblGrid>
      <w:tr w:rsidR="00975C51" w:rsidRPr="00975C51" w14:paraId="47E79C0C" w14:textId="77777777" w:rsidTr="004504D1">
        <w:trPr>
          <w:jc w:val="center"/>
        </w:trPr>
        <w:tc>
          <w:tcPr>
            <w:tcW w:w="3230" w:type="dxa"/>
            <w:shd w:val="clear" w:color="auto" w:fill="D9EAF7"/>
            <w:vAlign w:val="center"/>
          </w:tcPr>
          <w:p w14:paraId="45E16F41" w14:textId="77777777" w:rsidR="00975C51" w:rsidRPr="00975C51" w:rsidRDefault="00975C51" w:rsidP="004504D1">
            <w:pPr>
              <w:jc w:val="center"/>
              <w:rPr>
                <w:rFonts w:ascii="Times New Roman" w:hAnsi="Times New Roman" w:cs="Times New Roman"/>
              </w:rPr>
            </w:pPr>
            <w:r w:rsidRPr="00975C51">
              <w:rPr>
                <w:rFonts w:ascii="Times New Roman" w:eastAsia="Times New Roman" w:hAnsi="Times New Roman" w:cs="Times New Roman"/>
                <w:b/>
                <w:sz w:val="24"/>
              </w:rPr>
              <w:t>Материал</w:t>
            </w:r>
          </w:p>
        </w:tc>
        <w:tc>
          <w:tcPr>
            <w:tcW w:w="3230" w:type="dxa"/>
            <w:shd w:val="clear" w:color="auto" w:fill="D9EAF7"/>
            <w:vAlign w:val="center"/>
          </w:tcPr>
          <w:p w14:paraId="7475EE7F" w14:textId="77777777" w:rsidR="00975C51" w:rsidRPr="00975C51" w:rsidRDefault="00975C51" w:rsidP="004504D1">
            <w:pPr>
              <w:jc w:val="center"/>
              <w:rPr>
                <w:rFonts w:ascii="Times New Roman" w:hAnsi="Times New Roman" w:cs="Times New Roman"/>
              </w:rPr>
            </w:pPr>
            <w:r w:rsidRPr="00975C51">
              <w:rPr>
                <w:rFonts w:ascii="Times New Roman" w:eastAsia="Times New Roman" w:hAnsi="Times New Roman" w:cs="Times New Roman"/>
                <w:b/>
                <w:sz w:val="24"/>
              </w:rPr>
              <w:t>Формат</w:t>
            </w:r>
          </w:p>
        </w:tc>
        <w:tc>
          <w:tcPr>
            <w:tcW w:w="3230" w:type="dxa"/>
            <w:shd w:val="clear" w:color="auto" w:fill="D9EAF7"/>
            <w:vAlign w:val="center"/>
          </w:tcPr>
          <w:p w14:paraId="6B4B6ED4" w14:textId="77777777" w:rsidR="00975C51" w:rsidRPr="00975C51" w:rsidRDefault="00975C51" w:rsidP="004504D1">
            <w:pPr>
              <w:jc w:val="center"/>
              <w:rPr>
                <w:rFonts w:ascii="Times New Roman" w:hAnsi="Times New Roman" w:cs="Times New Roman"/>
              </w:rPr>
            </w:pPr>
            <w:r w:rsidRPr="00975C51">
              <w:rPr>
                <w:rFonts w:ascii="Times New Roman" w:eastAsia="Times New Roman" w:hAnsi="Times New Roman" w:cs="Times New Roman"/>
                <w:b/>
                <w:sz w:val="24"/>
              </w:rPr>
              <w:t>Назначение</w:t>
            </w:r>
          </w:p>
        </w:tc>
      </w:tr>
      <w:tr w:rsidR="00975C51" w:rsidRPr="00975C51" w14:paraId="11C60632" w14:textId="77777777" w:rsidTr="004504D1">
        <w:trPr>
          <w:jc w:val="center"/>
        </w:trPr>
        <w:tc>
          <w:tcPr>
            <w:tcW w:w="3230" w:type="dxa"/>
            <w:vAlign w:val="center"/>
          </w:tcPr>
          <w:p w14:paraId="1B5A5AE5" w14:textId="77777777" w:rsidR="00975C51" w:rsidRPr="00975C51" w:rsidRDefault="00975C51" w:rsidP="004504D1">
            <w:pPr>
              <w:rPr>
                <w:rFonts w:ascii="Times New Roman" w:hAnsi="Times New Roman" w:cs="Times New Roman"/>
              </w:rPr>
            </w:pPr>
            <w:r w:rsidRPr="00975C51">
              <w:rPr>
                <w:rFonts w:ascii="Times New Roman" w:eastAsia="Times New Roman" w:hAnsi="Times New Roman" w:cs="Times New Roman"/>
                <w:sz w:val="24"/>
              </w:rPr>
              <w:t>Слой метеостанций</w:t>
            </w:r>
          </w:p>
        </w:tc>
        <w:tc>
          <w:tcPr>
            <w:tcW w:w="3230" w:type="dxa"/>
            <w:vAlign w:val="center"/>
          </w:tcPr>
          <w:p w14:paraId="745DB132" w14:textId="77777777" w:rsidR="00975C51" w:rsidRPr="00975C51" w:rsidRDefault="00975C51" w:rsidP="004504D1">
            <w:pPr>
              <w:rPr>
                <w:rFonts w:ascii="Times New Roman" w:hAnsi="Times New Roman" w:cs="Times New Roman"/>
                <w:lang w:val="en-US"/>
              </w:rPr>
            </w:pPr>
            <w:r w:rsidRPr="00975C51">
              <w:rPr>
                <w:rFonts w:ascii="Times New Roman" w:eastAsia="Times New Roman" w:hAnsi="Times New Roman" w:cs="Times New Roman"/>
                <w:sz w:val="24"/>
                <w:lang w:val="en-US"/>
              </w:rPr>
              <w:t>Shapefile (.shp, .shx, .dbf, .prj)</w:t>
            </w:r>
          </w:p>
        </w:tc>
        <w:tc>
          <w:tcPr>
            <w:tcW w:w="3230" w:type="dxa"/>
            <w:vAlign w:val="center"/>
          </w:tcPr>
          <w:p w14:paraId="4963B93C" w14:textId="77777777" w:rsidR="00975C51" w:rsidRPr="00975C51" w:rsidRDefault="00975C51" w:rsidP="004504D1">
            <w:pPr>
              <w:rPr>
                <w:rFonts w:ascii="Times New Roman" w:hAnsi="Times New Roman" w:cs="Times New Roman"/>
              </w:rPr>
            </w:pPr>
            <w:r w:rsidRPr="00975C51">
              <w:rPr>
                <w:rFonts w:ascii="Times New Roman" w:eastAsia="Times New Roman" w:hAnsi="Times New Roman" w:cs="Times New Roman"/>
                <w:sz w:val="24"/>
              </w:rPr>
              <w:t>Точечный слой с координатами станций и атрибутами</w:t>
            </w:r>
          </w:p>
        </w:tc>
      </w:tr>
      <w:tr w:rsidR="00975C51" w:rsidRPr="00975C51" w14:paraId="45F4BAE9" w14:textId="77777777" w:rsidTr="004504D1">
        <w:trPr>
          <w:jc w:val="center"/>
        </w:trPr>
        <w:tc>
          <w:tcPr>
            <w:tcW w:w="3230" w:type="dxa"/>
            <w:vAlign w:val="center"/>
          </w:tcPr>
          <w:p w14:paraId="74E86601" w14:textId="77777777" w:rsidR="00975C51" w:rsidRPr="00975C51" w:rsidRDefault="00975C51" w:rsidP="004504D1">
            <w:pPr>
              <w:rPr>
                <w:rFonts w:ascii="Times New Roman" w:hAnsi="Times New Roman" w:cs="Times New Roman"/>
              </w:rPr>
            </w:pPr>
            <w:r w:rsidRPr="00975C51">
              <w:rPr>
                <w:rFonts w:ascii="Times New Roman" w:eastAsia="Times New Roman" w:hAnsi="Times New Roman" w:cs="Times New Roman"/>
                <w:sz w:val="24"/>
              </w:rPr>
              <w:t>Растровые карты</w:t>
            </w:r>
          </w:p>
        </w:tc>
        <w:tc>
          <w:tcPr>
            <w:tcW w:w="3230" w:type="dxa"/>
            <w:vAlign w:val="center"/>
          </w:tcPr>
          <w:p w14:paraId="129E3D43" w14:textId="77777777" w:rsidR="00975C51" w:rsidRPr="00975C51" w:rsidRDefault="00975C51" w:rsidP="004504D1">
            <w:pPr>
              <w:rPr>
                <w:rFonts w:ascii="Times New Roman" w:hAnsi="Times New Roman" w:cs="Times New Roman"/>
              </w:rPr>
            </w:pPr>
            <w:r w:rsidRPr="00975C51">
              <w:rPr>
                <w:rFonts w:ascii="Times New Roman" w:eastAsia="Times New Roman" w:hAnsi="Times New Roman" w:cs="Times New Roman"/>
                <w:sz w:val="24"/>
              </w:rPr>
              <w:t>SAGA Grid (.sgrd и связанные файлы)</w:t>
            </w:r>
          </w:p>
        </w:tc>
        <w:tc>
          <w:tcPr>
            <w:tcW w:w="3230" w:type="dxa"/>
            <w:vAlign w:val="center"/>
          </w:tcPr>
          <w:p w14:paraId="5BA0E16B" w14:textId="77777777" w:rsidR="00975C51" w:rsidRPr="00975C51" w:rsidRDefault="00975C51" w:rsidP="004504D1">
            <w:pPr>
              <w:rPr>
                <w:rFonts w:ascii="Times New Roman" w:hAnsi="Times New Roman" w:cs="Times New Roman"/>
              </w:rPr>
            </w:pPr>
            <w:r w:rsidRPr="00975C51">
              <w:rPr>
                <w:rFonts w:ascii="Times New Roman" w:eastAsia="Times New Roman" w:hAnsi="Times New Roman" w:cs="Times New Roman"/>
                <w:sz w:val="24"/>
              </w:rPr>
              <w:t>Интерполированные поверхности температуры, осадков, SPEI3 и SPEI6</w:t>
            </w:r>
          </w:p>
        </w:tc>
      </w:tr>
      <w:tr w:rsidR="00975C51" w:rsidRPr="00975C51" w14:paraId="711E4F4D" w14:textId="77777777" w:rsidTr="004504D1">
        <w:trPr>
          <w:jc w:val="center"/>
        </w:trPr>
        <w:tc>
          <w:tcPr>
            <w:tcW w:w="3230" w:type="dxa"/>
            <w:vAlign w:val="center"/>
          </w:tcPr>
          <w:p w14:paraId="58B34BD8" w14:textId="77777777" w:rsidR="00975C51" w:rsidRPr="00975C51" w:rsidRDefault="00975C51" w:rsidP="004504D1">
            <w:pPr>
              <w:rPr>
                <w:rFonts w:ascii="Times New Roman" w:hAnsi="Times New Roman" w:cs="Times New Roman"/>
              </w:rPr>
            </w:pPr>
            <w:r w:rsidRPr="00975C51">
              <w:rPr>
                <w:rFonts w:ascii="Times New Roman" w:eastAsia="Times New Roman" w:hAnsi="Times New Roman" w:cs="Times New Roman"/>
                <w:sz w:val="24"/>
              </w:rPr>
              <w:lastRenderedPageBreak/>
              <w:t>Изолинии</w:t>
            </w:r>
          </w:p>
        </w:tc>
        <w:tc>
          <w:tcPr>
            <w:tcW w:w="3230" w:type="dxa"/>
            <w:vAlign w:val="center"/>
          </w:tcPr>
          <w:p w14:paraId="71717715" w14:textId="77777777" w:rsidR="00975C51" w:rsidRPr="00975C51" w:rsidRDefault="00975C51" w:rsidP="004504D1">
            <w:pPr>
              <w:rPr>
                <w:rFonts w:ascii="Times New Roman" w:hAnsi="Times New Roman" w:cs="Times New Roman"/>
              </w:rPr>
            </w:pPr>
            <w:r w:rsidRPr="00975C51">
              <w:rPr>
                <w:rFonts w:ascii="Times New Roman" w:eastAsia="Times New Roman" w:hAnsi="Times New Roman" w:cs="Times New Roman"/>
                <w:sz w:val="24"/>
              </w:rPr>
              <w:t>Shapefile</w:t>
            </w:r>
          </w:p>
        </w:tc>
        <w:tc>
          <w:tcPr>
            <w:tcW w:w="3230" w:type="dxa"/>
            <w:vAlign w:val="center"/>
          </w:tcPr>
          <w:p w14:paraId="28F243C3" w14:textId="77777777" w:rsidR="00975C51" w:rsidRPr="00975C51" w:rsidRDefault="00975C51" w:rsidP="004504D1">
            <w:pPr>
              <w:rPr>
                <w:rFonts w:ascii="Times New Roman" w:hAnsi="Times New Roman" w:cs="Times New Roman"/>
              </w:rPr>
            </w:pPr>
            <w:r w:rsidRPr="00975C51">
              <w:rPr>
                <w:rFonts w:ascii="Times New Roman" w:eastAsia="Times New Roman" w:hAnsi="Times New Roman" w:cs="Times New Roman"/>
                <w:sz w:val="24"/>
              </w:rPr>
              <w:t>Векторные линии равных значений климатических показателей</w:t>
            </w:r>
          </w:p>
        </w:tc>
      </w:tr>
      <w:tr w:rsidR="00975C51" w:rsidRPr="00975C51" w14:paraId="52D249A6" w14:textId="77777777" w:rsidTr="004504D1">
        <w:trPr>
          <w:jc w:val="center"/>
        </w:trPr>
        <w:tc>
          <w:tcPr>
            <w:tcW w:w="3230" w:type="dxa"/>
            <w:vAlign w:val="center"/>
          </w:tcPr>
          <w:p w14:paraId="32D53768" w14:textId="77777777" w:rsidR="00975C51" w:rsidRPr="00975C51" w:rsidRDefault="00975C51" w:rsidP="004504D1">
            <w:pPr>
              <w:rPr>
                <w:rFonts w:ascii="Times New Roman" w:hAnsi="Times New Roman" w:cs="Times New Roman"/>
              </w:rPr>
            </w:pPr>
            <w:r w:rsidRPr="00975C51">
              <w:rPr>
                <w:rFonts w:ascii="Times New Roman" w:eastAsia="Times New Roman" w:hAnsi="Times New Roman" w:cs="Times New Roman"/>
                <w:sz w:val="24"/>
              </w:rPr>
              <w:t>Отчет</w:t>
            </w:r>
          </w:p>
        </w:tc>
        <w:tc>
          <w:tcPr>
            <w:tcW w:w="3230" w:type="dxa"/>
            <w:vAlign w:val="center"/>
          </w:tcPr>
          <w:p w14:paraId="38BB6321" w14:textId="77777777" w:rsidR="00975C51" w:rsidRPr="00975C51" w:rsidRDefault="00975C51" w:rsidP="004504D1">
            <w:pPr>
              <w:rPr>
                <w:rFonts w:ascii="Times New Roman" w:hAnsi="Times New Roman" w:cs="Times New Roman"/>
              </w:rPr>
            </w:pPr>
            <w:r w:rsidRPr="00975C51">
              <w:rPr>
                <w:rFonts w:ascii="Times New Roman" w:eastAsia="Times New Roman" w:hAnsi="Times New Roman" w:cs="Times New Roman"/>
                <w:sz w:val="24"/>
              </w:rPr>
              <w:t>DOCX</w:t>
            </w:r>
          </w:p>
        </w:tc>
        <w:tc>
          <w:tcPr>
            <w:tcW w:w="3230" w:type="dxa"/>
            <w:vAlign w:val="center"/>
          </w:tcPr>
          <w:p w14:paraId="07D6B45F" w14:textId="77777777" w:rsidR="00975C51" w:rsidRPr="00975C51" w:rsidRDefault="00975C51" w:rsidP="004504D1">
            <w:pPr>
              <w:rPr>
                <w:rFonts w:ascii="Times New Roman" w:hAnsi="Times New Roman" w:cs="Times New Roman"/>
              </w:rPr>
            </w:pPr>
            <w:r w:rsidRPr="00975C51">
              <w:rPr>
                <w:rFonts w:ascii="Times New Roman" w:eastAsia="Times New Roman" w:hAnsi="Times New Roman" w:cs="Times New Roman"/>
                <w:sz w:val="24"/>
              </w:rPr>
              <w:t>Описание этапов работы и скриншоты выполнения</w:t>
            </w:r>
          </w:p>
        </w:tc>
      </w:tr>
    </w:tbl>
    <w:p w14:paraId="6860346D" w14:textId="6076627A" w:rsidR="00975C51" w:rsidRPr="00975C51" w:rsidRDefault="00975C51" w:rsidP="00975C51">
      <w:pPr>
        <w:pStyle w:val="1"/>
        <w:spacing w:after="120"/>
        <w:rPr>
          <w:rFonts w:ascii="Times New Roman" w:hAnsi="Times New Roman"/>
        </w:rPr>
      </w:pPr>
      <w:bookmarkStart w:id="2" w:name="_Toc229515128"/>
      <w:r w:rsidRPr="00975C51">
        <w:rPr>
          <w:rFonts w:ascii="Times New Roman" w:hAnsi="Times New Roman"/>
        </w:rPr>
        <w:t>Выполнение работы</w:t>
      </w:r>
      <w:bookmarkEnd w:id="2"/>
    </w:p>
    <w:p w14:paraId="4DC8329B" w14:textId="576CA804" w:rsidR="00975C51" w:rsidRPr="00C818F1" w:rsidRDefault="00975C51" w:rsidP="00975C51">
      <w:pPr>
        <w:pStyle w:val="20"/>
        <w:spacing w:before="160" w:after="120"/>
        <w:rPr>
          <w:rFonts w:cs="Times New Roman"/>
          <w:b/>
        </w:rPr>
      </w:pPr>
      <w:bookmarkStart w:id="3" w:name="_Toc229515129"/>
      <w:r w:rsidRPr="00C818F1">
        <w:rPr>
          <w:rFonts w:eastAsia="Times New Roman" w:cs="Times New Roman"/>
          <w:b/>
        </w:rPr>
        <w:t>3.1 Создание шейп-файла метеостанций в QGIS</w:t>
      </w:r>
      <w:bookmarkEnd w:id="3"/>
    </w:p>
    <w:p w14:paraId="144A4B90" w14:textId="77777777" w:rsidR="00975C51" w:rsidRPr="00975C51" w:rsidRDefault="00975C51" w:rsidP="00C818F1">
      <w:pPr>
        <w:spacing w:after="120" w:line="360" w:lineRule="auto"/>
        <w:ind w:firstLine="709"/>
        <w:jc w:val="both"/>
        <w:rPr>
          <w:rFonts w:ascii="Times New Roman" w:hAnsi="Times New Roman" w:cs="Times New Roman"/>
        </w:rPr>
      </w:pPr>
      <w:r w:rsidRPr="00975C51">
        <w:rPr>
          <w:rFonts w:ascii="Times New Roman" w:eastAsia="Times New Roman" w:hAnsi="Times New Roman" w:cs="Times New Roman"/>
          <w:sz w:val="28"/>
        </w:rPr>
        <w:t>На первом этапе исходная таблица с координатами была импортирована в QGIS как слой с разделителями. После выбора полей координат метеостанции были отображены на базовой карте. Для визуальной проверки положения точек использовалась картографическая подложка.</w:t>
      </w:r>
    </w:p>
    <w:p w14:paraId="01419255" w14:textId="77777777" w:rsidR="00975C51" w:rsidRPr="00975C51" w:rsidRDefault="00975C51" w:rsidP="00975C51">
      <w:pPr>
        <w:spacing w:after="0"/>
        <w:jc w:val="center"/>
        <w:rPr>
          <w:rFonts w:ascii="Times New Roman" w:hAnsi="Times New Roman" w:cs="Times New Roman"/>
        </w:rPr>
      </w:pPr>
      <w:r w:rsidRPr="00975C51">
        <w:rPr>
          <w:rFonts w:ascii="Times New Roman" w:hAnsi="Times New Roman" w:cs="Times New Roman"/>
          <w:noProof/>
        </w:rPr>
        <w:drawing>
          <wp:inline distT="0" distB="0" distL="0" distR="0" wp14:anchorId="2B581764" wp14:editId="6D86172A">
            <wp:extent cx="5688000" cy="48941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89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77123" w14:textId="77777777" w:rsidR="00975C51" w:rsidRPr="00975C51" w:rsidRDefault="00975C51" w:rsidP="00975C51">
      <w:pPr>
        <w:spacing w:before="60" w:line="240" w:lineRule="auto"/>
        <w:jc w:val="center"/>
        <w:rPr>
          <w:rFonts w:ascii="Times New Roman" w:hAnsi="Times New Roman" w:cs="Times New Roman"/>
        </w:rPr>
      </w:pPr>
      <w:r w:rsidRPr="00975C51">
        <w:rPr>
          <w:rFonts w:ascii="Times New Roman" w:eastAsia="Times New Roman" w:hAnsi="Times New Roman" w:cs="Times New Roman"/>
          <w:i/>
          <w:sz w:val="24"/>
        </w:rPr>
        <w:t>Рисунок 1 — Отображение метеостанций на базовой карте QGIS и сохранение слоя в формате Shapefile</w:t>
      </w:r>
    </w:p>
    <w:p w14:paraId="0BDC36A4" w14:textId="77777777" w:rsidR="00975C51" w:rsidRPr="00975C51" w:rsidRDefault="00975C51" w:rsidP="00C818F1">
      <w:pPr>
        <w:spacing w:after="120" w:line="360" w:lineRule="auto"/>
        <w:ind w:firstLine="709"/>
        <w:jc w:val="both"/>
        <w:rPr>
          <w:rFonts w:ascii="Times New Roman" w:hAnsi="Times New Roman" w:cs="Times New Roman"/>
        </w:rPr>
      </w:pPr>
      <w:r w:rsidRPr="00975C51">
        <w:rPr>
          <w:rFonts w:ascii="Times New Roman" w:eastAsia="Times New Roman" w:hAnsi="Times New Roman" w:cs="Times New Roman"/>
          <w:sz w:val="28"/>
        </w:rPr>
        <w:t xml:space="preserve">Полученный слой был экспортирован в формате ESRI Shapefile под именем «метеостанции_Чумаков.shp». На карте видны точки метеостанций с </w:t>
      </w:r>
      <w:r w:rsidRPr="00975C51">
        <w:rPr>
          <w:rFonts w:ascii="Times New Roman" w:eastAsia="Times New Roman" w:hAnsi="Times New Roman" w:cs="Times New Roman"/>
          <w:sz w:val="28"/>
        </w:rPr>
        <w:lastRenderedPageBreak/>
        <w:t>подписями, расположенные на территории Турции. Это подтверждает корректную пространственную привязку данных.</w:t>
      </w:r>
    </w:p>
    <w:p w14:paraId="1A28F83D" w14:textId="77777777" w:rsidR="00975C51" w:rsidRPr="00C818F1" w:rsidRDefault="00975C51" w:rsidP="00975C51">
      <w:pPr>
        <w:pStyle w:val="20"/>
        <w:spacing w:before="160" w:after="120"/>
        <w:rPr>
          <w:rFonts w:cs="Times New Roman"/>
          <w:b/>
        </w:rPr>
      </w:pPr>
      <w:bookmarkStart w:id="4" w:name="_Toc229515130"/>
      <w:r w:rsidRPr="00C818F1">
        <w:rPr>
          <w:rFonts w:eastAsia="Times New Roman" w:cs="Times New Roman"/>
          <w:b/>
        </w:rPr>
        <w:t>3.2 Создание растровых карт в SAGA GIS</w:t>
      </w:r>
      <w:bookmarkEnd w:id="4"/>
    </w:p>
    <w:p w14:paraId="30C7FAA7" w14:textId="77777777" w:rsidR="00975C51" w:rsidRPr="00975C51" w:rsidRDefault="00975C51" w:rsidP="00C818F1">
      <w:pPr>
        <w:spacing w:after="120" w:line="360" w:lineRule="auto"/>
        <w:ind w:firstLine="709"/>
        <w:jc w:val="both"/>
        <w:rPr>
          <w:rFonts w:ascii="Times New Roman" w:hAnsi="Times New Roman" w:cs="Times New Roman"/>
        </w:rPr>
      </w:pPr>
      <w:r w:rsidRPr="00975C51">
        <w:rPr>
          <w:rFonts w:ascii="Times New Roman" w:eastAsia="Times New Roman" w:hAnsi="Times New Roman" w:cs="Times New Roman"/>
          <w:sz w:val="28"/>
        </w:rPr>
        <w:t>Созданный шейп-файл был открыт в SAGA GIS. В дереве объектов появился точечный слой метеостанций, который далее использовался как источник для интерполяции климатических показателей.</w:t>
      </w:r>
    </w:p>
    <w:p w14:paraId="02E79EE1" w14:textId="77777777" w:rsidR="00975C51" w:rsidRPr="00975C51" w:rsidRDefault="00975C51" w:rsidP="00975C51">
      <w:pPr>
        <w:spacing w:after="0"/>
        <w:jc w:val="center"/>
        <w:rPr>
          <w:rFonts w:ascii="Times New Roman" w:hAnsi="Times New Roman" w:cs="Times New Roman"/>
        </w:rPr>
      </w:pPr>
      <w:r w:rsidRPr="00975C51">
        <w:rPr>
          <w:rFonts w:ascii="Times New Roman" w:hAnsi="Times New Roman" w:cs="Times New Roman"/>
          <w:noProof/>
        </w:rPr>
        <w:drawing>
          <wp:inline distT="0" distB="0" distL="0" distR="0" wp14:anchorId="4C339D2B" wp14:editId="1141B55B">
            <wp:extent cx="2809875" cy="242773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10597" cy="2428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6D8C9" w14:textId="77777777" w:rsidR="00975C51" w:rsidRPr="00975C51" w:rsidRDefault="00975C51" w:rsidP="00975C51">
      <w:pPr>
        <w:spacing w:before="60" w:line="240" w:lineRule="auto"/>
        <w:jc w:val="center"/>
        <w:rPr>
          <w:rFonts w:ascii="Times New Roman" w:hAnsi="Times New Roman" w:cs="Times New Roman"/>
        </w:rPr>
      </w:pPr>
      <w:r w:rsidRPr="00975C51">
        <w:rPr>
          <w:rFonts w:ascii="Times New Roman" w:eastAsia="Times New Roman" w:hAnsi="Times New Roman" w:cs="Times New Roman"/>
          <w:i/>
          <w:sz w:val="24"/>
        </w:rPr>
        <w:t>Рисунок 2 — Открытие точечного слоя метеостанций в SAGA GIS</w:t>
      </w:r>
    </w:p>
    <w:p w14:paraId="09774F99" w14:textId="77777777" w:rsidR="00975C51" w:rsidRPr="00975C51" w:rsidRDefault="00975C51" w:rsidP="00C818F1">
      <w:pPr>
        <w:spacing w:after="120" w:line="360" w:lineRule="auto"/>
        <w:ind w:firstLine="709"/>
        <w:jc w:val="both"/>
        <w:rPr>
          <w:rFonts w:ascii="Times New Roman" w:hAnsi="Times New Roman" w:cs="Times New Roman"/>
        </w:rPr>
      </w:pPr>
      <w:r w:rsidRPr="00975C51">
        <w:rPr>
          <w:rFonts w:ascii="Times New Roman" w:eastAsia="Times New Roman" w:hAnsi="Times New Roman" w:cs="Times New Roman"/>
          <w:sz w:val="28"/>
        </w:rPr>
        <w:t>Для построения растровых карт был выбран метод интерполяции Inverse Distance Weighted. Метод обратных взвешенных расстояний рассчитывает значения в ячейках растра по ближайшим точкам наблюдений, при этом более близкие станции оказывают большее влияние на результат.</w:t>
      </w:r>
    </w:p>
    <w:p w14:paraId="41354A02" w14:textId="77777777" w:rsidR="00975C51" w:rsidRPr="00975C51" w:rsidRDefault="00975C51" w:rsidP="00975C51">
      <w:pPr>
        <w:spacing w:after="0"/>
        <w:jc w:val="center"/>
        <w:rPr>
          <w:rFonts w:ascii="Times New Roman" w:hAnsi="Times New Roman" w:cs="Times New Roman"/>
        </w:rPr>
      </w:pPr>
      <w:r w:rsidRPr="00975C51">
        <w:rPr>
          <w:rFonts w:ascii="Times New Roman" w:hAnsi="Times New Roman" w:cs="Times New Roman"/>
          <w:noProof/>
        </w:rPr>
        <w:drawing>
          <wp:inline distT="0" distB="0" distL="0" distR="0" wp14:anchorId="6238F2F3" wp14:editId="09F4BF50">
            <wp:extent cx="5534025" cy="2914586"/>
            <wp:effectExtent l="0" t="0" r="0" b="635"/>
            <wp:docPr id="15523989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37626" cy="2916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50A78" w14:textId="77777777" w:rsidR="00975C51" w:rsidRPr="00975C51" w:rsidRDefault="00975C51" w:rsidP="00975C51">
      <w:pPr>
        <w:spacing w:before="60" w:line="240" w:lineRule="auto"/>
        <w:jc w:val="center"/>
        <w:rPr>
          <w:rFonts w:ascii="Times New Roman" w:hAnsi="Times New Roman" w:cs="Times New Roman"/>
        </w:rPr>
      </w:pPr>
      <w:r w:rsidRPr="00975C51">
        <w:rPr>
          <w:rFonts w:ascii="Times New Roman" w:eastAsia="Times New Roman" w:hAnsi="Times New Roman" w:cs="Times New Roman"/>
          <w:i/>
          <w:sz w:val="24"/>
        </w:rPr>
        <w:t>Рисунок 3 — Выбор метода интерполяции Inverse Distance Weighted в SAGA GIS</w:t>
      </w:r>
    </w:p>
    <w:p w14:paraId="234F6514" w14:textId="77777777" w:rsidR="00975C51" w:rsidRPr="00975C51" w:rsidRDefault="00975C51" w:rsidP="00C818F1">
      <w:pPr>
        <w:spacing w:after="120" w:line="360" w:lineRule="auto"/>
        <w:ind w:firstLine="709"/>
        <w:jc w:val="both"/>
        <w:rPr>
          <w:rFonts w:ascii="Times New Roman" w:hAnsi="Times New Roman" w:cs="Times New Roman"/>
        </w:rPr>
      </w:pPr>
      <w:r w:rsidRPr="00975C51">
        <w:rPr>
          <w:rFonts w:ascii="Times New Roman" w:eastAsia="Times New Roman" w:hAnsi="Times New Roman" w:cs="Times New Roman"/>
          <w:sz w:val="28"/>
        </w:rPr>
        <w:lastRenderedPageBreak/>
        <w:t>В параметрах интерполяции был выбран исходный точечный слой «метеостанции_Чумаков» и атрибутивное поле для построения поверхности. На скриншоте показан пример настройки для показателя SPEI6.</w:t>
      </w:r>
    </w:p>
    <w:p w14:paraId="37E56EAF" w14:textId="77777777" w:rsidR="00975C51" w:rsidRPr="00975C51" w:rsidRDefault="00975C51" w:rsidP="00975C51">
      <w:pPr>
        <w:spacing w:after="0"/>
        <w:jc w:val="center"/>
        <w:rPr>
          <w:rFonts w:ascii="Times New Roman" w:hAnsi="Times New Roman" w:cs="Times New Roman"/>
        </w:rPr>
      </w:pPr>
      <w:r w:rsidRPr="00975C51">
        <w:rPr>
          <w:rFonts w:ascii="Times New Roman" w:hAnsi="Times New Roman" w:cs="Times New Roman"/>
          <w:noProof/>
        </w:rPr>
        <w:drawing>
          <wp:inline distT="0" distB="0" distL="0" distR="0" wp14:anchorId="05A26D3A" wp14:editId="4344FB00">
            <wp:extent cx="5688000" cy="19725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97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3EED0" w14:textId="77777777" w:rsidR="00975C51" w:rsidRPr="00975C51" w:rsidRDefault="00975C51" w:rsidP="00975C51">
      <w:pPr>
        <w:spacing w:before="60" w:line="240" w:lineRule="auto"/>
        <w:jc w:val="center"/>
        <w:rPr>
          <w:rFonts w:ascii="Times New Roman" w:hAnsi="Times New Roman" w:cs="Times New Roman"/>
        </w:rPr>
      </w:pPr>
      <w:r w:rsidRPr="00975C51">
        <w:rPr>
          <w:rFonts w:ascii="Times New Roman" w:eastAsia="Times New Roman" w:hAnsi="Times New Roman" w:cs="Times New Roman"/>
          <w:i/>
          <w:sz w:val="24"/>
        </w:rPr>
        <w:t>Рисунок 4 — Настройка параметров интерполяции для показателя SPEI6</w:t>
      </w:r>
    </w:p>
    <w:p w14:paraId="187D8718" w14:textId="77777777" w:rsidR="00975C51" w:rsidRPr="00975C51" w:rsidRDefault="00975C51" w:rsidP="00C818F1">
      <w:pPr>
        <w:spacing w:after="120" w:line="360" w:lineRule="auto"/>
        <w:ind w:firstLine="709"/>
        <w:jc w:val="both"/>
        <w:rPr>
          <w:rFonts w:ascii="Times New Roman" w:hAnsi="Times New Roman" w:cs="Times New Roman"/>
        </w:rPr>
      </w:pPr>
      <w:r w:rsidRPr="00975C51">
        <w:rPr>
          <w:rFonts w:ascii="Times New Roman" w:eastAsia="Times New Roman" w:hAnsi="Times New Roman" w:cs="Times New Roman"/>
          <w:sz w:val="28"/>
        </w:rPr>
        <w:t>Для целевой grid-системы были заданы границы построения и размер ячейки. По скриншоту видно, что использовался размер ячейки 0,1, границы: West 25, East 45, South 35, North 43, число столбцов 201 и строк 81. Весовая функция была задана как inverse distance to a power, показатель степени — 2.</w:t>
      </w:r>
    </w:p>
    <w:p w14:paraId="22B45BFE" w14:textId="77777777" w:rsidR="00975C51" w:rsidRPr="00975C51" w:rsidRDefault="00975C51" w:rsidP="00C818F1">
      <w:pPr>
        <w:spacing w:after="120" w:line="360" w:lineRule="auto"/>
        <w:ind w:firstLine="709"/>
        <w:jc w:val="both"/>
        <w:rPr>
          <w:rFonts w:ascii="Times New Roman" w:hAnsi="Times New Roman" w:cs="Times New Roman"/>
        </w:rPr>
      </w:pPr>
      <w:r w:rsidRPr="00975C51">
        <w:rPr>
          <w:rFonts w:ascii="Times New Roman" w:eastAsia="Times New Roman" w:hAnsi="Times New Roman" w:cs="Times New Roman"/>
          <w:sz w:val="28"/>
        </w:rPr>
        <w:t>Аналогичная операция была выполнена для показателей температуры воздуха, осадков, SPEI3 и SPEI6. После построения растровые слои были добавлены на карту для просмотра результата.</w:t>
      </w:r>
    </w:p>
    <w:p w14:paraId="7C39E28E" w14:textId="77777777" w:rsidR="00975C51" w:rsidRPr="00975C51" w:rsidRDefault="00975C51" w:rsidP="00975C51">
      <w:pPr>
        <w:spacing w:after="0"/>
        <w:jc w:val="center"/>
        <w:rPr>
          <w:rFonts w:ascii="Times New Roman" w:hAnsi="Times New Roman" w:cs="Times New Roman"/>
        </w:rPr>
      </w:pPr>
      <w:r w:rsidRPr="00975C51">
        <w:rPr>
          <w:rFonts w:ascii="Times New Roman" w:hAnsi="Times New Roman" w:cs="Times New Roman"/>
          <w:noProof/>
        </w:rPr>
        <w:drawing>
          <wp:inline distT="0" distB="0" distL="0" distR="0" wp14:anchorId="485DF9EE" wp14:editId="5849EB83">
            <wp:extent cx="3240000" cy="3069064"/>
            <wp:effectExtent l="0" t="0" r="0" b="0"/>
            <wp:docPr id="13431920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069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56622" w14:textId="77777777" w:rsidR="00975C51" w:rsidRPr="00975C51" w:rsidRDefault="00975C51" w:rsidP="00975C51">
      <w:pPr>
        <w:spacing w:before="60" w:line="240" w:lineRule="auto"/>
        <w:jc w:val="center"/>
        <w:rPr>
          <w:rFonts w:ascii="Times New Roman" w:hAnsi="Times New Roman" w:cs="Times New Roman"/>
        </w:rPr>
      </w:pPr>
      <w:r w:rsidRPr="00975C51">
        <w:rPr>
          <w:rFonts w:ascii="Times New Roman" w:eastAsia="Times New Roman" w:hAnsi="Times New Roman" w:cs="Times New Roman"/>
          <w:i/>
          <w:sz w:val="24"/>
        </w:rPr>
        <w:t>Рисунок 5 — Добавление построенного растрового слоя на карту</w:t>
      </w:r>
    </w:p>
    <w:p w14:paraId="711C0CA0" w14:textId="77777777" w:rsidR="00975C51" w:rsidRPr="00975C51" w:rsidRDefault="00975C51" w:rsidP="00975C51">
      <w:pPr>
        <w:spacing w:after="0"/>
        <w:jc w:val="center"/>
        <w:rPr>
          <w:rFonts w:ascii="Times New Roman" w:hAnsi="Times New Roman" w:cs="Times New Roman"/>
        </w:rPr>
      </w:pPr>
      <w:r w:rsidRPr="00975C5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6DCE871" wp14:editId="751744F8">
            <wp:extent cx="5688000" cy="2278186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278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D5401" w14:textId="77777777" w:rsidR="00975C51" w:rsidRPr="00975C51" w:rsidRDefault="00975C51" w:rsidP="00975C51">
      <w:pPr>
        <w:spacing w:before="60" w:line="240" w:lineRule="auto"/>
        <w:jc w:val="center"/>
        <w:rPr>
          <w:rFonts w:ascii="Times New Roman" w:hAnsi="Times New Roman" w:cs="Times New Roman"/>
        </w:rPr>
      </w:pPr>
      <w:r w:rsidRPr="00975C51">
        <w:rPr>
          <w:rFonts w:ascii="Times New Roman" w:eastAsia="Times New Roman" w:hAnsi="Times New Roman" w:cs="Times New Roman"/>
          <w:i/>
          <w:sz w:val="24"/>
        </w:rPr>
        <w:t>Рисунок 6 — Растровая карта SPEI6 с наложенным слоем метеостанций</w:t>
      </w:r>
    </w:p>
    <w:p w14:paraId="6C2C8A32" w14:textId="77777777" w:rsidR="00975C51" w:rsidRPr="00975C51" w:rsidRDefault="00975C51" w:rsidP="00C818F1">
      <w:pPr>
        <w:spacing w:after="120" w:line="360" w:lineRule="auto"/>
        <w:ind w:firstLine="709"/>
        <w:jc w:val="both"/>
        <w:rPr>
          <w:rFonts w:ascii="Times New Roman" w:hAnsi="Times New Roman" w:cs="Times New Roman"/>
        </w:rPr>
      </w:pPr>
      <w:r w:rsidRPr="00975C51">
        <w:rPr>
          <w:rFonts w:ascii="Times New Roman" w:eastAsia="Times New Roman" w:hAnsi="Times New Roman" w:cs="Times New Roman"/>
          <w:sz w:val="28"/>
        </w:rPr>
        <w:t>На полученной карте видна интерполированная поверхность: значения показателя отображены цветовой шкалой, а поверх растра размещены исходные точки метеостанций с названиями. Такое наложение позволяет визуально сопоставить исходные наблюдения и результат интерполяции.</w:t>
      </w:r>
    </w:p>
    <w:p w14:paraId="03BE8638" w14:textId="77777777" w:rsidR="00975C51" w:rsidRPr="00975C51" w:rsidRDefault="00975C51" w:rsidP="00975C51">
      <w:pPr>
        <w:spacing w:after="0"/>
        <w:jc w:val="center"/>
        <w:rPr>
          <w:rFonts w:ascii="Times New Roman" w:hAnsi="Times New Roman" w:cs="Times New Roman"/>
        </w:rPr>
      </w:pPr>
      <w:r w:rsidRPr="00975C51">
        <w:rPr>
          <w:rFonts w:ascii="Times New Roman" w:hAnsi="Times New Roman" w:cs="Times New Roman"/>
          <w:noProof/>
        </w:rPr>
        <w:drawing>
          <wp:inline distT="0" distB="0" distL="0" distR="0" wp14:anchorId="12009CCC" wp14:editId="43E6BF4F">
            <wp:extent cx="4140000" cy="339379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339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FD51B" w14:textId="77777777" w:rsidR="00975C51" w:rsidRPr="00975C51" w:rsidRDefault="00975C51" w:rsidP="00975C51">
      <w:pPr>
        <w:spacing w:before="60" w:line="240" w:lineRule="auto"/>
        <w:jc w:val="center"/>
        <w:rPr>
          <w:rFonts w:ascii="Times New Roman" w:hAnsi="Times New Roman" w:cs="Times New Roman"/>
        </w:rPr>
      </w:pPr>
      <w:r w:rsidRPr="00975C51">
        <w:rPr>
          <w:rFonts w:ascii="Times New Roman" w:eastAsia="Times New Roman" w:hAnsi="Times New Roman" w:cs="Times New Roman"/>
          <w:i/>
          <w:sz w:val="24"/>
        </w:rPr>
        <w:t>Рисунок 7 — Сохранение растрового слоя в формате SAGA Grid</w:t>
      </w:r>
    </w:p>
    <w:p w14:paraId="290F4095" w14:textId="20D70CAC" w:rsidR="00975C51" w:rsidRPr="00975C51" w:rsidRDefault="00975C51" w:rsidP="00C818F1">
      <w:pPr>
        <w:spacing w:after="120" w:line="360" w:lineRule="auto"/>
        <w:ind w:firstLine="709"/>
        <w:jc w:val="both"/>
        <w:rPr>
          <w:rFonts w:ascii="Times New Roman" w:hAnsi="Times New Roman" w:cs="Times New Roman"/>
        </w:rPr>
      </w:pPr>
      <w:r w:rsidRPr="00975C51">
        <w:rPr>
          <w:rFonts w:ascii="Times New Roman" w:eastAsia="Times New Roman" w:hAnsi="Times New Roman" w:cs="Times New Roman"/>
          <w:sz w:val="28"/>
        </w:rPr>
        <w:t xml:space="preserve">Растровые карты были сохранены в формате SAGA Grid. </w:t>
      </w:r>
    </w:p>
    <w:p w14:paraId="492D4A74" w14:textId="77777777" w:rsidR="00975C51" w:rsidRPr="00975C51" w:rsidRDefault="00975C51" w:rsidP="00975C51">
      <w:pPr>
        <w:pStyle w:val="20"/>
        <w:spacing w:before="160" w:after="120"/>
        <w:rPr>
          <w:rFonts w:cs="Times New Roman"/>
        </w:rPr>
      </w:pPr>
      <w:bookmarkStart w:id="5" w:name="_Toc229515131"/>
      <w:r w:rsidRPr="00975C51">
        <w:rPr>
          <w:rFonts w:eastAsia="Times New Roman" w:cs="Times New Roman"/>
          <w:b/>
        </w:rPr>
        <w:t>3.3 Создание изолиний</w:t>
      </w:r>
      <w:bookmarkEnd w:id="5"/>
    </w:p>
    <w:p w14:paraId="698E1210" w14:textId="77777777" w:rsidR="00975C51" w:rsidRPr="00975C51" w:rsidRDefault="00975C51" w:rsidP="00C818F1">
      <w:pPr>
        <w:spacing w:after="120" w:line="360" w:lineRule="auto"/>
        <w:ind w:firstLine="709"/>
        <w:jc w:val="both"/>
        <w:rPr>
          <w:rFonts w:ascii="Times New Roman" w:hAnsi="Times New Roman" w:cs="Times New Roman"/>
        </w:rPr>
      </w:pPr>
      <w:r w:rsidRPr="00975C51">
        <w:rPr>
          <w:rFonts w:ascii="Times New Roman" w:eastAsia="Times New Roman" w:hAnsi="Times New Roman" w:cs="Times New Roman"/>
          <w:sz w:val="28"/>
        </w:rPr>
        <w:t xml:space="preserve">После построения растровых поверхностей были созданы векторные карты изолиний. Изолинии показывают линии равных значений показателя и </w:t>
      </w:r>
      <w:r w:rsidRPr="00975C51">
        <w:rPr>
          <w:rFonts w:ascii="Times New Roman" w:eastAsia="Times New Roman" w:hAnsi="Times New Roman" w:cs="Times New Roman"/>
          <w:sz w:val="28"/>
        </w:rPr>
        <w:lastRenderedPageBreak/>
        <w:t>позволяют лучше воспринимать пространственное распределение температуры, осадков и индексов SPEI.</w:t>
      </w:r>
    </w:p>
    <w:p w14:paraId="0A57EC6C" w14:textId="77777777" w:rsidR="00975C51" w:rsidRPr="00975C51" w:rsidRDefault="00975C51" w:rsidP="00975C51">
      <w:pPr>
        <w:spacing w:after="0"/>
        <w:jc w:val="center"/>
        <w:rPr>
          <w:rFonts w:ascii="Times New Roman" w:hAnsi="Times New Roman" w:cs="Times New Roman"/>
        </w:rPr>
      </w:pPr>
      <w:r w:rsidRPr="00975C51">
        <w:rPr>
          <w:rFonts w:ascii="Times New Roman" w:hAnsi="Times New Roman" w:cs="Times New Roman"/>
          <w:noProof/>
        </w:rPr>
        <w:drawing>
          <wp:inline distT="0" distB="0" distL="0" distR="0" wp14:anchorId="62C23681" wp14:editId="4FB1D458">
            <wp:extent cx="5400000" cy="336263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62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5A155" w14:textId="77777777" w:rsidR="00975C51" w:rsidRPr="00975C51" w:rsidRDefault="00975C51" w:rsidP="00975C51">
      <w:pPr>
        <w:spacing w:before="60" w:line="240" w:lineRule="auto"/>
        <w:jc w:val="center"/>
        <w:rPr>
          <w:rFonts w:ascii="Times New Roman" w:hAnsi="Times New Roman" w:cs="Times New Roman"/>
        </w:rPr>
      </w:pPr>
      <w:r w:rsidRPr="00975C51">
        <w:rPr>
          <w:rFonts w:ascii="Times New Roman" w:eastAsia="Times New Roman" w:hAnsi="Times New Roman" w:cs="Times New Roman"/>
          <w:i/>
          <w:sz w:val="24"/>
        </w:rPr>
        <w:t>Рисунок 8 — Настройка инструмента Contour Lines from Grid для построения изолиний</w:t>
      </w:r>
    </w:p>
    <w:p w14:paraId="5ADB1943" w14:textId="77777777" w:rsidR="00975C51" w:rsidRPr="00975C51" w:rsidRDefault="00975C51" w:rsidP="00C818F1">
      <w:pPr>
        <w:spacing w:after="120" w:line="360" w:lineRule="auto"/>
        <w:ind w:firstLine="709"/>
        <w:jc w:val="both"/>
        <w:rPr>
          <w:rFonts w:ascii="Times New Roman" w:hAnsi="Times New Roman" w:cs="Times New Roman"/>
        </w:rPr>
      </w:pPr>
      <w:r w:rsidRPr="00975C51">
        <w:rPr>
          <w:rFonts w:ascii="Times New Roman" w:eastAsia="Times New Roman" w:hAnsi="Times New Roman" w:cs="Times New Roman"/>
          <w:sz w:val="28"/>
        </w:rPr>
        <w:t>В настройках инструмента были заданы параметры создания изолиний: входной grid-слой, выходной векторный слой Contour, тип вершин x, y, а также интервал между изолиниями. В примере для SPEI6 указан интервал 0,3.</w:t>
      </w:r>
    </w:p>
    <w:p w14:paraId="226501F3" w14:textId="77777777" w:rsidR="00975C51" w:rsidRPr="00975C51" w:rsidRDefault="00975C51" w:rsidP="00975C51">
      <w:pPr>
        <w:spacing w:after="0"/>
        <w:jc w:val="center"/>
        <w:rPr>
          <w:rFonts w:ascii="Times New Roman" w:hAnsi="Times New Roman" w:cs="Times New Roman"/>
        </w:rPr>
      </w:pPr>
      <w:r w:rsidRPr="00975C51">
        <w:rPr>
          <w:rFonts w:ascii="Times New Roman" w:hAnsi="Times New Roman" w:cs="Times New Roman"/>
          <w:noProof/>
        </w:rPr>
        <w:drawing>
          <wp:inline distT="0" distB="0" distL="0" distR="0" wp14:anchorId="742C19DE" wp14:editId="5AE95B0C">
            <wp:extent cx="5688000" cy="176650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76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87C41" w14:textId="77777777" w:rsidR="00975C51" w:rsidRPr="00975C51" w:rsidRDefault="00975C51" w:rsidP="00975C51">
      <w:pPr>
        <w:spacing w:before="60" w:line="240" w:lineRule="auto"/>
        <w:jc w:val="center"/>
        <w:rPr>
          <w:rFonts w:ascii="Times New Roman" w:hAnsi="Times New Roman" w:cs="Times New Roman"/>
        </w:rPr>
      </w:pPr>
      <w:r w:rsidRPr="00975C51">
        <w:rPr>
          <w:rFonts w:ascii="Times New Roman" w:eastAsia="Times New Roman" w:hAnsi="Times New Roman" w:cs="Times New Roman"/>
          <w:i/>
          <w:sz w:val="24"/>
        </w:rPr>
        <w:t>Рисунок 9 — Итоговая карта SPEI6 с цветовой легендой, метеостанциями и изолиниями</w:t>
      </w:r>
    </w:p>
    <w:p w14:paraId="18938D34" w14:textId="77777777" w:rsidR="00975C51" w:rsidRPr="00975C51" w:rsidRDefault="00975C51" w:rsidP="00C818F1">
      <w:pPr>
        <w:spacing w:after="120" w:line="360" w:lineRule="auto"/>
        <w:ind w:firstLine="709"/>
        <w:jc w:val="both"/>
        <w:rPr>
          <w:rFonts w:ascii="Times New Roman" w:hAnsi="Times New Roman" w:cs="Times New Roman"/>
        </w:rPr>
      </w:pPr>
      <w:r w:rsidRPr="00975C51">
        <w:rPr>
          <w:rFonts w:ascii="Times New Roman" w:eastAsia="Times New Roman" w:hAnsi="Times New Roman" w:cs="Times New Roman"/>
          <w:sz w:val="28"/>
        </w:rPr>
        <w:t>Итоговая карта содержит растровую поверхность, легенду цветовой шкалы, точки метеостанций, подписи и линии равных значений. Векторные карты изолиний были сохранены в формате Shapefile.</w:t>
      </w:r>
    </w:p>
    <w:p w14:paraId="6F9CB138" w14:textId="77777777" w:rsidR="00975C51" w:rsidRPr="00975C51" w:rsidRDefault="00975C51" w:rsidP="00975C51">
      <w:pPr>
        <w:spacing w:after="0"/>
        <w:jc w:val="center"/>
        <w:rPr>
          <w:rFonts w:ascii="Times New Roman" w:hAnsi="Times New Roman" w:cs="Times New Roman"/>
        </w:rPr>
      </w:pPr>
      <w:r w:rsidRPr="00975C5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556CFDF" wp14:editId="2E718929">
            <wp:extent cx="4140000" cy="191449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1914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7AD6C" w14:textId="77777777" w:rsidR="00975C51" w:rsidRPr="00975C51" w:rsidRDefault="00975C51" w:rsidP="00975C51">
      <w:pPr>
        <w:spacing w:before="60" w:line="240" w:lineRule="auto"/>
        <w:jc w:val="center"/>
        <w:rPr>
          <w:rFonts w:ascii="Times New Roman" w:hAnsi="Times New Roman" w:cs="Times New Roman"/>
        </w:rPr>
      </w:pPr>
      <w:r w:rsidRPr="00975C51">
        <w:rPr>
          <w:rFonts w:ascii="Times New Roman" w:eastAsia="Times New Roman" w:hAnsi="Times New Roman" w:cs="Times New Roman"/>
          <w:i/>
          <w:sz w:val="24"/>
        </w:rPr>
        <w:t>Рисунок 10 — Сохранение слоя изолиний в формате Shapefile</w:t>
      </w:r>
    </w:p>
    <w:p w14:paraId="7DD500A4" w14:textId="3CB84D95" w:rsidR="00975C51" w:rsidRPr="00975C51" w:rsidRDefault="00975C51" w:rsidP="00975C51">
      <w:pPr>
        <w:pStyle w:val="1"/>
        <w:spacing w:after="120"/>
        <w:rPr>
          <w:rFonts w:ascii="Times New Roman" w:hAnsi="Times New Roman"/>
        </w:rPr>
      </w:pPr>
      <w:bookmarkStart w:id="6" w:name="_Toc229515132"/>
      <w:r w:rsidRPr="00975C51">
        <w:rPr>
          <w:rFonts w:ascii="Times New Roman" w:hAnsi="Times New Roman"/>
        </w:rPr>
        <w:t>Результаты работы</w:t>
      </w:r>
      <w:bookmarkEnd w:id="6"/>
    </w:p>
    <w:p w14:paraId="6F868FCF" w14:textId="77777777" w:rsidR="00975C51" w:rsidRPr="00975C51" w:rsidRDefault="00975C51" w:rsidP="00C818F1">
      <w:pPr>
        <w:spacing w:after="120" w:line="360" w:lineRule="auto"/>
        <w:ind w:firstLine="709"/>
        <w:jc w:val="both"/>
        <w:rPr>
          <w:rFonts w:ascii="Times New Roman" w:hAnsi="Times New Roman" w:cs="Times New Roman"/>
        </w:rPr>
      </w:pPr>
      <w:r w:rsidRPr="00975C51">
        <w:rPr>
          <w:rFonts w:ascii="Times New Roman" w:eastAsia="Times New Roman" w:hAnsi="Times New Roman" w:cs="Times New Roman"/>
          <w:sz w:val="28"/>
        </w:rPr>
        <w:t>В результате выполнения лабораторной работы был создан шейп-файл метеостанций «метеостанции_Чумаков.shp». Слой содержит точечные объекты, связанные с координатами и атрибутивными данными метеостанций.</w:t>
      </w:r>
    </w:p>
    <w:p w14:paraId="1847D856" w14:textId="77777777" w:rsidR="00975C51" w:rsidRPr="00975C51" w:rsidRDefault="00975C51" w:rsidP="00C818F1">
      <w:pPr>
        <w:spacing w:after="120" w:line="360" w:lineRule="auto"/>
        <w:ind w:firstLine="709"/>
        <w:jc w:val="both"/>
        <w:rPr>
          <w:rFonts w:ascii="Times New Roman" w:hAnsi="Times New Roman" w:cs="Times New Roman"/>
        </w:rPr>
      </w:pPr>
      <w:r w:rsidRPr="00975C51">
        <w:rPr>
          <w:rFonts w:ascii="Times New Roman" w:eastAsia="Times New Roman" w:hAnsi="Times New Roman" w:cs="Times New Roman"/>
          <w:sz w:val="28"/>
        </w:rPr>
        <w:t>В SAGA GIS были построены растровые карты температуры воздуха, осадков, SPEI3 и SPEI6 методом обратных взвешенных расстояний. Также на основе растровых поверхностей были сформированы векторные карты изолиний.</w:t>
      </w:r>
    </w:p>
    <w:p w14:paraId="053AE0B9" w14:textId="5E493FE1" w:rsidR="00975C51" w:rsidRPr="00975C51" w:rsidRDefault="00975C51" w:rsidP="00975C51">
      <w:pPr>
        <w:pStyle w:val="1"/>
        <w:spacing w:after="120"/>
        <w:rPr>
          <w:rFonts w:ascii="Times New Roman" w:hAnsi="Times New Roman"/>
        </w:rPr>
      </w:pPr>
      <w:bookmarkStart w:id="7" w:name="_Toc229515133"/>
      <w:r w:rsidRPr="00975C51">
        <w:rPr>
          <w:rFonts w:ascii="Times New Roman" w:hAnsi="Times New Roman"/>
        </w:rPr>
        <w:t>Заключение</w:t>
      </w:r>
      <w:bookmarkEnd w:id="7"/>
    </w:p>
    <w:p w14:paraId="3ECBCA10" w14:textId="77777777" w:rsidR="00975C51" w:rsidRPr="00975C51" w:rsidRDefault="00975C51" w:rsidP="00C818F1">
      <w:pPr>
        <w:spacing w:after="120" w:line="360" w:lineRule="auto"/>
        <w:ind w:firstLine="709"/>
        <w:jc w:val="both"/>
        <w:rPr>
          <w:rFonts w:ascii="Times New Roman" w:hAnsi="Times New Roman" w:cs="Times New Roman"/>
        </w:rPr>
      </w:pPr>
      <w:r w:rsidRPr="00975C51">
        <w:rPr>
          <w:rFonts w:ascii="Times New Roman" w:eastAsia="Times New Roman" w:hAnsi="Times New Roman" w:cs="Times New Roman"/>
          <w:sz w:val="28"/>
        </w:rPr>
        <w:t>В ходе лабораторной работы были освоены основные этапы геоинформационного моделирования: импорт точечных данных, создание шейп-файла, настройка картографического отображения, интерполяция климатических показателей и построение изолиний.</w:t>
      </w:r>
    </w:p>
    <w:p w14:paraId="19ABF7F8" w14:textId="276F9B8C" w:rsidR="0089117D" w:rsidRPr="008E722D" w:rsidRDefault="00975C51" w:rsidP="008E722D">
      <w:pPr>
        <w:spacing w:after="120" w:line="360" w:lineRule="auto"/>
        <w:ind w:firstLine="709"/>
        <w:jc w:val="both"/>
        <w:rPr>
          <w:rFonts w:ascii="Times New Roman" w:hAnsi="Times New Roman" w:cs="Times New Roman"/>
        </w:rPr>
      </w:pPr>
      <w:r w:rsidRPr="00975C51">
        <w:rPr>
          <w:rFonts w:ascii="Times New Roman" w:eastAsia="Times New Roman" w:hAnsi="Times New Roman" w:cs="Times New Roman"/>
          <w:sz w:val="28"/>
        </w:rPr>
        <w:t>Полученные растровые и векторные материалы позволяют анализировать пространственное распределение температуры воздуха, осадков и индексов SPEI на выбранной территории. Работа также закрепила навыки использования QGIS и SAGA GIS для подготовки картографических материалов.</w:t>
      </w:r>
    </w:p>
    <w:sectPr w:rsidR="0089117D" w:rsidRPr="008E722D" w:rsidSect="00C818F1">
      <w:footerReference w:type="first" r:id="rId23"/>
      <w:pgSz w:w="11906" w:h="16838" w:code="9"/>
      <w:pgMar w:top="1134" w:right="1134" w:bottom="1134" w:left="1134" w:header="709" w:footer="624" w:gutter="0"/>
      <w:pgBorders>
        <w:top w:val="single" w:sz="4" w:space="7" w:color="auto"/>
        <w:left w:val="single" w:sz="4" w:space="9" w:color="auto"/>
        <w:bottom w:val="single" w:sz="4" w:space="7" w:color="auto"/>
        <w:right w:val="single" w:sz="4" w:space="9" w:color="auto"/>
      </w:pgBorders>
      <w:pgNumType w:start="2"/>
      <w:cols w:space="708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41CBDE" w14:textId="77777777" w:rsidR="001F73A8" w:rsidRDefault="001F73A8" w:rsidP="00BC5F26">
      <w:pPr>
        <w:spacing w:after="0" w:line="240" w:lineRule="auto"/>
      </w:pPr>
      <w:r>
        <w:separator/>
      </w:r>
    </w:p>
  </w:endnote>
  <w:endnote w:type="continuationSeparator" w:id="0">
    <w:p w14:paraId="197A7180" w14:textId="77777777" w:rsidR="001F73A8" w:rsidRDefault="001F73A8" w:rsidP="00BC5F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43347050"/>
      <w:docPartObj>
        <w:docPartGallery w:val="Page Numbers (Bottom of Page)"/>
        <w:docPartUnique/>
      </w:docPartObj>
    </w:sdtPr>
    <w:sdtContent>
      <w:p w14:paraId="34CE9C94" w14:textId="7DF7C926" w:rsidR="008722A2" w:rsidRDefault="00E12617">
        <w:pPr>
          <w:pStyle w:val="a9"/>
          <w:jc w:val="center"/>
        </w:pPr>
        <w:r>
          <w:fldChar w:fldCharType="begin"/>
        </w:r>
        <w:r w:rsidR="008722A2">
          <w:instrText>PAGE   \* MERGEFORMAT</w:instrText>
        </w:r>
        <w:r>
          <w:fldChar w:fldCharType="separate"/>
        </w:r>
        <w:r w:rsidR="004D2AA2">
          <w:rPr>
            <w:noProof/>
          </w:rPr>
          <w:t>6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7333E" w14:textId="77777777" w:rsidR="000B6104" w:rsidRDefault="000B6104">
    <w:pPr>
      <w:pStyle w:val="a9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61286681"/>
      <w:docPartObj>
        <w:docPartGallery w:val="Page Numbers (Bottom of Page)"/>
        <w:docPartUnique/>
      </w:docPartObj>
    </w:sdtPr>
    <w:sdtContent>
      <w:p w14:paraId="245EA11F" w14:textId="653631C9" w:rsidR="000B6104" w:rsidRDefault="007431F8">
        <w:pPr>
          <w:pStyle w:val="a9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D2AA2">
          <w:rPr>
            <w:noProof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02E373" w14:textId="77777777" w:rsidR="001F73A8" w:rsidRDefault="001F73A8" w:rsidP="00BC5F26">
      <w:pPr>
        <w:spacing w:after="0" w:line="240" w:lineRule="auto"/>
      </w:pPr>
      <w:r>
        <w:separator/>
      </w:r>
    </w:p>
  </w:footnote>
  <w:footnote w:type="continuationSeparator" w:id="0">
    <w:p w14:paraId="2A566EBB" w14:textId="77777777" w:rsidR="001F73A8" w:rsidRDefault="001F73A8" w:rsidP="00BC5F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83490"/>
    <w:multiLevelType w:val="hybridMultilevel"/>
    <w:tmpl w:val="489A99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B53C8E"/>
    <w:multiLevelType w:val="hybridMultilevel"/>
    <w:tmpl w:val="1FE610AC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060D565D"/>
    <w:multiLevelType w:val="hybridMultilevel"/>
    <w:tmpl w:val="A35ED096"/>
    <w:lvl w:ilvl="0" w:tplc="954AE5B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205921"/>
    <w:multiLevelType w:val="hybridMultilevel"/>
    <w:tmpl w:val="2AC8956A"/>
    <w:lvl w:ilvl="0" w:tplc="C32C20D6">
      <w:start w:val="1"/>
      <w:numFmt w:val="decimal"/>
      <w:suff w:val="space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214A4040"/>
    <w:multiLevelType w:val="hybridMultilevel"/>
    <w:tmpl w:val="114044C0"/>
    <w:lvl w:ilvl="0" w:tplc="FFFFFFFF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22456D91"/>
    <w:multiLevelType w:val="hybridMultilevel"/>
    <w:tmpl w:val="C102DAF6"/>
    <w:lvl w:ilvl="0" w:tplc="AB3C8932">
      <w:start w:val="1"/>
      <w:numFmt w:val="bullet"/>
      <w:suff w:val="space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8F58E2"/>
    <w:multiLevelType w:val="hybridMultilevel"/>
    <w:tmpl w:val="3B465618"/>
    <w:lvl w:ilvl="0" w:tplc="6930CD0A">
      <w:start w:val="1"/>
      <w:numFmt w:val="decimal"/>
      <w:pStyle w:val="1"/>
      <w:suff w:val="space"/>
      <w:lvlText w:val="%1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5F3C4B"/>
    <w:multiLevelType w:val="hybridMultilevel"/>
    <w:tmpl w:val="F1785054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30532FBA"/>
    <w:multiLevelType w:val="hybridMultilevel"/>
    <w:tmpl w:val="C2F0F682"/>
    <w:lvl w:ilvl="0" w:tplc="AB3C8932">
      <w:start w:val="1"/>
      <w:numFmt w:val="bullet"/>
      <w:suff w:val="space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352927D5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36AF07D5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3728414A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3C4A1D40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3D4A047A"/>
    <w:multiLevelType w:val="multilevel"/>
    <w:tmpl w:val="E7240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59B13EF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497265BF"/>
    <w:multiLevelType w:val="hybridMultilevel"/>
    <w:tmpl w:val="25987AF8"/>
    <w:lvl w:ilvl="0" w:tplc="26B65BDC">
      <w:start w:val="20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20A1BFE"/>
    <w:multiLevelType w:val="multilevel"/>
    <w:tmpl w:val="5E987BA0"/>
    <w:lvl w:ilvl="0">
      <w:start w:val="1"/>
      <w:numFmt w:val="decimal"/>
      <w:pStyle w:val="a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2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7" w15:restartNumberingAfterBreak="0">
    <w:nsid w:val="62EC4D71"/>
    <w:multiLevelType w:val="hybridMultilevel"/>
    <w:tmpl w:val="B08A0E30"/>
    <w:lvl w:ilvl="0" w:tplc="FFFFFFFF">
      <w:start w:val="1"/>
      <w:numFmt w:val="decimal"/>
      <w:suff w:val="space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8" w15:restartNumberingAfterBreak="0">
    <w:nsid w:val="6472239F"/>
    <w:multiLevelType w:val="hybridMultilevel"/>
    <w:tmpl w:val="61AEB2A8"/>
    <w:lvl w:ilvl="0" w:tplc="95FEC87C">
      <w:start w:val="30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58B42D6"/>
    <w:multiLevelType w:val="hybridMultilevel"/>
    <w:tmpl w:val="806043D0"/>
    <w:lvl w:ilvl="0" w:tplc="AB3C8932">
      <w:start w:val="1"/>
      <w:numFmt w:val="bullet"/>
      <w:suff w:val="space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0" w15:restartNumberingAfterBreak="0">
    <w:nsid w:val="6A3A0F04"/>
    <w:multiLevelType w:val="hybridMultilevel"/>
    <w:tmpl w:val="56100F7A"/>
    <w:lvl w:ilvl="0" w:tplc="513E20B6">
      <w:start w:val="1"/>
      <w:numFmt w:val="decimal"/>
      <w:lvlText w:val="%1)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1" w15:restartNumberingAfterBreak="0">
    <w:nsid w:val="6C6642DB"/>
    <w:multiLevelType w:val="hybridMultilevel"/>
    <w:tmpl w:val="F440C95A"/>
    <w:lvl w:ilvl="0" w:tplc="32FC63CC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2" w15:restartNumberingAfterBreak="0">
    <w:nsid w:val="763767B9"/>
    <w:multiLevelType w:val="hybridMultilevel"/>
    <w:tmpl w:val="1F3A37F4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3" w15:restartNumberingAfterBreak="0">
    <w:nsid w:val="772E72E0"/>
    <w:multiLevelType w:val="hybridMultilevel"/>
    <w:tmpl w:val="8730C3C0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86069422">
    <w:abstractNumId w:val="16"/>
  </w:num>
  <w:num w:numId="2" w16cid:durableId="1557013783">
    <w:abstractNumId w:val="0"/>
  </w:num>
  <w:num w:numId="3" w16cid:durableId="273441224">
    <w:abstractNumId w:val="7"/>
  </w:num>
  <w:num w:numId="4" w16cid:durableId="286012659">
    <w:abstractNumId w:val="14"/>
  </w:num>
  <w:num w:numId="5" w16cid:durableId="1852066939">
    <w:abstractNumId w:val="10"/>
  </w:num>
  <w:num w:numId="6" w16cid:durableId="2146727624">
    <w:abstractNumId w:val="12"/>
  </w:num>
  <w:num w:numId="7" w16cid:durableId="1663073548">
    <w:abstractNumId w:val="11"/>
  </w:num>
  <w:num w:numId="8" w16cid:durableId="1331248482">
    <w:abstractNumId w:val="9"/>
  </w:num>
  <w:num w:numId="9" w16cid:durableId="1905603140">
    <w:abstractNumId w:val="21"/>
  </w:num>
  <w:num w:numId="10" w16cid:durableId="1754206846">
    <w:abstractNumId w:val="20"/>
  </w:num>
  <w:num w:numId="11" w16cid:durableId="167406489">
    <w:abstractNumId w:val="1"/>
  </w:num>
  <w:num w:numId="12" w16cid:durableId="1908883789">
    <w:abstractNumId w:val="15"/>
  </w:num>
  <w:num w:numId="13" w16cid:durableId="1494756071">
    <w:abstractNumId w:val="18"/>
  </w:num>
  <w:num w:numId="14" w16cid:durableId="2046828437">
    <w:abstractNumId w:val="22"/>
  </w:num>
  <w:num w:numId="15" w16cid:durableId="1651901692">
    <w:abstractNumId w:val="23"/>
  </w:num>
  <w:num w:numId="16" w16cid:durableId="625425532">
    <w:abstractNumId w:val="6"/>
  </w:num>
  <w:num w:numId="17" w16cid:durableId="487482228">
    <w:abstractNumId w:val="8"/>
  </w:num>
  <w:num w:numId="18" w16cid:durableId="1162429113">
    <w:abstractNumId w:val="19"/>
  </w:num>
  <w:num w:numId="19" w16cid:durableId="629554707">
    <w:abstractNumId w:val="5"/>
  </w:num>
  <w:num w:numId="20" w16cid:durableId="1275795315">
    <w:abstractNumId w:val="13"/>
  </w:num>
  <w:num w:numId="21" w16cid:durableId="1613824920">
    <w:abstractNumId w:val="2"/>
  </w:num>
  <w:num w:numId="22" w16cid:durableId="1989631444">
    <w:abstractNumId w:val="6"/>
  </w:num>
  <w:num w:numId="23" w16cid:durableId="977686689">
    <w:abstractNumId w:val="6"/>
  </w:num>
  <w:num w:numId="24" w16cid:durableId="1966545445">
    <w:abstractNumId w:val="3"/>
  </w:num>
  <w:num w:numId="25" w16cid:durableId="673268780">
    <w:abstractNumId w:val="4"/>
  </w:num>
  <w:num w:numId="26" w16cid:durableId="59074190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bordersDoNotSurroundHeader/>
  <w:bordersDoNotSurroundFooter/>
  <w:activeWritingStyle w:appName="MSWord" w:lang="ru-RU" w:vendorID="64" w:dllVersion="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6" w:nlCheck="1" w:checkStyle="0"/>
  <w:activeWritingStyle w:appName="MSWord" w:lang="en-GB" w:vendorID="64" w:dllVersion="4096" w:nlCheck="1" w:checkStyle="0"/>
  <w:attachedTemplate r:id="rId1"/>
  <w:stylePaneFormatFilter w:val="1728" w:allStyles="0" w:customStyles="0" w:latentStyles="0" w:stylesInUse="1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documentProtection w:edit="forms" w:enforcement="0"/>
  <w:defaultTabStop w:val="708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2BE0"/>
    <w:rsid w:val="000026E3"/>
    <w:rsid w:val="000049D1"/>
    <w:rsid w:val="00005AF6"/>
    <w:rsid w:val="00006D81"/>
    <w:rsid w:val="00007218"/>
    <w:rsid w:val="00010306"/>
    <w:rsid w:val="00014EF5"/>
    <w:rsid w:val="00023C98"/>
    <w:rsid w:val="00030E9F"/>
    <w:rsid w:val="00041F0A"/>
    <w:rsid w:val="00042432"/>
    <w:rsid w:val="00052A87"/>
    <w:rsid w:val="000610C8"/>
    <w:rsid w:val="00075156"/>
    <w:rsid w:val="00081D89"/>
    <w:rsid w:val="00081E76"/>
    <w:rsid w:val="000832CE"/>
    <w:rsid w:val="00090AF9"/>
    <w:rsid w:val="00092B36"/>
    <w:rsid w:val="00097D19"/>
    <w:rsid w:val="000A122A"/>
    <w:rsid w:val="000A7156"/>
    <w:rsid w:val="000A7A2D"/>
    <w:rsid w:val="000B46EB"/>
    <w:rsid w:val="000B6104"/>
    <w:rsid w:val="000C3A49"/>
    <w:rsid w:val="000C42D9"/>
    <w:rsid w:val="000D00C3"/>
    <w:rsid w:val="000D02D9"/>
    <w:rsid w:val="000D30E1"/>
    <w:rsid w:val="000D371A"/>
    <w:rsid w:val="000D5631"/>
    <w:rsid w:val="000D74EA"/>
    <w:rsid w:val="000E0DE4"/>
    <w:rsid w:val="000E1AEB"/>
    <w:rsid w:val="000E4C4D"/>
    <w:rsid w:val="000F0027"/>
    <w:rsid w:val="000F3813"/>
    <w:rsid w:val="000F5061"/>
    <w:rsid w:val="000F560F"/>
    <w:rsid w:val="000F5D86"/>
    <w:rsid w:val="001015EE"/>
    <w:rsid w:val="00104A22"/>
    <w:rsid w:val="001105D1"/>
    <w:rsid w:val="00111B60"/>
    <w:rsid w:val="0011456B"/>
    <w:rsid w:val="00116B33"/>
    <w:rsid w:val="00122CF2"/>
    <w:rsid w:val="00126E3C"/>
    <w:rsid w:val="001271A7"/>
    <w:rsid w:val="00127F2C"/>
    <w:rsid w:val="0013037D"/>
    <w:rsid w:val="0013225B"/>
    <w:rsid w:val="00132BE0"/>
    <w:rsid w:val="00133DE7"/>
    <w:rsid w:val="00141BFD"/>
    <w:rsid w:val="00143980"/>
    <w:rsid w:val="00150DDD"/>
    <w:rsid w:val="00151071"/>
    <w:rsid w:val="00151561"/>
    <w:rsid w:val="00153362"/>
    <w:rsid w:val="00154350"/>
    <w:rsid w:val="0015741F"/>
    <w:rsid w:val="00160B1A"/>
    <w:rsid w:val="0016117F"/>
    <w:rsid w:val="00161827"/>
    <w:rsid w:val="00173ADF"/>
    <w:rsid w:val="001750D3"/>
    <w:rsid w:val="00176D2D"/>
    <w:rsid w:val="00184551"/>
    <w:rsid w:val="00187539"/>
    <w:rsid w:val="00187A65"/>
    <w:rsid w:val="00190093"/>
    <w:rsid w:val="00190A8C"/>
    <w:rsid w:val="00190EE3"/>
    <w:rsid w:val="00192E9C"/>
    <w:rsid w:val="00193FBA"/>
    <w:rsid w:val="001973C3"/>
    <w:rsid w:val="001A0CC8"/>
    <w:rsid w:val="001A3C20"/>
    <w:rsid w:val="001A4F06"/>
    <w:rsid w:val="001B20F2"/>
    <w:rsid w:val="001B6714"/>
    <w:rsid w:val="001C1B2E"/>
    <w:rsid w:val="001C299F"/>
    <w:rsid w:val="001C2A73"/>
    <w:rsid w:val="001C4888"/>
    <w:rsid w:val="001C4F4F"/>
    <w:rsid w:val="001C4FB0"/>
    <w:rsid w:val="001C5F5E"/>
    <w:rsid w:val="001C6534"/>
    <w:rsid w:val="001C6935"/>
    <w:rsid w:val="001C69D6"/>
    <w:rsid w:val="001C7EF2"/>
    <w:rsid w:val="001D2EFF"/>
    <w:rsid w:val="001D439B"/>
    <w:rsid w:val="001D499D"/>
    <w:rsid w:val="001D5520"/>
    <w:rsid w:val="001D57DF"/>
    <w:rsid w:val="001E0527"/>
    <w:rsid w:val="001E3534"/>
    <w:rsid w:val="001E4B61"/>
    <w:rsid w:val="001E6C19"/>
    <w:rsid w:val="001F028E"/>
    <w:rsid w:val="001F058D"/>
    <w:rsid w:val="001F0F54"/>
    <w:rsid w:val="001F3E90"/>
    <w:rsid w:val="001F5FED"/>
    <w:rsid w:val="001F73A8"/>
    <w:rsid w:val="00205138"/>
    <w:rsid w:val="00205807"/>
    <w:rsid w:val="00210DB0"/>
    <w:rsid w:val="002128C7"/>
    <w:rsid w:val="00215B33"/>
    <w:rsid w:val="002212FD"/>
    <w:rsid w:val="00224ABC"/>
    <w:rsid w:val="00226938"/>
    <w:rsid w:val="0022731C"/>
    <w:rsid w:val="00227CEB"/>
    <w:rsid w:val="00231575"/>
    <w:rsid w:val="00233EE1"/>
    <w:rsid w:val="00242449"/>
    <w:rsid w:val="00246322"/>
    <w:rsid w:val="00246C81"/>
    <w:rsid w:val="00250CD9"/>
    <w:rsid w:val="00251BD3"/>
    <w:rsid w:val="00252582"/>
    <w:rsid w:val="0025706E"/>
    <w:rsid w:val="00262CB2"/>
    <w:rsid w:val="00265515"/>
    <w:rsid w:val="00267F8E"/>
    <w:rsid w:val="0027138B"/>
    <w:rsid w:val="00275A43"/>
    <w:rsid w:val="00280018"/>
    <w:rsid w:val="002833F4"/>
    <w:rsid w:val="00284073"/>
    <w:rsid w:val="00284D16"/>
    <w:rsid w:val="00284DEA"/>
    <w:rsid w:val="002871F7"/>
    <w:rsid w:val="00290685"/>
    <w:rsid w:val="0029161E"/>
    <w:rsid w:val="00293C94"/>
    <w:rsid w:val="002A04EA"/>
    <w:rsid w:val="002A6CFC"/>
    <w:rsid w:val="002B17AE"/>
    <w:rsid w:val="002B2580"/>
    <w:rsid w:val="002B60D9"/>
    <w:rsid w:val="002C57BF"/>
    <w:rsid w:val="002C5954"/>
    <w:rsid w:val="002D0ED8"/>
    <w:rsid w:val="002D113D"/>
    <w:rsid w:val="002D22F6"/>
    <w:rsid w:val="002D27F8"/>
    <w:rsid w:val="002D2A29"/>
    <w:rsid w:val="002D4CDF"/>
    <w:rsid w:val="002D57C3"/>
    <w:rsid w:val="002E2FBE"/>
    <w:rsid w:val="002E36AB"/>
    <w:rsid w:val="002E37C8"/>
    <w:rsid w:val="002F2985"/>
    <w:rsid w:val="002F6E33"/>
    <w:rsid w:val="00300BA5"/>
    <w:rsid w:val="00303897"/>
    <w:rsid w:val="003132D6"/>
    <w:rsid w:val="003147C0"/>
    <w:rsid w:val="00314C20"/>
    <w:rsid w:val="00321000"/>
    <w:rsid w:val="0032217C"/>
    <w:rsid w:val="003321E1"/>
    <w:rsid w:val="0033362D"/>
    <w:rsid w:val="0033499C"/>
    <w:rsid w:val="00337928"/>
    <w:rsid w:val="00337A34"/>
    <w:rsid w:val="00337F59"/>
    <w:rsid w:val="0034299A"/>
    <w:rsid w:val="00344DCC"/>
    <w:rsid w:val="00346B1B"/>
    <w:rsid w:val="00347560"/>
    <w:rsid w:val="00350A9F"/>
    <w:rsid w:val="00350F00"/>
    <w:rsid w:val="00354CD3"/>
    <w:rsid w:val="00355390"/>
    <w:rsid w:val="00355B7D"/>
    <w:rsid w:val="00356C3D"/>
    <w:rsid w:val="00357688"/>
    <w:rsid w:val="00360235"/>
    <w:rsid w:val="003605B2"/>
    <w:rsid w:val="00360C30"/>
    <w:rsid w:val="00362194"/>
    <w:rsid w:val="0036740A"/>
    <w:rsid w:val="00367D65"/>
    <w:rsid w:val="00370A8A"/>
    <w:rsid w:val="00372041"/>
    <w:rsid w:val="0038213E"/>
    <w:rsid w:val="003843B0"/>
    <w:rsid w:val="003853FC"/>
    <w:rsid w:val="00385BE6"/>
    <w:rsid w:val="00390E0C"/>
    <w:rsid w:val="003910EB"/>
    <w:rsid w:val="00392D03"/>
    <w:rsid w:val="003944C1"/>
    <w:rsid w:val="003A0D0A"/>
    <w:rsid w:val="003A1ABC"/>
    <w:rsid w:val="003A7767"/>
    <w:rsid w:val="003A7B07"/>
    <w:rsid w:val="003B1D52"/>
    <w:rsid w:val="003B3446"/>
    <w:rsid w:val="003B4698"/>
    <w:rsid w:val="003B630C"/>
    <w:rsid w:val="003B6DC4"/>
    <w:rsid w:val="003C0A1E"/>
    <w:rsid w:val="003C36E1"/>
    <w:rsid w:val="003C3D89"/>
    <w:rsid w:val="003C7C4B"/>
    <w:rsid w:val="003D39F3"/>
    <w:rsid w:val="003D559A"/>
    <w:rsid w:val="003D5C1A"/>
    <w:rsid w:val="003D6F83"/>
    <w:rsid w:val="003D76C5"/>
    <w:rsid w:val="003E05A0"/>
    <w:rsid w:val="003E2CE3"/>
    <w:rsid w:val="003E5F5F"/>
    <w:rsid w:val="003E6E4E"/>
    <w:rsid w:val="003E7477"/>
    <w:rsid w:val="003F44E7"/>
    <w:rsid w:val="003F59B9"/>
    <w:rsid w:val="003F6018"/>
    <w:rsid w:val="003F79FE"/>
    <w:rsid w:val="00401108"/>
    <w:rsid w:val="004032AF"/>
    <w:rsid w:val="00403A26"/>
    <w:rsid w:val="00405A1F"/>
    <w:rsid w:val="0040635F"/>
    <w:rsid w:val="00412627"/>
    <w:rsid w:val="004142B3"/>
    <w:rsid w:val="00415D13"/>
    <w:rsid w:val="00420DAC"/>
    <w:rsid w:val="00423FA2"/>
    <w:rsid w:val="004248F4"/>
    <w:rsid w:val="004255C1"/>
    <w:rsid w:val="00426EB6"/>
    <w:rsid w:val="00427717"/>
    <w:rsid w:val="0043579F"/>
    <w:rsid w:val="00435C01"/>
    <w:rsid w:val="00435EDA"/>
    <w:rsid w:val="00436271"/>
    <w:rsid w:val="004412F6"/>
    <w:rsid w:val="004473A2"/>
    <w:rsid w:val="00453B22"/>
    <w:rsid w:val="00455A11"/>
    <w:rsid w:val="0046276A"/>
    <w:rsid w:val="00462D1F"/>
    <w:rsid w:val="00471A30"/>
    <w:rsid w:val="0047292D"/>
    <w:rsid w:val="00477E42"/>
    <w:rsid w:val="0048054D"/>
    <w:rsid w:val="004820E6"/>
    <w:rsid w:val="00482601"/>
    <w:rsid w:val="004828A9"/>
    <w:rsid w:val="00482BF2"/>
    <w:rsid w:val="00484655"/>
    <w:rsid w:val="00485DF8"/>
    <w:rsid w:val="00491659"/>
    <w:rsid w:val="00491CCD"/>
    <w:rsid w:val="00493EEB"/>
    <w:rsid w:val="00496E2B"/>
    <w:rsid w:val="004A2867"/>
    <w:rsid w:val="004A6E51"/>
    <w:rsid w:val="004A7CE9"/>
    <w:rsid w:val="004B31FE"/>
    <w:rsid w:val="004B37DA"/>
    <w:rsid w:val="004B7F7B"/>
    <w:rsid w:val="004C26BC"/>
    <w:rsid w:val="004C2CE3"/>
    <w:rsid w:val="004C53D8"/>
    <w:rsid w:val="004C696E"/>
    <w:rsid w:val="004C6C3A"/>
    <w:rsid w:val="004C6EE9"/>
    <w:rsid w:val="004C7147"/>
    <w:rsid w:val="004D0DEF"/>
    <w:rsid w:val="004D2AA2"/>
    <w:rsid w:val="004D4E07"/>
    <w:rsid w:val="004E053F"/>
    <w:rsid w:val="004E06D7"/>
    <w:rsid w:val="004E1E04"/>
    <w:rsid w:val="004E48C6"/>
    <w:rsid w:val="004E54E9"/>
    <w:rsid w:val="004F2D12"/>
    <w:rsid w:val="004F30C8"/>
    <w:rsid w:val="004F3999"/>
    <w:rsid w:val="004F4C7A"/>
    <w:rsid w:val="004F772D"/>
    <w:rsid w:val="004F782D"/>
    <w:rsid w:val="00500F0B"/>
    <w:rsid w:val="00505609"/>
    <w:rsid w:val="005123FB"/>
    <w:rsid w:val="00512FC7"/>
    <w:rsid w:val="005134D8"/>
    <w:rsid w:val="0051768B"/>
    <w:rsid w:val="00517777"/>
    <w:rsid w:val="00527E09"/>
    <w:rsid w:val="00530322"/>
    <w:rsid w:val="00530425"/>
    <w:rsid w:val="00531883"/>
    <w:rsid w:val="00535C97"/>
    <w:rsid w:val="005376A1"/>
    <w:rsid w:val="005418E5"/>
    <w:rsid w:val="00543782"/>
    <w:rsid w:val="00546647"/>
    <w:rsid w:val="005527A3"/>
    <w:rsid w:val="00552C2B"/>
    <w:rsid w:val="0055752C"/>
    <w:rsid w:val="00557EF3"/>
    <w:rsid w:val="005611EC"/>
    <w:rsid w:val="005613BB"/>
    <w:rsid w:val="00566DBC"/>
    <w:rsid w:val="005715CA"/>
    <w:rsid w:val="00575214"/>
    <w:rsid w:val="0058116A"/>
    <w:rsid w:val="00582C92"/>
    <w:rsid w:val="00586878"/>
    <w:rsid w:val="005877C0"/>
    <w:rsid w:val="00587C13"/>
    <w:rsid w:val="00596BD4"/>
    <w:rsid w:val="005A0128"/>
    <w:rsid w:val="005A7FC0"/>
    <w:rsid w:val="005B14AF"/>
    <w:rsid w:val="005B5E9C"/>
    <w:rsid w:val="005C02C8"/>
    <w:rsid w:val="005C52FC"/>
    <w:rsid w:val="005D4D04"/>
    <w:rsid w:val="005D6779"/>
    <w:rsid w:val="005E0D8E"/>
    <w:rsid w:val="005E1F3D"/>
    <w:rsid w:val="005E636C"/>
    <w:rsid w:val="005E6A42"/>
    <w:rsid w:val="005F0677"/>
    <w:rsid w:val="005F1E48"/>
    <w:rsid w:val="005F3BB2"/>
    <w:rsid w:val="005F5143"/>
    <w:rsid w:val="005F6037"/>
    <w:rsid w:val="005F73EC"/>
    <w:rsid w:val="0060168B"/>
    <w:rsid w:val="00603568"/>
    <w:rsid w:val="00610D2F"/>
    <w:rsid w:val="006119B1"/>
    <w:rsid w:val="0061335E"/>
    <w:rsid w:val="00620FAD"/>
    <w:rsid w:val="006218C5"/>
    <w:rsid w:val="00626EC6"/>
    <w:rsid w:val="00633647"/>
    <w:rsid w:val="006336AF"/>
    <w:rsid w:val="00637B77"/>
    <w:rsid w:val="006533D8"/>
    <w:rsid w:val="0065352D"/>
    <w:rsid w:val="00654A42"/>
    <w:rsid w:val="00657A97"/>
    <w:rsid w:val="00660B87"/>
    <w:rsid w:val="00661B5C"/>
    <w:rsid w:val="00663F13"/>
    <w:rsid w:val="006645B4"/>
    <w:rsid w:val="0066740E"/>
    <w:rsid w:val="00674ED8"/>
    <w:rsid w:val="00676B44"/>
    <w:rsid w:val="0068024D"/>
    <w:rsid w:val="006848D5"/>
    <w:rsid w:val="00690F07"/>
    <w:rsid w:val="00691D59"/>
    <w:rsid w:val="00694292"/>
    <w:rsid w:val="006944ED"/>
    <w:rsid w:val="006A047D"/>
    <w:rsid w:val="006A1DA6"/>
    <w:rsid w:val="006A27EE"/>
    <w:rsid w:val="006A39BB"/>
    <w:rsid w:val="006A7C70"/>
    <w:rsid w:val="006B201D"/>
    <w:rsid w:val="006B583E"/>
    <w:rsid w:val="006B7049"/>
    <w:rsid w:val="006C1672"/>
    <w:rsid w:val="006C405F"/>
    <w:rsid w:val="006C520B"/>
    <w:rsid w:val="006C6A44"/>
    <w:rsid w:val="006D44FD"/>
    <w:rsid w:val="006D62DA"/>
    <w:rsid w:val="006D6D27"/>
    <w:rsid w:val="006D7370"/>
    <w:rsid w:val="006E08C7"/>
    <w:rsid w:val="006E1CAC"/>
    <w:rsid w:val="006E39F4"/>
    <w:rsid w:val="006E4B05"/>
    <w:rsid w:val="006E62DC"/>
    <w:rsid w:val="006E6FE3"/>
    <w:rsid w:val="006F2566"/>
    <w:rsid w:val="006F4397"/>
    <w:rsid w:val="006F5509"/>
    <w:rsid w:val="006F5945"/>
    <w:rsid w:val="00700721"/>
    <w:rsid w:val="00701CB1"/>
    <w:rsid w:val="007021B7"/>
    <w:rsid w:val="0070614B"/>
    <w:rsid w:val="00710C0D"/>
    <w:rsid w:val="00713737"/>
    <w:rsid w:val="00714C7A"/>
    <w:rsid w:val="007175E4"/>
    <w:rsid w:val="007177A7"/>
    <w:rsid w:val="00717F85"/>
    <w:rsid w:val="007223BF"/>
    <w:rsid w:val="00724444"/>
    <w:rsid w:val="007341BE"/>
    <w:rsid w:val="0073438D"/>
    <w:rsid w:val="0074229E"/>
    <w:rsid w:val="007431F8"/>
    <w:rsid w:val="00750A38"/>
    <w:rsid w:val="00755160"/>
    <w:rsid w:val="00757338"/>
    <w:rsid w:val="00763F2E"/>
    <w:rsid w:val="007653CC"/>
    <w:rsid w:val="00765CC3"/>
    <w:rsid w:val="0077067B"/>
    <w:rsid w:val="00771695"/>
    <w:rsid w:val="00772057"/>
    <w:rsid w:val="00773BB6"/>
    <w:rsid w:val="00774F5C"/>
    <w:rsid w:val="00775692"/>
    <w:rsid w:val="00780C6D"/>
    <w:rsid w:val="00781AC0"/>
    <w:rsid w:val="007846A8"/>
    <w:rsid w:val="0078621D"/>
    <w:rsid w:val="007909E2"/>
    <w:rsid w:val="00793C62"/>
    <w:rsid w:val="00793CE7"/>
    <w:rsid w:val="007958D7"/>
    <w:rsid w:val="007973D4"/>
    <w:rsid w:val="007A5020"/>
    <w:rsid w:val="007A6F19"/>
    <w:rsid w:val="007A7037"/>
    <w:rsid w:val="007A78BA"/>
    <w:rsid w:val="007B0CD6"/>
    <w:rsid w:val="007B361E"/>
    <w:rsid w:val="007B4C3E"/>
    <w:rsid w:val="007B6A29"/>
    <w:rsid w:val="007C194C"/>
    <w:rsid w:val="007C55B8"/>
    <w:rsid w:val="007C72E6"/>
    <w:rsid w:val="007D30CD"/>
    <w:rsid w:val="007E019E"/>
    <w:rsid w:val="007E2D32"/>
    <w:rsid w:val="007E447A"/>
    <w:rsid w:val="007E4882"/>
    <w:rsid w:val="007E5630"/>
    <w:rsid w:val="007F0EFE"/>
    <w:rsid w:val="007F351F"/>
    <w:rsid w:val="007F6820"/>
    <w:rsid w:val="007F6ED2"/>
    <w:rsid w:val="00800BF3"/>
    <w:rsid w:val="00801A28"/>
    <w:rsid w:val="00801F63"/>
    <w:rsid w:val="008033EA"/>
    <w:rsid w:val="00804F46"/>
    <w:rsid w:val="00805B33"/>
    <w:rsid w:val="00806D51"/>
    <w:rsid w:val="00807143"/>
    <w:rsid w:val="00811110"/>
    <w:rsid w:val="00815DC4"/>
    <w:rsid w:val="0082086D"/>
    <w:rsid w:val="00821E19"/>
    <w:rsid w:val="00823674"/>
    <w:rsid w:val="00826132"/>
    <w:rsid w:val="00830D45"/>
    <w:rsid w:val="00835463"/>
    <w:rsid w:val="00835FA9"/>
    <w:rsid w:val="008365A7"/>
    <w:rsid w:val="00844DE7"/>
    <w:rsid w:val="008476CB"/>
    <w:rsid w:val="00855B26"/>
    <w:rsid w:val="008612DD"/>
    <w:rsid w:val="00863380"/>
    <w:rsid w:val="008650E6"/>
    <w:rsid w:val="008722A2"/>
    <w:rsid w:val="00874464"/>
    <w:rsid w:val="0087446B"/>
    <w:rsid w:val="00877DC8"/>
    <w:rsid w:val="00880BE4"/>
    <w:rsid w:val="00881A0B"/>
    <w:rsid w:val="00882F18"/>
    <w:rsid w:val="00883102"/>
    <w:rsid w:val="00884B58"/>
    <w:rsid w:val="0089117D"/>
    <w:rsid w:val="008912B0"/>
    <w:rsid w:val="0089468F"/>
    <w:rsid w:val="00897B1C"/>
    <w:rsid w:val="008A2DC4"/>
    <w:rsid w:val="008A3891"/>
    <w:rsid w:val="008A5338"/>
    <w:rsid w:val="008A747B"/>
    <w:rsid w:val="008A7702"/>
    <w:rsid w:val="008A7AD7"/>
    <w:rsid w:val="008B178D"/>
    <w:rsid w:val="008B3C1E"/>
    <w:rsid w:val="008B4E82"/>
    <w:rsid w:val="008B7834"/>
    <w:rsid w:val="008C1643"/>
    <w:rsid w:val="008C45B1"/>
    <w:rsid w:val="008C7C5F"/>
    <w:rsid w:val="008D466B"/>
    <w:rsid w:val="008D4692"/>
    <w:rsid w:val="008D579C"/>
    <w:rsid w:val="008D6434"/>
    <w:rsid w:val="008D662A"/>
    <w:rsid w:val="008E0916"/>
    <w:rsid w:val="008E27A5"/>
    <w:rsid w:val="008E3CED"/>
    <w:rsid w:val="008E4EF2"/>
    <w:rsid w:val="008E6E1D"/>
    <w:rsid w:val="008E722D"/>
    <w:rsid w:val="008F195B"/>
    <w:rsid w:val="008F23A6"/>
    <w:rsid w:val="008F267C"/>
    <w:rsid w:val="008F2D26"/>
    <w:rsid w:val="008F48A9"/>
    <w:rsid w:val="008F770B"/>
    <w:rsid w:val="009019B8"/>
    <w:rsid w:val="00901A78"/>
    <w:rsid w:val="00902BF5"/>
    <w:rsid w:val="009049FF"/>
    <w:rsid w:val="00911522"/>
    <w:rsid w:val="00925FFD"/>
    <w:rsid w:val="0092611A"/>
    <w:rsid w:val="009266EF"/>
    <w:rsid w:val="009303C9"/>
    <w:rsid w:val="00935A78"/>
    <w:rsid w:val="00940D2A"/>
    <w:rsid w:val="00941C4E"/>
    <w:rsid w:val="009427E3"/>
    <w:rsid w:val="00942EDC"/>
    <w:rsid w:val="00947ABC"/>
    <w:rsid w:val="00947EC8"/>
    <w:rsid w:val="009526E1"/>
    <w:rsid w:val="00954AB3"/>
    <w:rsid w:val="0095521E"/>
    <w:rsid w:val="00955A89"/>
    <w:rsid w:val="009564EE"/>
    <w:rsid w:val="0096017E"/>
    <w:rsid w:val="009603B5"/>
    <w:rsid w:val="0096510D"/>
    <w:rsid w:val="00965D9D"/>
    <w:rsid w:val="00970347"/>
    <w:rsid w:val="00971318"/>
    <w:rsid w:val="00974E18"/>
    <w:rsid w:val="00975C51"/>
    <w:rsid w:val="00976CF2"/>
    <w:rsid w:val="00977814"/>
    <w:rsid w:val="00980B9D"/>
    <w:rsid w:val="00981F67"/>
    <w:rsid w:val="0098206A"/>
    <w:rsid w:val="00982CA8"/>
    <w:rsid w:val="00986311"/>
    <w:rsid w:val="00986A04"/>
    <w:rsid w:val="00992641"/>
    <w:rsid w:val="00996373"/>
    <w:rsid w:val="009A6052"/>
    <w:rsid w:val="009B4687"/>
    <w:rsid w:val="009B6420"/>
    <w:rsid w:val="009C056F"/>
    <w:rsid w:val="009C1368"/>
    <w:rsid w:val="009C1BC5"/>
    <w:rsid w:val="009C1E87"/>
    <w:rsid w:val="009C228D"/>
    <w:rsid w:val="009C41F3"/>
    <w:rsid w:val="009C420C"/>
    <w:rsid w:val="009C656A"/>
    <w:rsid w:val="009D41D6"/>
    <w:rsid w:val="009D6703"/>
    <w:rsid w:val="009E57B2"/>
    <w:rsid w:val="00A10269"/>
    <w:rsid w:val="00A1081C"/>
    <w:rsid w:val="00A114E1"/>
    <w:rsid w:val="00A17261"/>
    <w:rsid w:val="00A22771"/>
    <w:rsid w:val="00A26C83"/>
    <w:rsid w:val="00A338E5"/>
    <w:rsid w:val="00A33D0F"/>
    <w:rsid w:val="00A40378"/>
    <w:rsid w:val="00A43C26"/>
    <w:rsid w:val="00A457C2"/>
    <w:rsid w:val="00A50AAC"/>
    <w:rsid w:val="00A5108B"/>
    <w:rsid w:val="00A51346"/>
    <w:rsid w:val="00A55B70"/>
    <w:rsid w:val="00A5644B"/>
    <w:rsid w:val="00A60312"/>
    <w:rsid w:val="00A61B3D"/>
    <w:rsid w:val="00A64B17"/>
    <w:rsid w:val="00A6591B"/>
    <w:rsid w:val="00A66C42"/>
    <w:rsid w:val="00A6712D"/>
    <w:rsid w:val="00A671C9"/>
    <w:rsid w:val="00A713E8"/>
    <w:rsid w:val="00A748EE"/>
    <w:rsid w:val="00A75702"/>
    <w:rsid w:val="00A75DAC"/>
    <w:rsid w:val="00A82EE3"/>
    <w:rsid w:val="00A83163"/>
    <w:rsid w:val="00A83ACF"/>
    <w:rsid w:val="00A93AC6"/>
    <w:rsid w:val="00AA34AD"/>
    <w:rsid w:val="00AA39B0"/>
    <w:rsid w:val="00AA4D1C"/>
    <w:rsid w:val="00AA5522"/>
    <w:rsid w:val="00AA5EFA"/>
    <w:rsid w:val="00AB094A"/>
    <w:rsid w:val="00AB1A9D"/>
    <w:rsid w:val="00AB60E9"/>
    <w:rsid w:val="00AB615C"/>
    <w:rsid w:val="00AB6405"/>
    <w:rsid w:val="00AB6910"/>
    <w:rsid w:val="00AC3C7B"/>
    <w:rsid w:val="00AD3CFA"/>
    <w:rsid w:val="00AD4F89"/>
    <w:rsid w:val="00AD696B"/>
    <w:rsid w:val="00AE042C"/>
    <w:rsid w:val="00AE155D"/>
    <w:rsid w:val="00AE4620"/>
    <w:rsid w:val="00AE6CFD"/>
    <w:rsid w:val="00AF35AA"/>
    <w:rsid w:val="00AF3A55"/>
    <w:rsid w:val="00B033FF"/>
    <w:rsid w:val="00B10EA2"/>
    <w:rsid w:val="00B172C5"/>
    <w:rsid w:val="00B17F47"/>
    <w:rsid w:val="00B247B5"/>
    <w:rsid w:val="00B24DE1"/>
    <w:rsid w:val="00B25934"/>
    <w:rsid w:val="00B25F22"/>
    <w:rsid w:val="00B26051"/>
    <w:rsid w:val="00B27CFC"/>
    <w:rsid w:val="00B305C2"/>
    <w:rsid w:val="00B30F2F"/>
    <w:rsid w:val="00B3388B"/>
    <w:rsid w:val="00B41D7B"/>
    <w:rsid w:val="00B4405A"/>
    <w:rsid w:val="00B47AC4"/>
    <w:rsid w:val="00B52E6A"/>
    <w:rsid w:val="00B541D4"/>
    <w:rsid w:val="00B54EF1"/>
    <w:rsid w:val="00B56AD1"/>
    <w:rsid w:val="00B56DE5"/>
    <w:rsid w:val="00B57B2B"/>
    <w:rsid w:val="00B57CDB"/>
    <w:rsid w:val="00B60C0D"/>
    <w:rsid w:val="00B639E1"/>
    <w:rsid w:val="00B64178"/>
    <w:rsid w:val="00B6612F"/>
    <w:rsid w:val="00B6731B"/>
    <w:rsid w:val="00B7097C"/>
    <w:rsid w:val="00B71A9F"/>
    <w:rsid w:val="00B773F5"/>
    <w:rsid w:val="00B77984"/>
    <w:rsid w:val="00B92393"/>
    <w:rsid w:val="00BB4667"/>
    <w:rsid w:val="00BB4EBC"/>
    <w:rsid w:val="00BC3B0F"/>
    <w:rsid w:val="00BC5CC1"/>
    <w:rsid w:val="00BC5F26"/>
    <w:rsid w:val="00BD747E"/>
    <w:rsid w:val="00BE0BD9"/>
    <w:rsid w:val="00BE32CD"/>
    <w:rsid w:val="00BE371D"/>
    <w:rsid w:val="00BE68C1"/>
    <w:rsid w:val="00BF2395"/>
    <w:rsid w:val="00BF30EC"/>
    <w:rsid w:val="00BF3E76"/>
    <w:rsid w:val="00BF4ABA"/>
    <w:rsid w:val="00BF5A29"/>
    <w:rsid w:val="00C03424"/>
    <w:rsid w:val="00C03A49"/>
    <w:rsid w:val="00C067B1"/>
    <w:rsid w:val="00C07B22"/>
    <w:rsid w:val="00C15213"/>
    <w:rsid w:val="00C2095D"/>
    <w:rsid w:val="00C21022"/>
    <w:rsid w:val="00C25E17"/>
    <w:rsid w:val="00C32DE8"/>
    <w:rsid w:val="00C32E57"/>
    <w:rsid w:val="00C3666D"/>
    <w:rsid w:val="00C4275B"/>
    <w:rsid w:val="00C42B14"/>
    <w:rsid w:val="00C43A5D"/>
    <w:rsid w:val="00C43BDD"/>
    <w:rsid w:val="00C467A5"/>
    <w:rsid w:val="00C52EE9"/>
    <w:rsid w:val="00C569BE"/>
    <w:rsid w:val="00C57945"/>
    <w:rsid w:val="00C609EF"/>
    <w:rsid w:val="00C60FC8"/>
    <w:rsid w:val="00C617C2"/>
    <w:rsid w:val="00C62253"/>
    <w:rsid w:val="00C67276"/>
    <w:rsid w:val="00C704CA"/>
    <w:rsid w:val="00C75CE7"/>
    <w:rsid w:val="00C766CE"/>
    <w:rsid w:val="00C771A9"/>
    <w:rsid w:val="00C8072B"/>
    <w:rsid w:val="00C818F1"/>
    <w:rsid w:val="00C82283"/>
    <w:rsid w:val="00C91795"/>
    <w:rsid w:val="00C97EB3"/>
    <w:rsid w:val="00CA24AD"/>
    <w:rsid w:val="00CA639B"/>
    <w:rsid w:val="00CB00D0"/>
    <w:rsid w:val="00CB11EB"/>
    <w:rsid w:val="00CB166E"/>
    <w:rsid w:val="00CB3170"/>
    <w:rsid w:val="00CB3647"/>
    <w:rsid w:val="00CB4388"/>
    <w:rsid w:val="00CB5612"/>
    <w:rsid w:val="00CB5AD5"/>
    <w:rsid w:val="00CB5AFC"/>
    <w:rsid w:val="00CC1872"/>
    <w:rsid w:val="00CC21AD"/>
    <w:rsid w:val="00CD102F"/>
    <w:rsid w:val="00CD3747"/>
    <w:rsid w:val="00CD3B45"/>
    <w:rsid w:val="00CE06B9"/>
    <w:rsid w:val="00CE06F9"/>
    <w:rsid w:val="00CE12AD"/>
    <w:rsid w:val="00CE3824"/>
    <w:rsid w:val="00CE3AAC"/>
    <w:rsid w:val="00CE477A"/>
    <w:rsid w:val="00CE59D2"/>
    <w:rsid w:val="00CE6CA0"/>
    <w:rsid w:val="00CE7267"/>
    <w:rsid w:val="00CE75AF"/>
    <w:rsid w:val="00CF10FE"/>
    <w:rsid w:val="00CF249D"/>
    <w:rsid w:val="00CF2ABF"/>
    <w:rsid w:val="00CF2B7D"/>
    <w:rsid w:val="00CF409E"/>
    <w:rsid w:val="00D015C4"/>
    <w:rsid w:val="00D071F3"/>
    <w:rsid w:val="00D10EEB"/>
    <w:rsid w:val="00D11833"/>
    <w:rsid w:val="00D22775"/>
    <w:rsid w:val="00D25ED7"/>
    <w:rsid w:val="00D35B2E"/>
    <w:rsid w:val="00D40814"/>
    <w:rsid w:val="00D4467A"/>
    <w:rsid w:val="00D45FD6"/>
    <w:rsid w:val="00D461C4"/>
    <w:rsid w:val="00D47F7E"/>
    <w:rsid w:val="00D50BFA"/>
    <w:rsid w:val="00D57A50"/>
    <w:rsid w:val="00D600C5"/>
    <w:rsid w:val="00D60C1E"/>
    <w:rsid w:val="00D631ED"/>
    <w:rsid w:val="00D73784"/>
    <w:rsid w:val="00D8307D"/>
    <w:rsid w:val="00D84EC3"/>
    <w:rsid w:val="00D85682"/>
    <w:rsid w:val="00D87C18"/>
    <w:rsid w:val="00D901C9"/>
    <w:rsid w:val="00D918D1"/>
    <w:rsid w:val="00D969B4"/>
    <w:rsid w:val="00DA3B20"/>
    <w:rsid w:val="00DA49D8"/>
    <w:rsid w:val="00DA7902"/>
    <w:rsid w:val="00DB2235"/>
    <w:rsid w:val="00DB24B1"/>
    <w:rsid w:val="00DB2AFE"/>
    <w:rsid w:val="00DB381D"/>
    <w:rsid w:val="00DB5239"/>
    <w:rsid w:val="00DB5C0E"/>
    <w:rsid w:val="00DC005E"/>
    <w:rsid w:val="00DC00F7"/>
    <w:rsid w:val="00DC0A59"/>
    <w:rsid w:val="00DC51CB"/>
    <w:rsid w:val="00DC6229"/>
    <w:rsid w:val="00DD4A1A"/>
    <w:rsid w:val="00DD5090"/>
    <w:rsid w:val="00DE19E9"/>
    <w:rsid w:val="00DE23AA"/>
    <w:rsid w:val="00DE639A"/>
    <w:rsid w:val="00DE6D75"/>
    <w:rsid w:val="00DE6F69"/>
    <w:rsid w:val="00DE7360"/>
    <w:rsid w:val="00DF38D6"/>
    <w:rsid w:val="00DF393C"/>
    <w:rsid w:val="00E050F8"/>
    <w:rsid w:val="00E05A93"/>
    <w:rsid w:val="00E12617"/>
    <w:rsid w:val="00E139D9"/>
    <w:rsid w:val="00E218C3"/>
    <w:rsid w:val="00E24E79"/>
    <w:rsid w:val="00E2503B"/>
    <w:rsid w:val="00E2536A"/>
    <w:rsid w:val="00E2622B"/>
    <w:rsid w:val="00E3059A"/>
    <w:rsid w:val="00E30C2E"/>
    <w:rsid w:val="00E332B0"/>
    <w:rsid w:val="00E33944"/>
    <w:rsid w:val="00E33F13"/>
    <w:rsid w:val="00E34B47"/>
    <w:rsid w:val="00E354EC"/>
    <w:rsid w:val="00E40563"/>
    <w:rsid w:val="00E42512"/>
    <w:rsid w:val="00E42B92"/>
    <w:rsid w:val="00E5115D"/>
    <w:rsid w:val="00E563FF"/>
    <w:rsid w:val="00E5640B"/>
    <w:rsid w:val="00E56698"/>
    <w:rsid w:val="00E62517"/>
    <w:rsid w:val="00E62D7C"/>
    <w:rsid w:val="00E65714"/>
    <w:rsid w:val="00E673DD"/>
    <w:rsid w:val="00E75926"/>
    <w:rsid w:val="00E75B6E"/>
    <w:rsid w:val="00E91AC4"/>
    <w:rsid w:val="00E92582"/>
    <w:rsid w:val="00E92AB9"/>
    <w:rsid w:val="00E9697D"/>
    <w:rsid w:val="00EA25E9"/>
    <w:rsid w:val="00EA3A92"/>
    <w:rsid w:val="00EA4B56"/>
    <w:rsid w:val="00EB22D3"/>
    <w:rsid w:val="00EB274F"/>
    <w:rsid w:val="00EB5ABA"/>
    <w:rsid w:val="00EC2169"/>
    <w:rsid w:val="00EC461B"/>
    <w:rsid w:val="00EC5C05"/>
    <w:rsid w:val="00EC62D2"/>
    <w:rsid w:val="00ED3892"/>
    <w:rsid w:val="00ED58D1"/>
    <w:rsid w:val="00ED7181"/>
    <w:rsid w:val="00EE2A8C"/>
    <w:rsid w:val="00EE325E"/>
    <w:rsid w:val="00EE413E"/>
    <w:rsid w:val="00EF3AC8"/>
    <w:rsid w:val="00EF48DB"/>
    <w:rsid w:val="00EF6F51"/>
    <w:rsid w:val="00F03283"/>
    <w:rsid w:val="00F03F0E"/>
    <w:rsid w:val="00F046A9"/>
    <w:rsid w:val="00F05922"/>
    <w:rsid w:val="00F07E39"/>
    <w:rsid w:val="00F10CF1"/>
    <w:rsid w:val="00F1104D"/>
    <w:rsid w:val="00F1635D"/>
    <w:rsid w:val="00F2067F"/>
    <w:rsid w:val="00F23CC9"/>
    <w:rsid w:val="00F30786"/>
    <w:rsid w:val="00F37984"/>
    <w:rsid w:val="00F37C9D"/>
    <w:rsid w:val="00F460FF"/>
    <w:rsid w:val="00F50A93"/>
    <w:rsid w:val="00F576DC"/>
    <w:rsid w:val="00F57F56"/>
    <w:rsid w:val="00F60D4D"/>
    <w:rsid w:val="00F636AA"/>
    <w:rsid w:val="00F641D2"/>
    <w:rsid w:val="00F67A08"/>
    <w:rsid w:val="00F700A5"/>
    <w:rsid w:val="00F70E34"/>
    <w:rsid w:val="00F7316D"/>
    <w:rsid w:val="00F74706"/>
    <w:rsid w:val="00F76538"/>
    <w:rsid w:val="00F7706E"/>
    <w:rsid w:val="00F8797C"/>
    <w:rsid w:val="00F90933"/>
    <w:rsid w:val="00F92BD4"/>
    <w:rsid w:val="00F9394F"/>
    <w:rsid w:val="00F96707"/>
    <w:rsid w:val="00FA31A9"/>
    <w:rsid w:val="00FA5048"/>
    <w:rsid w:val="00FB0AC6"/>
    <w:rsid w:val="00FB2AB3"/>
    <w:rsid w:val="00FB2E4B"/>
    <w:rsid w:val="00FB5FDC"/>
    <w:rsid w:val="00FC2258"/>
    <w:rsid w:val="00FC691F"/>
    <w:rsid w:val="00FD5855"/>
    <w:rsid w:val="00FE0186"/>
    <w:rsid w:val="00FE28FD"/>
    <w:rsid w:val="00FE6B71"/>
    <w:rsid w:val="00FE7C8C"/>
    <w:rsid w:val="00FF3C9E"/>
    <w:rsid w:val="00FF79F2"/>
    <w:rsid w:val="00FF7E8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5F38E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66740E"/>
  </w:style>
  <w:style w:type="paragraph" w:styleId="1">
    <w:name w:val="heading 1"/>
    <w:basedOn w:val="a0"/>
    <w:next w:val="a0"/>
    <w:link w:val="10"/>
    <w:uiPriority w:val="9"/>
    <w:qFormat/>
    <w:rsid w:val="004142B3"/>
    <w:pPr>
      <w:widowControl w:val="0"/>
      <w:numPr>
        <w:numId w:val="16"/>
      </w:numPr>
      <w:spacing w:before="240" w:after="0" w:line="360" w:lineRule="auto"/>
      <w:jc w:val="center"/>
      <w:outlineLvl w:val="0"/>
    </w:pPr>
    <w:rPr>
      <w:rFonts w:eastAsia="Times New Roman" w:cs="Times New Roman"/>
      <w:b/>
      <w:bCs/>
      <w:sz w:val="28"/>
      <w:szCs w:val="28"/>
      <w:shd w:val="clear" w:color="auto" w:fill="FFFFFF"/>
    </w:rPr>
  </w:style>
  <w:style w:type="paragraph" w:styleId="20">
    <w:name w:val="heading 2"/>
    <w:basedOn w:val="a0"/>
    <w:next w:val="a0"/>
    <w:link w:val="21"/>
    <w:uiPriority w:val="9"/>
    <w:unhideWhenUsed/>
    <w:qFormat/>
    <w:rsid w:val="00C818F1"/>
    <w:pPr>
      <w:widowControl w:val="0"/>
      <w:spacing w:before="40" w:after="0"/>
      <w:outlineLvl w:val="1"/>
    </w:pPr>
    <w:rPr>
      <w:rFonts w:ascii="Times New Roman" w:eastAsiaTheme="majorEastAsia" w:hAnsi="Times New Roman" w:cstheme="majorBidi"/>
      <w:sz w:val="28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E34B47"/>
    <w:pPr>
      <w:widowControl w:val="0"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59"/>
    <w:rsid w:val="00C766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1"/>
    <w:link w:val="1"/>
    <w:uiPriority w:val="9"/>
    <w:rsid w:val="004142B3"/>
    <w:rPr>
      <w:rFonts w:eastAsia="Times New Roman" w:cs="Times New Roman"/>
      <w:b/>
      <w:bCs/>
      <w:sz w:val="28"/>
      <w:szCs w:val="28"/>
    </w:rPr>
  </w:style>
  <w:style w:type="character" w:customStyle="1" w:styleId="21">
    <w:name w:val="Заголовок 2 Знак"/>
    <w:basedOn w:val="a1"/>
    <w:link w:val="20"/>
    <w:uiPriority w:val="9"/>
    <w:rsid w:val="00C818F1"/>
    <w:rPr>
      <w:rFonts w:ascii="Times New Roman" w:eastAsiaTheme="majorEastAsia" w:hAnsi="Times New Roman" w:cstheme="majorBidi"/>
      <w:sz w:val="28"/>
      <w:szCs w:val="26"/>
    </w:rPr>
  </w:style>
  <w:style w:type="character" w:customStyle="1" w:styleId="30">
    <w:name w:val="Заголовок 3 Знак"/>
    <w:basedOn w:val="a1"/>
    <w:link w:val="3"/>
    <w:uiPriority w:val="9"/>
    <w:rsid w:val="00E34B4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11">
    <w:name w:val="Стиль1"/>
    <w:basedOn w:val="a0"/>
    <w:link w:val="12"/>
    <w:qFormat/>
    <w:rsid w:val="00FA31A9"/>
    <w:pPr>
      <w:spacing w:after="0" w:line="240" w:lineRule="auto"/>
      <w:jc w:val="center"/>
    </w:pPr>
    <w:rPr>
      <w:rFonts w:ascii="Calibri" w:eastAsia="Calibri" w:hAnsi="Calibri" w:cs="Times New Roman"/>
      <w:smallCaps/>
      <w:sz w:val="32"/>
      <w:szCs w:val="28"/>
    </w:rPr>
  </w:style>
  <w:style w:type="character" w:customStyle="1" w:styleId="12">
    <w:name w:val="Стиль1 Знак"/>
    <w:basedOn w:val="a1"/>
    <w:link w:val="11"/>
    <w:rsid w:val="00FA31A9"/>
    <w:rPr>
      <w:rFonts w:ascii="Calibri" w:eastAsia="Calibri" w:hAnsi="Calibri" w:cs="Times New Roman"/>
      <w:smallCaps/>
      <w:sz w:val="32"/>
      <w:szCs w:val="28"/>
    </w:rPr>
  </w:style>
  <w:style w:type="paragraph" w:styleId="a5">
    <w:name w:val="Balloon Text"/>
    <w:basedOn w:val="a0"/>
    <w:link w:val="a6"/>
    <w:uiPriority w:val="99"/>
    <w:semiHidden/>
    <w:unhideWhenUsed/>
    <w:rsid w:val="004E05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1"/>
    <w:link w:val="a5"/>
    <w:uiPriority w:val="99"/>
    <w:semiHidden/>
    <w:rsid w:val="004E053F"/>
    <w:rPr>
      <w:rFonts w:ascii="Tahoma" w:hAnsi="Tahoma" w:cs="Tahoma"/>
      <w:sz w:val="16"/>
      <w:szCs w:val="16"/>
    </w:rPr>
  </w:style>
  <w:style w:type="paragraph" w:styleId="a7">
    <w:name w:val="header"/>
    <w:basedOn w:val="a0"/>
    <w:link w:val="a8"/>
    <w:uiPriority w:val="99"/>
    <w:unhideWhenUsed/>
    <w:rsid w:val="00BC5F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1"/>
    <w:link w:val="a7"/>
    <w:uiPriority w:val="99"/>
    <w:rsid w:val="00BC5F26"/>
  </w:style>
  <w:style w:type="paragraph" w:styleId="a9">
    <w:name w:val="footer"/>
    <w:basedOn w:val="a0"/>
    <w:link w:val="aa"/>
    <w:uiPriority w:val="99"/>
    <w:unhideWhenUsed/>
    <w:rsid w:val="00BC5F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1"/>
    <w:link w:val="a9"/>
    <w:uiPriority w:val="99"/>
    <w:rsid w:val="00BC5F26"/>
  </w:style>
  <w:style w:type="character" w:styleId="ab">
    <w:name w:val="annotation reference"/>
    <w:basedOn w:val="a1"/>
    <w:uiPriority w:val="99"/>
    <w:semiHidden/>
    <w:unhideWhenUsed/>
    <w:rsid w:val="00801A28"/>
    <w:rPr>
      <w:sz w:val="16"/>
      <w:szCs w:val="16"/>
    </w:rPr>
  </w:style>
  <w:style w:type="paragraph" w:styleId="ac">
    <w:name w:val="annotation text"/>
    <w:basedOn w:val="a0"/>
    <w:link w:val="ad"/>
    <w:uiPriority w:val="99"/>
    <w:semiHidden/>
    <w:unhideWhenUsed/>
    <w:rsid w:val="00801A28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1"/>
    <w:link w:val="ac"/>
    <w:uiPriority w:val="99"/>
    <w:semiHidden/>
    <w:rsid w:val="00801A28"/>
    <w:rPr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801A28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801A28"/>
    <w:rPr>
      <w:b/>
      <w:bCs/>
      <w:sz w:val="20"/>
      <w:szCs w:val="20"/>
    </w:rPr>
  </w:style>
  <w:style w:type="character" w:customStyle="1" w:styleId="MTEquationSection">
    <w:name w:val="MTEquationSection"/>
    <w:basedOn w:val="a1"/>
    <w:rsid w:val="00DD4A1A"/>
    <w:rPr>
      <w:vanish w:val="0"/>
      <w:color w:val="FF0000"/>
    </w:rPr>
  </w:style>
  <w:style w:type="paragraph" w:customStyle="1" w:styleId="af0">
    <w:name w:val="Министерство"/>
    <w:basedOn w:val="1"/>
    <w:rsid w:val="00E2622B"/>
    <w:pPr>
      <w:spacing w:before="0" w:after="240"/>
      <w:contextualSpacing/>
    </w:pPr>
    <w:rPr>
      <w:szCs w:val="20"/>
    </w:rPr>
  </w:style>
  <w:style w:type="character" w:styleId="af1">
    <w:name w:val="Placeholder Text"/>
    <w:basedOn w:val="a1"/>
    <w:uiPriority w:val="99"/>
    <w:semiHidden/>
    <w:rsid w:val="001E4B61"/>
    <w:rPr>
      <w:color w:val="808080"/>
    </w:rPr>
  </w:style>
  <w:style w:type="paragraph" w:customStyle="1" w:styleId="a">
    <w:name w:val="Собственный стиль"/>
    <w:basedOn w:val="1"/>
    <w:next w:val="a0"/>
    <w:link w:val="af2"/>
    <w:qFormat/>
    <w:rsid w:val="009603B5"/>
    <w:pPr>
      <w:numPr>
        <w:numId w:val="1"/>
      </w:numPr>
      <w:spacing w:before="0"/>
      <w:ind w:left="0" w:firstLine="0"/>
      <w:jc w:val="both"/>
    </w:pPr>
    <w:rPr>
      <w:rFonts w:ascii="Times New Roman" w:eastAsiaTheme="majorEastAsia" w:hAnsi="Times New Roman" w:cstheme="majorBidi"/>
      <w:b w:val="0"/>
      <w:color w:val="8EAADB" w:themeColor="accent1" w:themeTint="99"/>
      <w:spacing w:val="5"/>
      <w:kern w:val="28"/>
      <w:szCs w:val="52"/>
    </w:rPr>
  </w:style>
  <w:style w:type="character" w:customStyle="1" w:styleId="af2">
    <w:name w:val="Собственный стиль Знак"/>
    <w:basedOn w:val="a1"/>
    <w:link w:val="a"/>
    <w:rsid w:val="009603B5"/>
    <w:rPr>
      <w:rFonts w:ascii="Times New Roman" w:eastAsiaTheme="majorEastAsia" w:hAnsi="Times New Roman" w:cstheme="majorBidi"/>
      <w:b/>
      <w:color w:val="8EAADB" w:themeColor="accent1" w:themeTint="99"/>
      <w:spacing w:val="5"/>
      <w:kern w:val="28"/>
      <w:sz w:val="28"/>
      <w:szCs w:val="52"/>
    </w:rPr>
  </w:style>
  <w:style w:type="paragraph" w:styleId="af3">
    <w:name w:val="TOC Heading"/>
    <w:basedOn w:val="1"/>
    <w:next w:val="a0"/>
    <w:uiPriority w:val="39"/>
    <w:unhideWhenUsed/>
    <w:qFormat/>
    <w:rsid w:val="004C26BC"/>
    <w:pPr>
      <w:keepNext/>
      <w:keepLines/>
      <w:widowControl/>
      <w:numPr>
        <w:numId w:val="0"/>
      </w:numPr>
      <w:spacing w:before="0"/>
      <w:outlineLvl w:val="9"/>
    </w:pPr>
    <w:rPr>
      <w:rFonts w:eastAsiaTheme="majorEastAsia" w:cstheme="majorBidi"/>
      <w:b w:val="0"/>
      <w:bCs w:val="0"/>
      <w:color w:val="000000" w:themeColor="text1"/>
      <w:shd w:val="clear" w:color="auto" w:fill="auto"/>
      <w:lang w:eastAsia="ru-RU"/>
    </w:rPr>
  </w:style>
  <w:style w:type="paragraph" w:styleId="13">
    <w:name w:val="toc 1"/>
    <w:basedOn w:val="a0"/>
    <w:next w:val="a0"/>
    <w:autoRedefine/>
    <w:uiPriority w:val="39"/>
    <w:unhideWhenUsed/>
    <w:qFormat/>
    <w:rsid w:val="004C26BC"/>
    <w:pPr>
      <w:tabs>
        <w:tab w:val="right" w:leader="dot" w:pos="9628"/>
      </w:tabs>
      <w:spacing w:after="100" w:line="240" w:lineRule="auto"/>
      <w:jc w:val="both"/>
    </w:pPr>
    <w:rPr>
      <w:rFonts w:ascii="Times New Roman" w:hAnsi="Times New Roman"/>
      <w:sz w:val="28"/>
    </w:rPr>
  </w:style>
  <w:style w:type="paragraph" w:styleId="22">
    <w:name w:val="toc 2"/>
    <w:basedOn w:val="a0"/>
    <w:next w:val="a0"/>
    <w:autoRedefine/>
    <w:uiPriority w:val="39"/>
    <w:unhideWhenUsed/>
    <w:qFormat/>
    <w:rsid w:val="009603B5"/>
    <w:pPr>
      <w:spacing w:after="100" w:line="240" w:lineRule="auto"/>
      <w:ind w:left="280"/>
      <w:jc w:val="both"/>
    </w:pPr>
    <w:rPr>
      <w:rFonts w:ascii="Times New Roman" w:hAnsi="Times New Roman"/>
      <w:sz w:val="28"/>
    </w:rPr>
  </w:style>
  <w:style w:type="character" w:styleId="af4">
    <w:name w:val="Hyperlink"/>
    <w:basedOn w:val="a1"/>
    <w:uiPriority w:val="99"/>
    <w:unhideWhenUsed/>
    <w:rsid w:val="009603B5"/>
    <w:rPr>
      <w:color w:val="0563C1" w:themeColor="hyperlink"/>
      <w:u w:val="single"/>
    </w:rPr>
  </w:style>
  <w:style w:type="paragraph" w:customStyle="1" w:styleId="MTDisplayEquation">
    <w:name w:val="MTDisplayEquation"/>
    <w:basedOn w:val="a0"/>
    <w:next w:val="a0"/>
    <w:link w:val="MTDisplayEquation0"/>
    <w:rsid w:val="009603B5"/>
    <w:pPr>
      <w:tabs>
        <w:tab w:val="center" w:pos="4820"/>
        <w:tab w:val="right" w:pos="9640"/>
      </w:tabs>
      <w:spacing w:after="0" w:line="240" w:lineRule="auto"/>
      <w:jc w:val="center"/>
    </w:pPr>
    <w:rPr>
      <w:rFonts w:ascii="Times New Roman" w:hAnsi="Times New Roman"/>
      <w:sz w:val="28"/>
    </w:rPr>
  </w:style>
  <w:style w:type="character" w:customStyle="1" w:styleId="MTDisplayEquation0">
    <w:name w:val="MTDisplayEquation Знак"/>
    <w:basedOn w:val="a1"/>
    <w:link w:val="MTDisplayEquation"/>
    <w:rsid w:val="009603B5"/>
    <w:rPr>
      <w:rFonts w:ascii="Times New Roman" w:hAnsi="Times New Roman"/>
      <w:sz w:val="28"/>
    </w:rPr>
  </w:style>
  <w:style w:type="paragraph" w:customStyle="1" w:styleId="2">
    <w:name w:val="Собственный стиль 2"/>
    <w:basedOn w:val="20"/>
    <w:qFormat/>
    <w:rsid w:val="009603B5"/>
    <w:pPr>
      <w:numPr>
        <w:ilvl w:val="1"/>
        <w:numId w:val="1"/>
      </w:numPr>
      <w:spacing w:before="0" w:line="240" w:lineRule="auto"/>
      <w:ind w:left="357" w:firstLine="0"/>
      <w:jc w:val="both"/>
    </w:pPr>
    <w:rPr>
      <w:color w:val="1F3864" w:themeColor="accent1" w:themeShade="80"/>
    </w:rPr>
  </w:style>
  <w:style w:type="paragraph" w:styleId="af5">
    <w:name w:val="caption"/>
    <w:next w:val="a0"/>
    <w:autoRedefine/>
    <w:uiPriority w:val="35"/>
    <w:unhideWhenUsed/>
    <w:qFormat/>
    <w:rsid w:val="002D27F8"/>
    <w:pPr>
      <w:keepNext/>
      <w:tabs>
        <w:tab w:val="num" w:pos="360"/>
      </w:tabs>
      <w:spacing w:line="360" w:lineRule="auto"/>
      <w:ind w:left="284"/>
      <w:contextualSpacing/>
      <w:jc w:val="center"/>
    </w:pPr>
    <w:rPr>
      <w:rFonts w:ascii="Times New Roman" w:eastAsia="Calibri" w:hAnsi="Times New Roman" w:cs="Arial"/>
      <w:iCs/>
      <w:color w:val="000000" w:themeColor="text1"/>
      <w:sz w:val="28"/>
      <w:szCs w:val="18"/>
      <w:shd w:val="clear" w:color="auto" w:fill="FFFFFF"/>
    </w:rPr>
  </w:style>
  <w:style w:type="paragraph" w:styleId="af6">
    <w:name w:val="Normal (Web)"/>
    <w:basedOn w:val="a0"/>
    <w:uiPriority w:val="99"/>
    <w:semiHidden/>
    <w:unhideWhenUsed/>
    <w:rsid w:val="009603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7">
    <w:name w:val="FollowedHyperlink"/>
    <w:basedOn w:val="a1"/>
    <w:uiPriority w:val="99"/>
    <w:semiHidden/>
    <w:unhideWhenUsed/>
    <w:rsid w:val="007846A8"/>
    <w:rPr>
      <w:color w:val="954F72" w:themeColor="followedHyperlink"/>
      <w:u w:val="single"/>
    </w:rPr>
  </w:style>
  <w:style w:type="paragraph" w:styleId="af8">
    <w:name w:val="List Paragraph"/>
    <w:basedOn w:val="a0"/>
    <w:uiPriority w:val="34"/>
    <w:qFormat/>
    <w:rsid w:val="00925FFD"/>
    <w:pPr>
      <w:ind w:left="720"/>
      <w:contextualSpacing/>
    </w:pPr>
  </w:style>
  <w:style w:type="table" w:customStyle="1" w:styleId="14">
    <w:name w:val="Сетка таблицы1"/>
    <w:basedOn w:val="a2"/>
    <w:next w:val="a4"/>
    <w:uiPriority w:val="39"/>
    <w:rsid w:val="00B338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Сетка таблицы2"/>
    <w:basedOn w:val="a2"/>
    <w:next w:val="a4"/>
    <w:uiPriority w:val="39"/>
    <w:rsid w:val="00B338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1">
    <w:name w:val="toc 3"/>
    <w:basedOn w:val="a0"/>
    <w:next w:val="a0"/>
    <w:autoRedefine/>
    <w:uiPriority w:val="39"/>
    <w:unhideWhenUsed/>
    <w:rsid w:val="004C26BC"/>
    <w:pPr>
      <w:spacing w:after="100"/>
      <w:ind w:left="440"/>
    </w:pPr>
  </w:style>
  <w:style w:type="character" w:styleId="af9">
    <w:name w:val="Unresolved Mention"/>
    <w:basedOn w:val="a1"/>
    <w:uiPriority w:val="99"/>
    <w:semiHidden/>
    <w:unhideWhenUsed/>
    <w:rsid w:val="00EA25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94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8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1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24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1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1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4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8.png"/><Relationship Id="rId25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oter" Target="footer3.xml"/><Relationship Id="rId10" Type="http://schemas.openxmlformats.org/officeDocument/2006/relationships/image" Target="media/image3.emf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lowe\Downloads\Title_Tamplate%20(1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6B8C828B0E9414F8C731BB86CE268E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67710C3-637A-4308-B638-0D3E06645F45}"/>
      </w:docPartPr>
      <w:docPartBody>
        <w:p w:rsidR="00771F12" w:rsidRDefault="00C702E3">
          <w:pPr>
            <w:pStyle w:val="46B8C828B0E9414F8C731BB86CE268E8"/>
          </w:pPr>
          <w:r w:rsidRPr="008D3755">
            <w:rPr>
              <w:rStyle w:val="a3"/>
            </w:rPr>
            <w:t>Выберите элемент.</w:t>
          </w:r>
        </w:p>
      </w:docPartBody>
    </w:docPart>
    <w:docPart>
      <w:docPartPr>
        <w:name w:val="365B099557B443C6852DF0F38239A77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F0A3714-4C3C-4E93-A5FF-3DF646452522}"/>
      </w:docPartPr>
      <w:docPartBody>
        <w:p w:rsidR="00771F12" w:rsidRDefault="00C702E3">
          <w:pPr>
            <w:pStyle w:val="365B099557B443C6852DF0F38239A774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A3C7C7FDDC564B17A9F180334E27D2F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4429BCF-5395-46A4-BBBF-84D89CFDEB67}"/>
      </w:docPartPr>
      <w:docPartBody>
        <w:p w:rsidR="00771F12" w:rsidRDefault="00C702E3">
          <w:pPr>
            <w:pStyle w:val="A3C7C7FDDC564B17A9F180334E27D2F4"/>
          </w:pPr>
          <w:r w:rsidRPr="00757C75">
            <w:rPr>
              <w:rStyle w:val="a3"/>
            </w:rPr>
            <w:t>Выберите элемент.</w:t>
          </w:r>
        </w:p>
      </w:docPartBody>
    </w:docPart>
    <w:docPart>
      <w:docPartPr>
        <w:name w:val="8BDE018784094A05BFD76F9FAC7C273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AAF776E-8C14-4A54-9823-0DD7386B8D0B}"/>
      </w:docPartPr>
      <w:docPartBody>
        <w:p w:rsidR="00771F12" w:rsidRDefault="00C702E3">
          <w:pPr>
            <w:pStyle w:val="8BDE018784094A05BFD76F9FAC7C273C"/>
          </w:pPr>
          <w:r w:rsidRPr="00757C75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02E3"/>
    <w:rsid w:val="00010306"/>
    <w:rsid w:val="000B2C72"/>
    <w:rsid w:val="00124B94"/>
    <w:rsid w:val="00142DE8"/>
    <w:rsid w:val="001C299F"/>
    <w:rsid w:val="002051B2"/>
    <w:rsid w:val="00226938"/>
    <w:rsid w:val="00246322"/>
    <w:rsid w:val="003B48A3"/>
    <w:rsid w:val="003D5170"/>
    <w:rsid w:val="003F755B"/>
    <w:rsid w:val="00440E1D"/>
    <w:rsid w:val="0044738F"/>
    <w:rsid w:val="0049650D"/>
    <w:rsid w:val="004B31FE"/>
    <w:rsid w:val="005A6537"/>
    <w:rsid w:val="00771F12"/>
    <w:rsid w:val="00775692"/>
    <w:rsid w:val="00876565"/>
    <w:rsid w:val="008A679B"/>
    <w:rsid w:val="008C1684"/>
    <w:rsid w:val="00C702E3"/>
    <w:rsid w:val="00D335FC"/>
    <w:rsid w:val="00DC005E"/>
    <w:rsid w:val="00DD381C"/>
    <w:rsid w:val="00E03F48"/>
    <w:rsid w:val="00FF3AF7"/>
    <w:rsid w:val="00FF7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3D5170"/>
    <w:rPr>
      <w:color w:val="808080"/>
    </w:rPr>
  </w:style>
  <w:style w:type="paragraph" w:customStyle="1" w:styleId="46B8C828B0E9414F8C731BB86CE268E8">
    <w:name w:val="46B8C828B0E9414F8C731BB86CE268E8"/>
  </w:style>
  <w:style w:type="paragraph" w:customStyle="1" w:styleId="365B099557B443C6852DF0F38239A774">
    <w:name w:val="365B099557B443C6852DF0F38239A774"/>
  </w:style>
  <w:style w:type="paragraph" w:customStyle="1" w:styleId="A3C7C7FDDC564B17A9F180334E27D2F4">
    <w:name w:val="A3C7C7FDDC564B17A9F180334E27D2F4"/>
  </w:style>
  <w:style w:type="paragraph" w:customStyle="1" w:styleId="8BDE018784094A05BFD76F9FAC7C273C">
    <w:name w:val="8BDE018784094A05BFD76F9FAC7C273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30593D1-553F-4A88-90A8-3EE6F565D5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Title_Tamplate (1).dotx</Template>
  <TotalTime>0</TotalTime>
  <Pages>9</Pages>
  <Words>1102</Words>
  <Characters>6288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7376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2025-10-07T17:28:00Z</dcterms:created>
  <dcterms:modified xsi:type="dcterms:W3CDTF">2026-05-12T15:42:00Z</dcterms:modified>
</cp:coreProperties>
</file>