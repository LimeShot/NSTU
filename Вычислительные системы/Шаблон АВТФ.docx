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5613BB" w:rsidRDefault="00BC5CC1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CF10FE" w:rsidRDefault="00C3666D" w:rsidP="00CD3747">
            <w:pPr>
              <w:rPr>
                <w:lang w:val="en-US"/>
              </w:rPr>
            </w:pPr>
            <w:r>
              <w:rPr>
                <w:rFonts w:ascii="Calibri Light" w:hAnsi="Calibri Light" w:cs="Calibri Light"/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49F450AA" wp14:editId="7217B282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6E48F00D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r w:rsidR="001C69D6">
              <w:rPr>
                <w:rFonts w:eastAsia="Calibri"/>
                <w:color w:val="auto"/>
                <w:sz w:val="28"/>
              </w:rPr>
              <w:t>В</w:t>
            </w:r>
            <w:r w:rsidR="00C3666D">
              <w:rPr>
                <w:rFonts w:eastAsia="Calibri"/>
                <w:color w:val="auto"/>
                <w:sz w:val="28"/>
              </w:rPr>
              <w:t>ычислительной техники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08B7976D" w:rsidR="0051768B" w:rsidRPr="003F59B9" w:rsidRDefault="00FC691F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3666D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C3666D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50362516" w:rsidR="0051768B" w:rsidRPr="003F59B9" w:rsidRDefault="00F9394F" w:rsidP="0051768B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C3666D">
                  <w:rPr>
                    <w:color w:val="auto"/>
                    <w:sz w:val="28"/>
                  </w:rPr>
                  <w:t>Компьютерные технологии анализа и обработки данных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EndPr/>
            <w:sdtContent>
              <w:p w14:paraId="3B09DCA3" w14:textId="410CD91F" w:rsidR="0051768B" w:rsidRPr="003B4698" w:rsidRDefault="001C69D6" w:rsidP="00F9394F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Введение в </w:t>
                </w: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R</w:t>
                </w:r>
                <w:r w:rsidRPr="001C69D6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. </w:t>
                </w: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Методы первичного разведочного анализа данных в </w:t>
                </w: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R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3F59B9" w:rsidRDefault="0051768B" w:rsidP="00CF409E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FF79F2" w:rsidRDefault="00BF30EC" w:rsidP="00FF79F2">
            <w:pPr>
              <w:ind w:right="1786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34AABC71876743AAB46EC9B9D314EB6B"/>
              </w:placeholder>
              <w:text/>
            </w:sdtPr>
            <w:sdtEndPr/>
            <w:sdtContent>
              <w:p w14:paraId="5D3A7B39" w14:textId="51795532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141BFD" w:rsidRDefault="00FF79F2" w:rsidP="00FF79F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Чумаков Илья</w:t>
            </w:r>
          </w:p>
        </w:tc>
      </w:tr>
      <w:tr w:rsidR="00E33944" w:rsidRPr="003F59B9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3F59B9" w:rsidRDefault="00E33944" w:rsidP="00806D51">
            <w:pPr>
              <w:ind w:right="1877"/>
              <w:jc w:val="right"/>
            </w:pPr>
          </w:p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593EE105" w:rsidR="00BF30EC" w:rsidRPr="004F30C8" w:rsidRDefault="00FF79F2" w:rsidP="00B57B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2D513B8D" w:rsidR="00BF30EC" w:rsidRPr="00B30F2F" w:rsidRDefault="00FF79F2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атм-25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0D36F504" w14:textId="60C0196D" w:rsidR="00BF30EC" w:rsidRPr="00B30F2F" w:rsidRDefault="00C3666D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5682E63D" w:rsidR="00BF30EC" w:rsidRPr="00B30F2F" w:rsidRDefault="00C3666D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C3666D">
              <w:rPr>
                <w:rFonts w:cstheme="minorHAnsi"/>
                <w:caps/>
                <w:sz w:val="24"/>
                <w:szCs w:val="24"/>
              </w:rPr>
              <w:t>Альсова Ольга Константиновна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7D8ACAD2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4D2AA2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194EDA0E" w14:textId="77777777" w:rsidR="00724444" w:rsidRDefault="00724444" w:rsidP="00724444">
      <w:pPr>
        <w:pStyle w:val="af8"/>
        <w:numPr>
          <w:ilvl w:val="0"/>
          <w:numId w:val="3"/>
        </w:numPr>
        <w:tabs>
          <w:tab w:val="left" w:pos="1044"/>
        </w:tabs>
        <w:spacing w:before="360" w:after="120" w:line="240" w:lineRule="auto"/>
        <w:ind w:left="709" w:hanging="119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Задание</w:t>
      </w:r>
    </w:p>
    <w:p w14:paraId="6379A9A5" w14:textId="77777777" w:rsidR="008A747B" w:rsidRPr="008A747B" w:rsidRDefault="008A747B" w:rsidP="008A747B">
      <w:pPr>
        <w:ind w:left="567" w:right="113" w:firstLine="142"/>
        <w:mirrorIndents/>
        <w:rPr>
          <w:rFonts w:cstheme="minorHAnsi"/>
          <w:color w:val="000000"/>
          <w:sz w:val="24"/>
          <w:szCs w:val="24"/>
          <w:lang w:val="en-US"/>
        </w:rPr>
      </w:pPr>
      <w:bookmarkStart w:id="0" w:name="_GoBack"/>
      <w:bookmarkEnd w:id="0"/>
    </w:p>
    <w:sectPr w:rsidR="008A747B" w:rsidRPr="008A747B" w:rsidSect="004C6C3A">
      <w:footerReference w:type="first" r:id="rId13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532428" w14:textId="77777777" w:rsidR="00FC691F" w:rsidRDefault="00FC691F" w:rsidP="00BC5F26">
      <w:pPr>
        <w:spacing w:after="0" w:line="240" w:lineRule="auto"/>
      </w:pPr>
      <w:r>
        <w:separator/>
      </w:r>
    </w:p>
  </w:endnote>
  <w:endnote w:type="continuationSeparator" w:id="0">
    <w:p w14:paraId="68CD5F73" w14:textId="77777777" w:rsidR="00FC691F" w:rsidRDefault="00FC691F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3347050"/>
      <w:docPartObj>
        <w:docPartGallery w:val="Page Numbers (Bottom of Page)"/>
        <w:docPartUnique/>
      </w:docPartObj>
    </w:sdtPr>
    <w:sdtEndPr/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1286681"/>
      <w:docPartObj>
        <w:docPartGallery w:val="Page Numbers (Bottom of Page)"/>
        <w:docPartUnique/>
      </w:docPartObj>
    </w:sdtPr>
    <w:sdtEndPr/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379CE5" w14:textId="77777777" w:rsidR="00FC691F" w:rsidRDefault="00FC691F" w:rsidP="00BC5F26">
      <w:pPr>
        <w:spacing w:after="0" w:line="240" w:lineRule="auto"/>
      </w:pPr>
      <w:r>
        <w:separator/>
      </w:r>
    </w:p>
  </w:footnote>
  <w:footnote w:type="continuationSeparator" w:id="0">
    <w:p w14:paraId="372964F4" w14:textId="77777777" w:rsidR="00FC691F" w:rsidRDefault="00FC691F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5"/>
  </w:num>
  <w:num w:numId="8">
    <w:abstractNumId w:val="3"/>
  </w:num>
  <w:num w:numId="9">
    <w:abstractNumId w:val="12"/>
  </w:num>
  <w:num w:numId="10">
    <w:abstractNumId w:val="11"/>
  </w:num>
  <w:num w:numId="11">
    <w:abstractNumId w:val="1"/>
  </w:num>
  <w:num w:numId="12">
    <w:abstractNumId w:val="8"/>
  </w:num>
  <w:num w:numId="13">
    <w:abstractNumId w:val="10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2B36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747E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A93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90933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79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4AABC71876743AAB46EC9B9D314EB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FD47BF-1794-4A32-9D18-B0CDE90DF0F1}"/>
      </w:docPartPr>
      <w:docPartBody>
        <w:p w:rsidR="00771F12" w:rsidRDefault="00C702E3">
          <w:pPr>
            <w:pStyle w:val="34AABC71876743AAB46EC9B9D314EB6B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2E3"/>
    <w:rsid w:val="00124B94"/>
    <w:rsid w:val="002051B2"/>
    <w:rsid w:val="00440E1D"/>
    <w:rsid w:val="0049650D"/>
    <w:rsid w:val="005A6537"/>
    <w:rsid w:val="00771F12"/>
    <w:rsid w:val="00C702E3"/>
    <w:rsid w:val="00D335FC"/>
    <w:rsid w:val="00DC005E"/>
    <w:rsid w:val="00E03F48"/>
    <w:rsid w:val="00FF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2C0143D00F944D3E95D33E20B4FFC203">
    <w:name w:val="2C0143D00F944D3E95D33E20B4FFC203"/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  <w:style w:type="paragraph" w:customStyle="1" w:styleId="34AABC71876743AAB46EC9B9D314EB6B">
    <w:name w:val="34AABC71876743AAB46EC9B9D314EB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2025-10-13T17:52:00Z</dcterms:modified>
</cp:coreProperties>
</file>