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4"/>
        <w:tblW w:w="9918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567" w:type="dxa"/>
          <w:right w:w="567" w:type="dxa"/>
        </w:tblCellMar>
        <w:tblLook w:val="04A0" w:firstRow="1" w:lastRow="0" w:firstColumn="1" w:lastColumn="0" w:noHBand="0" w:noVBand="1"/>
      </w:tblPr>
      <w:tblGrid>
        <w:gridCol w:w="2422"/>
        <w:gridCol w:w="1984"/>
        <w:gridCol w:w="5512"/>
      </w:tblGrid>
      <w:tr w:rsidR="001C7EF2" w:rsidRPr="003F59B9" w14:paraId="0C8AAAD9" w14:textId="77777777" w:rsidTr="00C62253">
        <w:trPr>
          <w:cantSplit/>
          <w:trHeight w:val="3119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687C886D" w14:textId="417FD6EE" w:rsidR="001C7EF2" w:rsidRPr="004C26BC" w:rsidRDefault="006C520B" w:rsidP="004C26BC">
            <w:r w:rsidRPr="004C26BC">
              <w:rPr>
                <w:noProof/>
              </w:rPr>
              <w:drawing>
                <wp:anchor distT="0" distB="0" distL="114300" distR="114300" simplePos="0" relativeHeight="251657216" behindDoc="0" locked="0" layoutInCell="1" allowOverlap="1" wp14:anchorId="58477AD1" wp14:editId="2C5D322A">
                  <wp:simplePos x="0" y="0"/>
                  <wp:positionH relativeFrom="margin">
                    <wp:align>center</wp:align>
                  </wp:positionH>
                  <wp:positionV relativeFrom="page">
                    <wp:posOffset>82550</wp:posOffset>
                  </wp:positionV>
                  <wp:extent cx="1054735" cy="1344930"/>
                  <wp:effectExtent l="0" t="0" r="0" b="7620"/>
                  <wp:wrapNone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гербк.emf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4735" cy="1344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BC5CC1" w:rsidRPr="003F59B9" w14:paraId="42B6D54E" w14:textId="77777777" w:rsidTr="00C62253">
        <w:trPr>
          <w:trHeight w:val="1288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bottom"/>
          </w:tcPr>
          <w:p w14:paraId="3EC8F3DD" w14:textId="0A99DE76" w:rsidR="00BC5CC1" w:rsidRPr="004C26BC" w:rsidRDefault="00BC5CC1" w:rsidP="004C26BC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4C26BC">
              <w:rPr>
                <w:rFonts w:asciiTheme="majorHAnsi" w:hAnsiTheme="majorHAnsi" w:cstheme="majorHAnsi"/>
                <w:sz w:val="28"/>
                <w:szCs w:val="28"/>
              </w:rPr>
              <w:t xml:space="preserve">Федеральное государственное бюджетное </w:t>
            </w:r>
            <w:r w:rsidRPr="004C26BC">
              <w:rPr>
                <w:rFonts w:asciiTheme="majorHAnsi" w:hAnsiTheme="majorHAnsi" w:cstheme="majorHAnsi"/>
                <w:sz w:val="28"/>
                <w:szCs w:val="28"/>
              </w:rPr>
              <w:br/>
              <w:t>образовательное учреждение высшего образования</w:t>
            </w:r>
          </w:p>
          <w:p w14:paraId="3E40457E" w14:textId="649F1230" w:rsidR="00BC5CC1" w:rsidRPr="004C26BC" w:rsidRDefault="00BC5CC1" w:rsidP="004C26BC">
            <w:pPr>
              <w:jc w:val="center"/>
            </w:pPr>
            <w:r w:rsidRPr="004C26BC">
              <w:rPr>
                <w:rFonts w:asciiTheme="majorHAnsi" w:hAnsiTheme="majorHAnsi" w:cstheme="majorHAnsi"/>
                <w:sz w:val="28"/>
                <w:szCs w:val="28"/>
              </w:rPr>
              <w:t>«Новосибирский государственный технический университет»</w:t>
            </w:r>
          </w:p>
        </w:tc>
      </w:tr>
      <w:tr w:rsidR="003F59B9" w:rsidRPr="00CF10FE" w14:paraId="5E761875" w14:textId="77777777" w:rsidTr="00C62253">
        <w:trPr>
          <w:trHeight w:val="3076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7B21E5B4" w14:textId="60654D9D" w:rsidR="003F59B9" w:rsidRPr="004C26BC" w:rsidRDefault="00C3666D" w:rsidP="004C26BC">
            <w:r w:rsidRPr="004C26BC"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49F450AA" wp14:editId="3D666FB2">
                  <wp:simplePos x="0" y="0"/>
                  <wp:positionH relativeFrom="column">
                    <wp:posOffset>719455</wp:posOffset>
                  </wp:positionH>
                  <wp:positionV relativeFrom="paragraph">
                    <wp:posOffset>10795</wp:posOffset>
                  </wp:positionV>
                  <wp:extent cx="4881880" cy="794385"/>
                  <wp:effectExtent l="0" t="0" r="0" b="5715"/>
                  <wp:wrapNone/>
                  <wp:docPr id="146814849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81880" cy="794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881A0B" w:rsidRPr="003F59B9" w14:paraId="3EE8FC8C" w14:textId="77777777" w:rsidTr="00C62253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73953A42" w14:textId="34B044B4" w:rsidR="00881A0B" w:rsidRPr="004C26BC" w:rsidRDefault="00881A0B" w:rsidP="004C26BC">
            <w:pPr>
              <w:jc w:val="center"/>
            </w:pPr>
            <w:r w:rsidRPr="004C26BC">
              <w:rPr>
                <w:rFonts w:asciiTheme="majorHAnsi" w:hAnsiTheme="majorHAnsi" w:cstheme="majorHAnsi"/>
                <w:sz w:val="28"/>
                <w:szCs w:val="28"/>
              </w:rPr>
              <w:t xml:space="preserve">Кафедра </w:t>
            </w:r>
            <w:r w:rsidR="008912B0" w:rsidRPr="004C26BC">
              <w:rPr>
                <w:rFonts w:asciiTheme="majorHAnsi" w:hAnsiTheme="majorHAnsi" w:cstheme="majorHAnsi"/>
                <w:sz w:val="28"/>
                <w:szCs w:val="28"/>
              </w:rPr>
              <w:t>систем сбора и обработки данных</w:t>
            </w:r>
          </w:p>
        </w:tc>
      </w:tr>
      <w:tr w:rsidR="0051768B" w:rsidRPr="003F59B9" w14:paraId="6830F5B2" w14:textId="77777777" w:rsidTr="00C62253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0B2D6965" w14:textId="08B7976D" w:rsidR="0051768B" w:rsidRPr="004C26BC" w:rsidRDefault="00000000" w:rsidP="004C26BC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sdt>
              <w:sdtPr>
                <w:rPr>
                  <w:rFonts w:asciiTheme="majorHAnsi" w:hAnsiTheme="majorHAnsi" w:cstheme="majorHAnsi"/>
                  <w:sz w:val="28"/>
                  <w:szCs w:val="28"/>
                </w:rPr>
                <w:alias w:val="Вид работы"/>
                <w:tag w:val="Вид работы"/>
                <w:id w:val="2038628977"/>
                <w:placeholder>
                  <w:docPart w:val="46B8C828B0E9414F8C731BB86CE268E8"/>
                </w:placeholder>
                <w:comboBox>
                  <w:listItem w:value="Выберите элемент."/>
                  <w:listItem w:displayText="Практическое задание" w:value="Практическое задание"/>
                  <w:listItem w:displayText="Лабораторная работа" w:value="Лабораторная работа"/>
                </w:comboBox>
              </w:sdtPr>
              <w:sdtContent>
                <w:r w:rsidR="00C3666D" w:rsidRPr="004C26BC">
                  <w:rPr>
                    <w:rFonts w:asciiTheme="majorHAnsi" w:hAnsiTheme="majorHAnsi" w:cstheme="majorHAnsi"/>
                    <w:sz w:val="28"/>
                    <w:szCs w:val="28"/>
                  </w:rPr>
                  <w:t>Лабораторная работа</w:t>
                </w:r>
              </w:sdtContent>
            </w:sdt>
            <w:r w:rsidR="0051768B" w:rsidRPr="004C26BC">
              <w:rPr>
                <w:rFonts w:asciiTheme="majorHAnsi" w:hAnsiTheme="majorHAnsi" w:cstheme="majorHAnsi"/>
                <w:sz w:val="28"/>
                <w:szCs w:val="28"/>
              </w:rPr>
              <w:t xml:space="preserve"> № </w:t>
            </w:r>
            <w:sdt>
              <w:sdtPr>
                <w:rPr>
                  <w:rFonts w:asciiTheme="majorHAnsi" w:hAnsiTheme="majorHAnsi" w:cstheme="majorHAnsi"/>
                  <w:sz w:val="28"/>
                  <w:szCs w:val="28"/>
                </w:rPr>
                <w:alias w:val="номер"/>
                <w:tag w:val="номер"/>
                <w:id w:val="1579561519"/>
                <w:placeholder>
                  <w:docPart w:val="365B099557B443C6852DF0F38239A774"/>
                </w:placeholder>
                <w:dropDownList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</w:dropDownList>
              </w:sdtPr>
              <w:sdtContent>
                <w:r w:rsidR="00C3666D" w:rsidRPr="004C26BC">
                  <w:rPr>
                    <w:rFonts w:asciiTheme="majorHAnsi" w:hAnsiTheme="majorHAnsi" w:cstheme="majorHAnsi"/>
                    <w:sz w:val="28"/>
                    <w:szCs w:val="28"/>
                  </w:rPr>
                  <w:t>1</w:t>
                </w:r>
              </w:sdtContent>
            </w:sdt>
          </w:p>
        </w:tc>
      </w:tr>
      <w:tr w:rsidR="0051768B" w:rsidRPr="003F59B9" w14:paraId="17B94E9F" w14:textId="77777777" w:rsidTr="00C62253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394E9BBC" w14:textId="45FD9B56" w:rsidR="0051768B" w:rsidRPr="004C26BC" w:rsidRDefault="00F9394F" w:rsidP="004C26BC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4C26BC">
              <w:rPr>
                <w:noProof/>
              </w:rPr>
              <w:drawing>
                <wp:anchor distT="0" distB="0" distL="114300" distR="114300" simplePos="0" relativeHeight="251655167" behindDoc="1" locked="0" layoutInCell="1" allowOverlap="1" wp14:anchorId="1969AB58" wp14:editId="69AE73D8">
                  <wp:simplePos x="0" y="0"/>
                  <wp:positionH relativeFrom="column">
                    <wp:posOffset>-24130</wp:posOffset>
                  </wp:positionH>
                  <wp:positionV relativeFrom="page">
                    <wp:posOffset>-5419090</wp:posOffset>
                  </wp:positionV>
                  <wp:extent cx="6356985" cy="9441815"/>
                  <wp:effectExtent l="0" t="0" r="5715" b="6985"/>
                  <wp:wrapNone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рамкак.emf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6985" cy="9441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51768B" w:rsidRPr="004C26BC">
              <w:rPr>
                <w:rFonts w:asciiTheme="majorHAnsi" w:hAnsiTheme="majorHAnsi" w:cstheme="majorHAnsi"/>
                <w:sz w:val="28"/>
                <w:szCs w:val="28"/>
              </w:rPr>
              <w:t>по дисциплине «</w:t>
            </w:r>
            <w:sdt>
              <w:sdtPr>
                <w:rPr>
                  <w:rFonts w:asciiTheme="majorHAnsi" w:hAnsiTheme="majorHAnsi" w:cstheme="majorHAnsi"/>
                  <w:sz w:val="28"/>
                  <w:szCs w:val="28"/>
                </w:rPr>
                <w:id w:val="-332765365"/>
                <w:lock w:val="sdtLocked"/>
                <w:placeholder>
                  <w:docPart w:val="A3C7C7FDDC564B17A9F180334E27D2F4"/>
                </w:placeholder>
                <w:comboBox>
                  <w:listItem w:displayText="Основы программирования" w:value="Основы программирования"/>
                  <w:listItem w:displayText="Структуры данных и алгоритмы" w:value="Структуры данных и алгоритмы"/>
                  <w:listItem w:displayText="Введение в архитектуру компьютера" w:value="Введение в архитектуру компьютера"/>
                  <w:listItem w:displayText="Информатика" w:value="Информатика"/>
                </w:comboBox>
              </w:sdtPr>
              <w:sdtContent>
                <w:r w:rsidR="008912B0" w:rsidRPr="004C26BC">
                  <w:rPr>
                    <w:rFonts w:asciiTheme="majorHAnsi" w:hAnsiTheme="majorHAnsi" w:cstheme="majorHAnsi"/>
                    <w:sz w:val="28"/>
                    <w:szCs w:val="28"/>
                  </w:rPr>
                  <w:t>Машинное обучение</w:t>
                </w:r>
              </w:sdtContent>
            </w:sdt>
            <w:r w:rsidR="0051768B" w:rsidRPr="004C26BC">
              <w:rPr>
                <w:rFonts w:asciiTheme="majorHAnsi" w:hAnsiTheme="majorHAnsi" w:cstheme="majorHAnsi"/>
                <w:sz w:val="28"/>
                <w:szCs w:val="28"/>
              </w:rPr>
              <w:t>»</w:t>
            </w:r>
          </w:p>
        </w:tc>
      </w:tr>
      <w:tr w:rsidR="0051768B" w:rsidRPr="003F59B9" w14:paraId="04623FDF" w14:textId="77777777" w:rsidTr="00C62253">
        <w:trPr>
          <w:trHeight w:hRule="exact" w:val="1042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sdt>
            <w:sdtPr>
              <w:alias w:val="Тема работы"/>
              <w:tag w:val="Тема работы"/>
              <w:id w:val="1987114446"/>
              <w:lock w:val="sdtLocked"/>
              <w:placeholder>
                <w:docPart w:val="8BDE018784094A05BFD76F9FAC7C273C"/>
              </w:placeholder>
            </w:sdtPr>
            <w:sdtContent>
              <w:p w14:paraId="3B09DCA3" w14:textId="44C8A876" w:rsidR="0051768B" w:rsidRPr="004C26BC" w:rsidRDefault="008912B0" w:rsidP="004C26BC">
                <w:pPr>
                  <w:jc w:val="center"/>
                </w:pPr>
                <w:r w:rsidRPr="004C26BC">
                  <w:rPr>
                    <w:rFonts w:ascii="Calibri Light" w:hAnsi="Calibri Light" w:cs="Calibri Light"/>
                    <w:b/>
                    <w:bCs/>
                    <w:sz w:val="32"/>
                    <w:szCs w:val="32"/>
                  </w:rPr>
                  <w:t>Регрессионный анализ данных методами машинного обучения</w:t>
                </w:r>
              </w:p>
            </w:sdtContent>
          </w:sdt>
        </w:tc>
      </w:tr>
      <w:tr w:rsidR="0051768B" w:rsidRPr="003F59B9" w14:paraId="4D1AB42B" w14:textId="77777777" w:rsidTr="00C62253">
        <w:trPr>
          <w:trHeight w:hRule="exact" w:val="291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4838FBA5" w14:textId="77777777" w:rsidR="0051768B" w:rsidRPr="004C26BC" w:rsidRDefault="0051768B" w:rsidP="004C26BC"/>
        </w:tc>
      </w:tr>
      <w:tr w:rsidR="00BF30EC" w:rsidRPr="003F59B9" w14:paraId="4807BF06" w14:textId="77777777" w:rsidTr="00C62253">
        <w:trPr>
          <w:trHeight w:hRule="exact" w:val="454"/>
          <w:jc w:val="center"/>
        </w:trPr>
        <w:tc>
          <w:tcPr>
            <w:tcW w:w="1221" w:type="pct"/>
            <w:vMerge w:val="restart"/>
            <w:tcMar>
              <w:left w:w="0" w:type="dxa"/>
              <w:right w:w="0" w:type="dxa"/>
            </w:tcMar>
            <w:vAlign w:val="center"/>
          </w:tcPr>
          <w:p w14:paraId="147EBD8D" w14:textId="1420AB0F" w:rsidR="00BF30EC" w:rsidRPr="004C26BC" w:rsidRDefault="00BF30EC" w:rsidP="004C26BC"/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5D3A7B39" w14:textId="17DFE594" w:rsidR="00BF30EC" w:rsidRPr="00300BA5" w:rsidRDefault="008912B0" w:rsidP="004C26BC">
            <w:pPr>
              <w:rPr>
                <w:sz w:val="28"/>
                <w:szCs w:val="28"/>
                <w:lang w:val="en-US"/>
              </w:rPr>
            </w:pPr>
            <w:r w:rsidRPr="00300BA5">
              <w:rPr>
                <w:sz w:val="28"/>
                <w:szCs w:val="28"/>
              </w:rPr>
              <w:t>Студент</w:t>
            </w: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279631F8" w14:textId="527DE8C2" w:rsidR="00BF30EC" w:rsidRPr="00300BA5" w:rsidRDefault="00FF79F2" w:rsidP="004C26BC">
            <w:pPr>
              <w:rPr>
                <w:sz w:val="28"/>
                <w:szCs w:val="28"/>
              </w:rPr>
            </w:pPr>
            <w:r w:rsidRPr="00300BA5">
              <w:rPr>
                <w:sz w:val="28"/>
                <w:szCs w:val="28"/>
              </w:rPr>
              <w:t>Чумаков Илья</w:t>
            </w:r>
          </w:p>
        </w:tc>
      </w:tr>
      <w:tr w:rsidR="00E33944" w:rsidRPr="00300BA5" w14:paraId="6102B95E" w14:textId="77777777" w:rsidTr="00C62253">
        <w:trPr>
          <w:gridAfter w:val="2"/>
          <w:wAfter w:w="7496" w:type="dxa"/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6C383167" w14:textId="77777777" w:rsidR="00E33944" w:rsidRPr="004C26BC" w:rsidRDefault="00E33944" w:rsidP="004C26BC"/>
        </w:tc>
      </w:tr>
      <w:tr w:rsidR="00BF30EC" w:rsidRPr="003F59B9" w14:paraId="3967CEDE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408E4369" w14:textId="77777777" w:rsidR="00BF30EC" w:rsidRPr="004C26BC" w:rsidRDefault="00BF30EC" w:rsidP="004C26BC"/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2CBCDB14" w14:textId="7942EF36" w:rsidR="00BF30EC" w:rsidRPr="00300BA5" w:rsidRDefault="00FF79F2" w:rsidP="004C26BC">
            <w:pPr>
              <w:rPr>
                <w:sz w:val="28"/>
                <w:szCs w:val="28"/>
                <w:lang w:val="en-US"/>
              </w:rPr>
            </w:pPr>
            <w:r w:rsidRPr="00300BA5">
              <w:rPr>
                <w:sz w:val="28"/>
                <w:szCs w:val="28"/>
              </w:rPr>
              <w:t>Группа</w:t>
            </w: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642D5020" w14:textId="1CC9225D" w:rsidR="00BF30EC" w:rsidRPr="00300BA5" w:rsidRDefault="004C26BC" w:rsidP="004C26BC">
            <w:pPr>
              <w:rPr>
                <w:sz w:val="28"/>
                <w:szCs w:val="28"/>
              </w:rPr>
            </w:pPr>
            <w:r w:rsidRPr="00300BA5">
              <w:rPr>
                <w:sz w:val="28"/>
                <w:szCs w:val="28"/>
              </w:rPr>
              <w:t>АТМ</w:t>
            </w:r>
            <w:r w:rsidR="00FF79F2" w:rsidRPr="00300BA5">
              <w:rPr>
                <w:sz w:val="28"/>
                <w:szCs w:val="28"/>
              </w:rPr>
              <w:t>-25</w:t>
            </w:r>
          </w:p>
        </w:tc>
      </w:tr>
      <w:tr w:rsidR="00BF30EC" w:rsidRPr="003F59B9" w14:paraId="115F87F1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5E77DC0F" w14:textId="77777777" w:rsidR="00BF30EC" w:rsidRPr="004C26BC" w:rsidRDefault="00BF30EC" w:rsidP="004C26BC"/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37421B3E" w14:textId="77777777" w:rsidR="00BF30EC" w:rsidRPr="00300BA5" w:rsidRDefault="00BF30EC" w:rsidP="004C26BC">
            <w:pPr>
              <w:rPr>
                <w:sz w:val="28"/>
                <w:szCs w:val="28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7E1BF3A9" w14:textId="77777777" w:rsidR="00BF30EC" w:rsidRPr="00300BA5" w:rsidRDefault="00BF30EC" w:rsidP="004C26BC">
            <w:pPr>
              <w:rPr>
                <w:sz w:val="28"/>
                <w:szCs w:val="28"/>
              </w:rPr>
            </w:pPr>
          </w:p>
        </w:tc>
      </w:tr>
      <w:tr w:rsidR="00BF30EC" w:rsidRPr="003F59B9" w14:paraId="525C3A22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18EEF19C" w14:textId="77777777" w:rsidR="00BF30EC" w:rsidRPr="004C26BC" w:rsidRDefault="00BF30EC" w:rsidP="004C26BC"/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21B7A4F9" w14:textId="77777777" w:rsidR="00BF30EC" w:rsidRPr="00300BA5" w:rsidRDefault="00BF30EC" w:rsidP="004C26BC">
            <w:pPr>
              <w:rPr>
                <w:sz w:val="28"/>
                <w:szCs w:val="28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1D4099E2" w14:textId="77777777" w:rsidR="00BF30EC" w:rsidRPr="00300BA5" w:rsidRDefault="00BF30EC" w:rsidP="004C26BC">
            <w:pPr>
              <w:rPr>
                <w:sz w:val="28"/>
                <w:szCs w:val="28"/>
              </w:rPr>
            </w:pPr>
          </w:p>
        </w:tc>
      </w:tr>
      <w:tr w:rsidR="00BF30EC" w:rsidRPr="003F59B9" w14:paraId="2F90ECD6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372F0BAF" w14:textId="77777777" w:rsidR="00BF30EC" w:rsidRPr="004C26BC" w:rsidRDefault="00BF30EC" w:rsidP="004C26BC"/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22E0108B" w14:textId="77777777" w:rsidR="00BF30EC" w:rsidRPr="00300BA5" w:rsidRDefault="00BF30EC" w:rsidP="004C26BC">
            <w:pPr>
              <w:rPr>
                <w:sz w:val="28"/>
                <w:szCs w:val="28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08E7616B" w14:textId="77777777" w:rsidR="00BF30EC" w:rsidRPr="00300BA5" w:rsidRDefault="00BF30EC" w:rsidP="004C26BC">
            <w:pPr>
              <w:rPr>
                <w:sz w:val="28"/>
                <w:szCs w:val="28"/>
              </w:rPr>
            </w:pPr>
          </w:p>
        </w:tc>
      </w:tr>
      <w:tr w:rsidR="00BF30EC" w:rsidRPr="003F59B9" w14:paraId="26B630BD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65DA9299" w14:textId="77777777" w:rsidR="00BF30EC" w:rsidRPr="004C26BC" w:rsidRDefault="00BF30EC" w:rsidP="004C26BC"/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sz w:val="28"/>
                <w:szCs w:val="28"/>
              </w:rPr>
              <w:alias w:val="Преподаватели"/>
              <w:tag w:val="Преподаватели"/>
              <w:id w:val="-272710829"/>
              <w:placeholder>
                <w:docPart w:val="46B8C828B0E9414F8C731BB86CE268E8"/>
              </w:placeholder>
              <w:comboBox>
                <w:listItem w:value="Выберите элемент."/>
                <w:listItem w:displayText="Преподаватель" w:value="Преподаватель"/>
                <w:listItem w:displayText="Преподаватели" w:value="Преподаватели"/>
              </w:comboBox>
            </w:sdtPr>
            <w:sdtContent>
              <w:p w14:paraId="0D36F504" w14:textId="7BD01858" w:rsidR="00BF30EC" w:rsidRPr="00300BA5" w:rsidRDefault="008912B0" w:rsidP="004C26BC">
                <w:pPr>
                  <w:rPr>
                    <w:sz w:val="28"/>
                    <w:szCs w:val="28"/>
                  </w:rPr>
                </w:pPr>
                <w:r w:rsidRPr="00300BA5">
                  <w:rPr>
                    <w:sz w:val="28"/>
                    <w:szCs w:val="28"/>
                  </w:rPr>
                  <w:t>Преподаватель</w:t>
                </w:r>
              </w:p>
            </w:sdtContent>
          </w:sdt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1062507B" w14:textId="1D719C06" w:rsidR="00BF30EC" w:rsidRPr="00300BA5" w:rsidRDefault="004C26BC" w:rsidP="004C26BC">
            <w:pPr>
              <w:rPr>
                <w:sz w:val="28"/>
                <w:szCs w:val="28"/>
              </w:rPr>
            </w:pPr>
            <w:r w:rsidRPr="00300BA5">
              <w:rPr>
                <w:sz w:val="28"/>
                <w:szCs w:val="28"/>
              </w:rPr>
              <w:t>П</w:t>
            </w:r>
            <w:r w:rsidR="008912B0" w:rsidRPr="00300BA5">
              <w:rPr>
                <w:sz w:val="28"/>
                <w:szCs w:val="28"/>
              </w:rPr>
              <w:t>авлова Анна Илларионовна</w:t>
            </w:r>
          </w:p>
        </w:tc>
      </w:tr>
      <w:tr w:rsidR="00BF30EC" w:rsidRPr="003F59B9" w14:paraId="3CF1C529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36788306" w14:textId="77777777" w:rsidR="00BF30EC" w:rsidRPr="004C26BC" w:rsidRDefault="00BF30EC" w:rsidP="004C26BC"/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48475824" w14:textId="77777777" w:rsidR="00BF30EC" w:rsidRPr="004C26BC" w:rsidRDefault="00BF30EC" w:rsidP="004C26BC"/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740D4A8C" w14:textId="77777777" w:rsidR="00BF30EC" w:rsidRPr="004C26BC" w:rsidRDefault="00BF30EC" w:rsidP="004C26BC"/>
        </w:tc>
      </w:tr>
      <w:tr w:rsidR="00F9394F" w:rsidRPr="003F59B9" w14:paraId="1521FB51" w14:textId="77777777" w:rsidTr="00C62253">
        <w:trPr>
          <w:trHeight w:hRule="exact" w:val="635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222589BE" w14:textId="394BA2BA" w:rsidR="00F9394F" w:rsidRPr="004C26BC" w:rsidRDefault="00F9394F" w:rsidP="004C26BC">
            <w:pPr>
              <w:jc w:val="center"/>
              <w:rPr>
                <w:sz w:val="28"/>
                <w:szCs w:val="28"/>
              </w:rPr>
            </w:pPr>
            <w:r w:rsidRPr="004C26BC">
              <w:rPr>
                <w:sz w:val="28"/>
                <w:szCs w:val="28"/>
              </w:rPr>
              <w:t>Новосибирск</w:t>
            </w:r>
            <w:r w:rsidR="003843B0" w:rsidRPr="004C26BC">
              <w:rPr>
                <w:sz w:val="28"/>
                <w:szCs w:val="28"/>
              </w:rPr>
              <w:t>,</w:t>
            </w:r>
            <w:r w:rsidRPr="004C26BC">
              <w:rPr>
                <w:sz w:val="28"/>
                <w:szCs w:val="28"/>
              </w:rPr>
              <w:t xml:space="preserve"> </w:t>
            </w:r>
            <w:r w:rsidRPr="004C26BC">
              <w:rPr>
                <w:sz w:val="28"/>
                <w:szCs w:val="28"/>
              </w:rPr>
              <w:fldChar w:fldCharType="begin"/>
            </w:r>
            <w:r w:rsidRPr="004C26BC">
              <w:rPr>
                <w:sz w:val="28"/>
                <w:szCs w:val="28"/>
              </w:rPr>
              <w:instrText xml:space="preserve"> TIME  \@ "yyyy"  \* MERGEFORMAT </w:instrText>
            </w:r>
            <w:r w:rsidRPr="004C26BC">
              <w:rPr>
                <w:sz w:val="28"/>
                <w:szCs w:val="28"/>
              </w:rPr>
              <w:fldChar w:fldCharType="separate"/>
            </w:r>
            <w:r w:rsidR="00510B67">
              <w:rPr>
                <w:noProof/>
                <w:sz w:val="28"/>
                <w:szCs w:val="28"/>
              </w:rPr>
              <w:t>2025</w:t>
            </w:r>
            <w:r w:rsidRPr="004C26BC">
              <w:rPr>
                <w:sz w:val="28"/>
                <w:szCs w:val="28"/>
              </w:rPr>
              <w:fldChar w:fldCharType="end"/>
            </w:r>
          </w:p>
        </w:tc>
      </w:tr>
    </w:tbl>
    <w:p w14:paraId="53B31C3B" w14:textId="77777777" w:rsidR="00ED3892" w:rsidRDefault="00ED3892" w:rsidP="00D50BFA">
      <w:pPr>
        <w:rPr>
          <w:lang w:val="en-US"/>
        </w:rPr>
        <w:sectPr w:rsidR="00ED3892" w:rsidSect="004C6C3A">
          <w:footerReference w:type="default" r:id="rId11"/>
          <w:footerReference w:type="first" r:id="rId12"/>
          <w:pgSz w:w="11906" w:h="16838" w:code="9"/>
          <w:pgMar w:top="1134" w:right="1134" w:bottom="1134" w:left="1134" w:header="709" w:footer="794" w:gutter="0"/>
          <w:pgNumType w:start="1"/>
          <w:cols w:space="708"/>
          <w:formProt w:val="0"/>
          <w:titlePg/>
          <w:docGrid w:linePitch="381"/>
        </w:sectPr>
      </w:pPr>
    </w:p>
    <w:sdt>
      <w:sdtPr>
        <w:rPr>
          <w:rFonts w:eastAsiaTheme="minorHAnsi" w:cstheme="minorBidi"/>
          <w:b/>
          <w:bCs/>
          <w:color w:val="auto"/>
          <w:sz w:val="22"/>
          <w:szCs w:val="22"/>
          <w:lang w:eastAsia="en-US"/>
        </w:rPr>
        <w:id w:val="-2132849002"/>
        <w:docPartObj>
          <w:docPartGallery w:val="Table of Contents"/>
          <w:docPartUnique/>
        </w:docPartObj>
      </w:sdtPr>
      <w:sdtEndPr>
        <w:rPr>
          <w:b w:val="0"/>
          <w:bCs w:val="0"/>
        </w:rPr>
      </w:sdtEndPr>
      <w:sdtContent>
        <w:p w14:paraId="4509511F" w14:textId="7E4A29CC" w:rsidR="004C26BC" w:rsidRPr="00D969B4" w:rsidRDefault="004C26BC" w:rsidP="004142B3">
          <w:pPr>
            <w:pStyle w:val="af3"/>
          </w:pPr>
          <w:r w:rsidRPr="00D969B4">
            <w:t>Содержание</w:t>
          </w:r>
        </w:p>
        <w:p w14:paraId="4BCA7247" w14:textId="46404C36" w:rsidR="00B25F22" w:rsidRDefault="004C26BC">
          <w:pPr>
            <w:pStyle w:val="1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 w:rsidRPr="00D969B4">
            <w:rPr>
              <w:rFonts w:asciiTheme="minorHAnsi" w:hAnsiTheme="minorHAnsi" w:cstheme="minorHAnsi"/>
              <w:szCs w:val="28"/>
            </w:rPr>
            <w:fldChar w:fldCharType="begin"/>
          </w:r>
          <w:r w:rsidRPr="00D969B4">
            <w:rPr>
              <w:rFonts w:asciiTheme="minorHAnsi" w:hAnsiTheme="minorHAnsi" w:cstheme="minorHAnsi"/>
              <w:szCs w:val="28"/>
            </w:rPr>
            <w:instrText xml:space="preserve"> TOC \o "1-3" \h \z \u </w:instrText>
          </w:r>
          <w:r w:rsidRPr="00D969B4">
            <w:rPr>
              <w:rFonts w:asciiTheme="minorHAnsi" w:hAnsiTheme="minorHAnsi" w:cstheme="minorHAnsi"/>
              <w:szCs w:val="28"/>
            </w:rPr>
            <w:fldChar w:fldCharType="separate"/>
          </w:r>
          <w:hyperlink w:anchor="_Toc216435490" w:history="1">
            <w:r w:rsidR="00B25F22" w:rsidRPr="003E07CD">
              <w:rPr>
                <w:rStyle w:val="af4"/>
                <w:noProof/>
              </w:rPr>
              <w:t>1 Цель работы</w:t>
            </w:r>
            <w:r w:rsidR="00B25F22">
              <w:rPr>
                <w:noProof/>
                <w:webHidden/>
              </w:rPr>
              <w:tab/>
            </w:r>
            <w:r w:rsidR="00B25F22">
              <w:rPr>
                <w:noProof/>
                <w:webHidden/>
              </w:rPr>
              <w:fldChar w:fldCharType="begin"/>
            </w:r>
            <w:r w:rsidR="00B25F22">
              <w:rPr>
                <w:noProof/>
                <w:webHidden/>
              </w:rPr>
              <w:instrText xml:space="preserve"> PAGEREF _Toc216435490 \h </w:instrText>
            </w:r>
            <w:r w:rsidR="00B25F22">
              <w:rPr>
                <w:noProof/>
                <w:webHidden/>
              </w:rPr>
            </w:r>
            <w:r w:rsidR="00B25F22">
              <w:rPr>
                <w:noProof/>
                <w:webHidden/>
              </w:rPr>
              <w:fldChar w:fldCharType="separate"/>
            </w:r>
            <w:r w:rsidR="00B25F22">
              <w:rPr>
                <w:noProof/>
                <w:webHidden/>
              </w:rPr>
              <w:t>3</w:t>
            </w:r>
            <w:r w:rsidR="00B25F22">
              <w:rPr>
                <w:noProof/>
                <w:webHidden/>
              </w:rPr>
              <w:fldChar w:fldCharType="end"/>
            </w:r>
          </w:hyperlink>
        </w:p>
        <w:p w14:paraId="308EEAC8" w14:textId="6387829F" w:rsidR="00B25F22" w:rsidRDefault="00B25F22">
          <w:pPr>
            <w:pStyle w:val="1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435491" w:history="1">
            <w:r w:rsidRPr="003E07CD">
              <w:rPr>
                <w:rStyle w:val="af4"/>
                <w:noProof/>
              </w:rPr>
              <w:t>2 Обработка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_Toc216435491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D1BE17" w14:textId="18E280D8" w:rsidR="00B25F22" w:rsidRDefault="00B25F22">
          <w:pPr>
            <w:pStyle w:val="1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435492" w:history="1">
            <w:r w:rsidRPr="003E07CD">
              <w:rPr>
                <w:rStyle w:val="af4"/>
                <w:noProof/>
              </w:rPr>
              <w:t>3 Обучающая и тестовая выборки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_Toc216435492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76647B" w14:textId="6CC04A58" w:rsidR="00B25F22" w:rsidRDefault="00B25F22">
          <w:pPr>
            <w:pStyle w:val="1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435493" w:history="1">
            <w:r w:rsidRPr="003E07CD">
              <w:rPr>
                <w:rStyle w:val="af4"/>
                <w:noProof/>
              </w:rPr>
              <w:t>4 Полученные модели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_Toc216435493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F97A5A" w14:textId="6311593C" w:rsidR="00B25F22" w:rsidRDefault="00B25F22">
          <w:pPr>
            <w:pStyle w:val="1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435494" w:history="1">
            <w:r w:rsidRPr="003E07CD">
              <w:rPr>
                <w:rStyle w:val="af4"/>
                <w:noProof/>
              </w:rPr>
              <w:t>5</w:t>
            </w:r>
            <w:r w:rsidRPr="003E07CD">
              <w:rPr>
                <w:rStyle w:val="af4"/>
                <w:noProof/>
                <w:lang w:val="en-US"/>
              </w:rPr>
              <w:t xml:space="preserve"> Прогнозные значения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_Toc216435494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D7CD53" w14:textId="302C858D" w:rsidR="00B25F22" w:rsidRDefault="00B25F22">
          <w:pPr>
            <w:pStyle w:val="1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435495" w:history="1">
            <w:r w:rsidRPr="003E07CD">
              <w:rPr>
                <w:rStyle w:val="af4"/>
                <w:noProof/>
              </w:rPr>
              <w:t>6 Оценка точности моделей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_Toc216435495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79E536" w14:textId="24ECC218" w:rsidR="004C26BC" w:rsidRDefault="004C26BC">
          <w:r w:rsidRPr="00D969B4">
            <w:rPr>
              <w:rFonts w:cstheme="minorHAnsi"/>
              <w:b/>
              <w:bCs/>
              <w:sz w:val="28"/>
              <w:szCs w:val="28"/>
            </w:rPr>
            <w:fldChar w:fldCharType="end"/>
          </w:r>
        </w:p>
      </w:sdtContent>
    </w:sdt>
    <w:p w14:paraId="6379A9A5" w14:textId="21B20791" w:rsidR="004C26BC" w:rsidRDefault="004C26BC">
      <w:pPr>
        <w:rPr>
          <w:rFonts w:cstheme="minorHAnsi"/>
          <w:color w:val="000000"/>
          <w:sz w:val="24"/>
          <w:szCs w:val="24"/>
          <w:lang w:val="en-US"/>
        </w:rPr>
      </w:pPr>
      <w:r>
        <w:rPr>
          <w:rFonts w:cstheme="minorHAnsi"/>
          <w:color w:val="000000"/>
          <w:sz w:val="24"/>
          <w:szCs w:val="24"/>
          <w:lang w:val="en-US"/>
        </w:rPr>
        <w:br w:type="page"/>
      </w:r>
    </w:p>
    <w:p w14:paraId="0048681C" w14:textId="248DB66D" w:rsidR="00D969B4" w:rsidRPr="00EA25E9" w:rsidRDefault="00EA25E9" w:rsidP="004142B3">
      <w:pPr>
        <w:pStyle w:val="1"/>
      </w:pPr>
      <w:bookmarkStart w:id="0" w:name="_Toc216435490"/>
      <w:r w:rsidRPr="00EA25E9">
        <w:lastRenderedPageBreak/>
        <w:t>Цель работы</w:t>
      </w:r>
      <w:bookmarkEnd w:id="0"/>
    </w:p>
    <w:p w14:paraId="43041C14" w14:textId="5EA1C032" w:rsidR="00EA25E9" w:rsidRDefault="00EA25E9" w:rsidP="004142B3">
      <w:pPr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="00D969B4" w:rsidRPr="00D969B4">
        <w:rPr>
          <w:sz w:val="28"/>
          <w:szCs w:val="28"/>
        </w:rPr>
        <w:t>остроить модели линейной, полиномиальной (полином 2 или 3 степени), логистической и ридж-регрессии для прогнозирования успеваемости студентов.</w:t>
      </w:r>
    </w:p>
    <w:p w14:paraId="626DBC11" w14:textId="77777777" w:rsidR="00EA25E9" w:rsidRPr="00510B67" w:rsidRDefault="00EA25E9" w:rsidP="004142B3">
      <w:pPr>
        <w:spacing w:line="360" w:lineRule="auto"/>
        <w:ind w:firstLine="567"/>
        <w:jc w:val="both"/>
        <w:rPr>
          <w:sz w:val="28"/>
          <w:szCs w:val="28"/>
        </w:rPr>
      </w:pPr>
      <w:r w:rsidRPr="00EA25E9">
        <w:rPr>
          <w:b/>
          <w:bCs/>
          <w:sz w:val="28"/>
          <w:szCs w:val="28"/>
        </w:rPr>
        <w:t>Источник</w:t>
      </w:r>
      <w:r w:rsidRPr="00EA25E9">
        <w:rPr>
          <w:sz w:val="28"/>
          <w:szCs w:val="28"/>
        </w:rPr>
        <w:t xml:space="preserve"> набора данных:</w:t>
      </w:r>
    </w:p>
    <w:p w14:paraId="48E26838" w14:textId="387DD1E9" w:rsidR="00EA25E9" w:rsidRPr="00510B67" w:rsidRDefault="00EA25E9" w:rsidP="004142B3">
      <w:pPr>
        <w:spacing w:line="360" w:lineRule="auto"/>
        <w:ind w:firstLine="567"/>
        <w:jc w:val="both"/>
        <w:rPr>
          <w:sz w:val="28"/>
          <w:szCs w:val="28"/>
        </w:rPr>
      </w:pPr>
      <w:hyperlink r:id="rId13" w:history="1">
        <w:r w:rsidRPr="00EA25E9">
          <w:rPr>
            <w:rStyle w:val="af4"/>
            <w:sz w:val="28"/>
            <w:szCs w:val="28"/>
            <w:lang w:val="en-US"/>
          </w:rPr>
          <w:t>https</w:t>
        </w:r>
        <w:r w:rsidRPr="00510B67">
          <w:rPr>
            <w:rStyle w:val="af4"/>
            <w:sz w:val="28"/>
            <w:szCs w:val="28"/>
          </w:rPr>
          <w:t>://</w:t>
        </w:r>
        <w:r w:rsidRPr="00EA25E9">
          <w:rPr>
            <w:rStyle w:val="af4"/>
            <w:sz w:val="28"/>
            <w:szCs w:val="28"/>
            <w:lang w:val="en-US"/>
          </w:rPr>
          <w:t>www</w:t>
        </w:r>
        <w:r w:rsidRPr="00510B67">
          <w:rPr>
            <w:rStyle w:val="af4"/>
            <w:sz w:val="28"/>
            <w:szCs w:val="28"/>
          </w:rPr>
          <w:t>.</w:t>
        </w:r>
        <w:r w:rsidRPr="00EA25E9">
          <w:rPr>
            <w:rStyle w:val="af4"/>
            <w:sz w:val="28"/>
            <w:szCs w:val="28"/>
            <w:lang w:val="en-US"/>
          </w:rPr>
          <w:t>kaggle</w:t>
        </w:r>
        <w:r w:rsidRPr="00510B67">
          <w:rPr>
            <w:rStyle w:val="af4"/>
            <w:sz w:val="28"/>
            <w:szCs w:val="28"/>
          </w:rPr>
          <w:t>.</w:t>
        </w:r>
        <w:r w:rsidRPr="00EA25E9">
          <w:rPr>
            <w:rStyle w:val="af4"/>
            <w:sz w:val="28"/>
            <w:szCs w:val="28"/>
            <w:lang w:val="en-US"/>
          </w:rPr>
          <w:t>com</w:t>
        </w:r>
        <w:r w:rsidRPr="00510B67">
          <w:rPr>
            <w:rStyle w:val="af4"/>
            <w:sz w:val="28"/>
            <w:szCs w:val="28"/>
          </w:rPr>
          <w:t>/</w:t>
        </w:r>
        <w:r w:rsidRPr="00EA25E9">
          <w:rPr>
            <w:rStyle w:val="af4"/>
            <w:sz w:val="28"/>
            <w:szCs w:val="28"/>
            <w:lang w:val="en-US"/>
          </w:rPr>
          <w:t>datasets</w:t>
        </w:r>
        <w:r w:rsidRPr="00510B67">
          <w:rPr>
            <w:rStyle w:val="af4"/>
            <w:sz w:val="28"/>
            <w:szCs w:val="28"/>
          </w:rPr>
          <w:t>/</w:t>
        </w:r>
        <w:r w:rsidRPr="00EA25E9">
          <w:rPr>
            <w:rStyle w:val="af4"/>
            <w:sz w:val="28"/>
            <w:szCs w:val="28"/>
            <w:lang w:val="en-US"/>
          </w:rPr>
          <w:t>stealthtechnologies</w:t>
        </w:r>
        <w:r w:rsidRPr="00510B67">
          <w:rPr>
            <w:rStyle w:val="af4"/>
            <w:sz w:val="28"/>
            <w:szCs w:val="28"/>
          </w:rPr>
          <w:t>/</w:t>
        </w:r>
        <w:r w:rsidRPr="00EA25E9">
          <w:rPr>
            <w:rStyle w:val="af4"/>
            <w:sz w:val="28"/>
            <w:szCs w:val="28"/>
            <w:lang w:val="en-US"/>
          </w:rPr>
          <w:t>predict</w:t>
        </w:r>
        <w:r w:rsidRPr="00510B67">
          <w:rPr>
            <w:rStyle w:val="af4"/>
            <w:sz w:val="28"/>
            <w:szCs w:val="28"/>
          </w:rPr>
          <w:t>-</w:t>
        </w:r>
        <w:r w:rsidRPr="00EA25E9">
          <w:rPr>
            <w:rStyle w:val="af4"/>
            <w:sz w:val="28"/>
            <w:szCs w:val="28"/>
            <w:lang w:val="en-US"/>
          </w:rPr>
          <w:t>student</w:t>
        </w:r>
        <w:r w:rsidRPr="00510B67">
          <w:rPr>
            <w:rStyle w:val="af4"/>
            <w:sz w:val="28"/>
            <w:szCs w:val="28"/>
          </w:rPr>
          <w:t>-</w:t>
        </w:r>
        <w:r w:rsidRPr="00A61A07">
          <w:rPr>
            <w:rStyle w:val="af4"/>
            <w:sz w:val="28"/>
            <w:szCs w:val="28"/>
            <w:lang w:val="en-US"/>
          </w:rPr>
          <w:t>p</w:t>
        </w:r>
        <w:r w:rsidRPr="00EA25E9">
          <w:rPr>
            <w:rStyle w:val="af4"/>
            <w:sz w:val="28"/>
            <w:szCs w:val="28"/>
            <w:lang w:val="en-US"/>
          </w:rPr>
          <w:t>erformance</w:t>
        </w:r>
        <w:r w:rsidRPr="00510B67">
          <w:rPr>
            <w:rStyle w:val="af4"/>
            <w:sz w:val="28"/>
            <w:szCs w:val="28"/>
          </w:rPr>
          <w:t>-</w:t>
        </w:r>
        <w:r w:rsidRPr="00EA25E9">
          <w:rPr>
            <w:rStyle w:val="af4"/>
            <w:sz w:val="28"/>
            <w:szCs w:val="28"/>
            <w:lang w:val="en-US"/>
          </w:rPr>
          <w:t>dataset</w:t>
        </w:r>
        <w:r w:rsidRPr="00510B67">
          <w:rPr>
            <w:rStyle w:val="af4"/>
            <w:sz w:val="28"/>
            <w:szCs w:val="28"/>
          </w:rPr>
          <w:t>/</w:t>
        </w:r>
        <w:r w:rsidRPr="00EA25E9">
          <w:rPr>
            <w:rStyle w:val="af4"/>
            <w:sz w:val="28"/>
            <w:szCs w:val="28"/>
            <w:lang w:val="en-US"/>
          </w:rPr>
          <w:t>data</w:t>
        </w:r>
      </w:hyperlink>
    </w:p>
    <w:p w14:paraId="57A1ED39" w14:textId="61655771" w:rsidR="00EA25E9" w:rsidRPr="00EA25E9" w:rsidRDefault="00EA25E9" w:rsidP="004142B3">
      <w:pPr>
        <w:spacing w:line="360" w:lineRule="auto"/>
        <w:ind w:left="142" w:right="113" w:firstLine="425"/>
        <w:mirrorIndents/>
        <w:jc w:val="both"/>
        <w:rPr>
          <w:rFonts w:cstheme="minorHAnsi"/>
          <w:b/>
          <w:bCs/>
          <w:color w:val="000000"/>
          <w:sz w:val="28"/>
          <w:szCs w:val="28"/>
        </w:rPr>
      </w:pPr>
      <w:r w:rsidRPr="00EA25E9">
        <w:rPr>
          <w:rFonts w:cstheme="minorHAnsi"/>
          <w:b/>
          <w:bCs/>
          <w:color w:val="000000"/>
          <w:sz w:val="28"/>
          <w:szCs w:val="28"/>
        </w:rPr>
        <w:t>Целевая переменная:</w:t>
      </w:r>
    </w:p>
    <w:p w14:paraId="6C2A7374" w14:textId="145AF0C7" w:rsidR="00EA25E9" w:rsidRPr="00EA25E9" w:rsidRDefault="00EA25E9" w:rsidP="004142B3">
      <w:pPr>
        <w:spacing w:line="360" w:lineRule="auto"/>
        <w:ind w:left="142" w:right="113" w:firstLine="425"/>
        <w:mirrorIndents/>
        <w:jc w:val="both"/>
        <w:rPr>
          <w:rFonts w:cstheme="minorHAnsi"/>
          <w:color w:val="000000"/>
          <w:sz w:val="28"/>
          <w:szCs w:val="28"/>
        </w:rPr>
      </w:pPr>
      <w:r w:rsidRPr="00EA25E9">
        <w:rPr>
          <w:rFonts w:cstheme="minorHAnsi"/>
          <w:color w:val="000000"/>
          <w:sz w:val="28"/>
          <w:szCs w:val="28"/>
        </w:rPr>
        <w:t xml:space="preserve"> Grades: Итоговая оценка успеваемости студента.</w:t>
      </w:r>
    </w:p>
    <w:p w14:paraId="0BEAD2D7" w14:textId="4B5C029B" w:rsidR="00EA25E9" w:rsidRPr="00EA25E9" w:rsidRDefault="00EA25E9" w:rsidP="004142B3">
      <w:pPr>
        <w:spacing w:line="360" w:lineRule="auto"/>
        <w:ind w:left="142" w:right="113" w:firstLine="425"/>
        <w:mirrorIndents/>
        <w:jc w:val="both"/>
        <w:rPr>
          <w:rFonts w:cstheme="minorHAnsi"/>
          <w:b/>
          <w:bCs/>
          <w:color w:val="000000"/>
          <w:sz w:val="28"/>
          <w:szCs w:val="28"/>
        </w:rPr>
      </w:pPr>
      <w:r w:rsidRPr="00EA25E9">
        <w:rPr>
          <w:rFonts w:cstheme="minorHAnsi"/>
          <w:b/>
          <w:bCs/>
          <w:color w:val="000000"/>
          <w:sz w:val="28"/>
          <w:szCs w:val="28"/>
        </w:rPr>
        <w:t>Признаки:</w:t>
      </w:r>
    </w:p>
    <w:p w14:paraId="4AA73A60" w14:textId="40D00CBB" w:rsidR="00EA25E9" w:rsidRPr="00EA25E9" w:rsidRDefault="00EA25E9" w:rsidP="004142B3">
      <w:pPr>
        <w:pStyle w:val="af8"/>
        <w:numPr>
          <w:ilvl w:val="0"/>
          <w:numId w:val="17"/>
        </w:numPr>
        <w:spacing w:line="360" w:lineRule="auto"/>
        <w:ind w:right="113" w:hanging="720"/>
        <w:mirrorIndents/>
        <w:jc w:val="both"/>
        <w:rPr>
          <w:rFonts w:cstheme="minorHAnsi"/>
          <w:color w:val="000000"/>
          <w:sz w:val="28"/>
          <w:szCs w:val="28"/>
        </w:rPr>
      </w:pPr>
      <w:r w:rsidRPr="00EA25E9">
        <w:rPr>
          <w:rFonts w:cstheme="minorHAnsi"/>
          <w:color w:val="000000"/>
          <w:sz w:val="28"/>
          <w:szCs w:val="28"/>
        </w:rPr>
        <w:t>Study Hours: Среднее количество часов в день, затрачиваемых на учебу (числовой).</w:t>
      </w:r>
    </w:p>
    <w:p w14:paraId="0C775E87" w14:textId="66A56193" w:rsidR="00EA25E9" w:rsidRPr="00EA25E9" w:rsidRDefault="00EA25E9" w:rsidP="004142B3">
      <w:pPr>
        <w:pStyle w:val="af8"/>
        <w:numPr>
          <w:ilvl w:val="0"/>
          <w:numId w:val="17"/>
        </w:numPr>
        <w:spacing w:line="360" w:lineRule="auto"/>
        <w:ind w:right="113" w:hanging="720"/>
        <w:mirrorIndents/>
        <w:jc w:val="both"/>
        <w:rPr>
          <w:rFonts w:cstheme="minorHAnsi"/>
          <w:color w:val="000000"/>
          <w:sz w:val="28"/>
          <w:szCs w:val="28"/>
        </w:rPr>
      </w:pPr>
      <w:r w:rsidRPr="00EA25E9">
        <w:rPr>
          <w:rFonts w:cstheme="minorHAnsi"/>
          <w:color w:val="000000"/>
          <w:sz w:val="28"/>
          <w:szCs w:val="28"/>
        </w:rPr>
        <w:t>Sleep Hours:</w:t>
      </w:r>
      <w:r w:rsidRPr="00EA25E9">
        <w:rPr>
          <w:rFonts w:cstheme="minorHAnsi"/>
          <w:b/>
          <w:bCs/>
          <w:color w:val="000000"/>
          <w:sz w:val="28"/>
          <w:szCs w:val="28"/>
        </w:rPr>
        <w:t xml:space="preserve"> </w:t>
      </w:r>
      <w:r w:rsidRPr="00EA25E9">
        <w:rPr>
          <w:rFonts w:cstheme="minorHAnsi"/>
          <w:color w:val="000000"/>
          <w:sz w:val="28"/>
          <w:szCs w:val="28"/>
        </w:rPr>
        <w:t>Среднее количество часов в день, затрачиваемых на сон (числовой).</w:t>
      </w:r>
    </w:p>
    <w:p w14:paraId="5A7218DD" w14:textId="7BE85AC9" w:rsidR="00EA25E9" w:rsidRPr="00EA25E9" w:rsidRDefault="00EA25E9" w:rsidP="004142B3">
      <w:pPr>
        <w:pStyle w:val="af8"/>
        <w:numPr>
          <w:ilvl w:val="0"/>
          <w:numId w:val="17"/>
        </w:numPr>
        <w:spacing w:line="360" w:lineRule="auto"/>
        <w:ind w:right="113" w:hanging="720"/>
        <w:mirrorIndents/>
        <w:jc w:val="both"/>
        <w:rPr>
          <w:rFonts w:cstheme="minorHAnsi"/>
          <w:color w:val="000000"/>
          <w:sz w:val="28"/>
          <w:szCs w:val="28"/>
        </w:rPr>
      </w:pPr>
      <w:r w:rsidRPr="00EA25E9">
        <w:rPr>
          <w:rFonts w:cstheme="minorHAnsi"/>
          <w:color w:val="000000"/>
          <w:sz w:val="28"/>
          <w:szCs w:val="28"/>
        </w:rPr>
        <w:t>Socioeconomic Score:</w:t>
      </w:r>
      <w:r w:rsidRPr="00EA25E9">
        <w:rPr>
          <w:rFonts w:cstheme="minorHAnsi"/>
          <w:b/>
          <w:bCs/>
          <w:color w:val="000000"/>
          <w:sz w:val="28"/>
          <w:szCs w:val="28"/>
        </w:rPr>
        <w:t xml:space="preserve"> </w:t>
      </w:r>
      <w:r w:rsidRPr="00EA25E9">
        <w:rPr>
          <w:rFonts w:cstheme="minorHAnsi"/>
          <w:color w:val="000000"/>
          <w:sz w:val="28"/>
          <w:szCs w:val="28"/>
        </w:rPr>
        <w:t>Нормализованный балл (0-1), указывающий на социально-экономическое положение студента.</w:t>
      </w:r>
    </w:p>
    <w:p w14:paraId="6630BC7C" w14:textId="5620044D" w:rsidR="00EA25E9" w:rsidRDefault="00EA25E9" w:rsidP="004142B3">
      <w:pPr>
        <w:pStyle w:val="af8"/>
        <w:numPr>
          <w:ilvl w:val="0"/>
          <w:numId w:val="17"/>
        </w:numPr>
        <w:spacing w:line="360" w:lineRule="auto"/>
        <w:ind w:right="113" w:hanging="720"/>
        <w:mirrorIndents/>
        <w:jc w:val="both"/>
        <w:rPr>
          <w:rFonts w:cstheme="minorHAnsi"/>
          <w:color w:val="000000"/>
          <w:sz w:val="28"/>
          <w:szCs w:val="28"/>
        </w:rPr>
      </w:pPr>
      <w:r w:rsidRPr="00EA25E9">
        <w:rPr>
          <w:rFonts w:cstheme="minorHAnsi"/>
          <w:color w:val="000000"/>
          <w:sz w:val="28"/>
          <w:szCs w:val="28"/>
        </w:rPr>
        <w:t>Attendance (%): Процент посещенных студентом занятий (числовой).</w:t>
      </w:r>
    </w:p>
    <w:p w14:paraId="049AE971" w14:textId="2FCEE1F5" w:rsidR="004142B3" w:rsidRDefault="004142B3" w:rsidP="004142B3">
      <w:pPr>
        <w:pStyle w:val="1"/>
      </w:pPr>
      <w:bookmarkStart w:id="1" w:name="_Toc216435491"/>
      <w:r w:rsidRPr="004142B3">
        <w:t>Обработка данных</w:t>
      </w:r>
      <w:bookmarkEnd w:id="1"/>
    </w:p>
    <w:p w14:paraId="7A9EBA35" w14:textId="2F3810AB" w:rsidR="004142B3" w:rsidRPr="004142B3" w:rsidRDefault="004142B3" w:rsidP="004142B3">
      <w:pPr>
        <w:ind w:firstLine="567"/>
        <w:rPr>
          <w:sz w:val="28"/>
          <w:szCs w:val="28"/>
        </w:rPr>
      </w:pPr>
      <w:r w:rsidRPr="004142B3">
        <w:rPr>
          <w:sz w:val="28"/>
          <w:szCs w:val="28"/>
        </w:rPr>
        <w:t>В наборе данных отсутствуют пропуски, а все признаки представлены числовыми значениями.</w:t>
      </w:r>
    </w:p>
    <w:p w14:paraId="163E5D0E" w14:textId="048F3512" w:rsidR="00EA25E9" w:rsidRDefault="004142B3" w:rsidP="004142B3">
      <w:pPr>
        <w:spacing w:line="360" w:lineRule="auto"/>
        <w:ind w:right="113"/>
        <w:mirrorIndents/>
        <w:jc w:val="center"/>
        <w:rPr>
          <w:rFonts w:cstheme="minorHAnsi"/>
          <w:color w:val="000000"/>
          <w:sz w:val="28"/>
          <w:szCs w:val="28"/>
        </w:rPr>
      </w:pPr>
      <w:r w:rsidRPr="004142B3">
        <w:rPr>
          <w:rFonts w:cstheme="minorHAnsi"/>
          <w:noProof/>
          <w:color w:val="000000"/>
          <w:sz w:val="28"/>
          <w:szCs w:val="28"/>
          <w:lang w:val="en-US"/>
        </w:rPr>
        <w:drawing>
          <wp:inline distT="0" distB="0" distL="0" distR="0" wp14:anchorId="04F39E41" wp14:editId="0AFB9A42">
            <wp:extent cx="5229225" cy="2338922"/>
            <wp:effectExtent l="0" t="0" r="0" b="4445"/>
            <wp:docPr id="1503522251" name="Рисунок 1" descr="Изображение выглядит как текст, снимок экрана, число, Шриф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522251" name="Рисунок 1" descr="Изображение выглядит как текст, снимок экрана, число, Шрифт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36601" cy="2342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271C6" w14:textId="45AD9B6F" w:rsidR="004142B3" w:rsidRDefault="004142B3" w:rsidP="004142B3">
      <w:pPr>
        <w:spacing w:line="360" w:lineRule="auto"/>
        <w:ind w:right="113"/>
        <w:mirrorIndents/>
        <w:jc w:val="center"/>
        <w:rPr>
          <w:rFonts w:cstheme="minorHAnsi"/>
          <w:color w:val="000000"/>
          <w:sz w:val="28"/>
          <w:szCs w:val="28"/>
          <w:lang w:val="en-US"/>
        </w:rPr>
      </w:pPr>
      <w:r w:rsidRPr="004142B3">
        <w:rPr>
          <w:rFonts w:cstheme="minorHAnsi"/>
          <w:noProof/>
          <w:color w:val="000000"/>
          <w:sz w:val="28"/>
          <w:szCs w:val="28"/>
        </w:rPr>
        <w:lastRenderedPageBreak/>
        <w:drawing>
          <wp:inline distT="0" distB="0" distL="0" distR="0" wp14:anchorId="3030D6C7" wp14:editId="6E2273A8">
            <wp:extent cx="3858163" cy="2934109"/>
            <wp:effectExtent l="0" t="0" r="9525" b="0"/>
            <wp:docPr id="1647798836" name="Рисунок 1" descr="Изображение выглядит как текст, снимок экрана, Шрифт, числ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798836" name="Рисунок 1" descr="Изображение выглядит как текст, снимок экрана, Шрифт, число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293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66B5B" w14:textId="24C08295" w:rsidR="00F8797C" w:rsidRPr="00F8797C" w:rsidRDefault="00F8797C" w:rsidP="00F8797C">
      <w:pPr>
        <w:spacing w:line="360" w:lineRule="auto"/>
        <w:ind w:right="113" w:firstLine="567"/>
        <w:mirrorIndents/>
        <w:jc w:val="both"/>
        <w:rPr>
          <w:rFonts w:cstheme="minorHAnsi"/>
          <w:color w:val="000000"/>
          <w:sz w:val="28"/>
          <w:szCs w:val="28"/>
        </w:rPr>
      </w:pPr>
      <w:r>
        <w:rPr>
          <w:rFonts w:cstheme="minorHAnsi"/>
          <w:color w:val="000000"/>
          <w:sz w:val="28"/>
          <w:szCs w:val="28"/>
        </w:rPr>
        <w:t>Также для оценки взаимосвязи признаков была построена корреляционная матрица</w:t>
      </w:r>
      <w:r w:rsidRPr="00F8797C">
        <w:rPr>
          <w:rFonts w:cstheme="minorHAnsi"/>
          <w:color w:val="000000"/>
          <w:sz w:val="28"/>
          <w:szCs w:val="28"/>
        </w:rPr>
        <w:t>:</w:t>
      </w:r>
    </w:p>
    <w:p w14:paraId="38977AFB" w14:textId="6A24D863" w:rsidR="00F8797C" w:rsidRPr="00F8797C" w:rsidRDefault="00F8797C" w:rsidP="00F8797C">
      <w:pPr>
        <w:spacing w:line="360" w:lineRule="auto"/>
        <w:ind w:right="113"/>
        <w:mirrorIndents/>
        <w:jc w:val="center"/>
        <w:rPr>
          <w:rFonts w:cstheme="minorHAnsi"/>
          <w:color w:val="000000"/>
          <w:sz w:val="28"/>
          <w:szCs w:val="28"/>
        </w:rPr>
      </w:pPr>
      <w:r w:rsidRPr="00F8797C">
        <w:rPr>
          <w:rFonts w:cstheme="minorHAnsi"/>
          <w:noProof/>
          <w:color w:val="000000"/>
          <w:sz w:val="28"/>
          <w:szCs w:val="28"/>
        </w:rPr>
        <w:drawing>
          <wp:inline distT="0" distB="0" distL="0" distR="0" wp14:anchorId="228E3E82" wp14:editId="3152D203">
            <wp:extent cx="5601583" cy="5000625"/>
            <wp:effectExtent l="0" t="0" r="0" b="0"/>
            <wp:docPr id="1560368420" name="Рисунок 1" descr="Изображение выглядит как текст, снимок экрана, прямоугольный, Прямоугольни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368420" name="Рисунок 1" descr="Изображение выглядит как текст, снимок экрана, прямоугольный, Прямоугольник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02746" cy="5001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90C1C" w14:textId="6FBE852B" w:rsidR="008A747B" w:rsidRDefault="004142B3" w:rsidP="004142B3">
      <w:pPr>
        <w:pStyle w:val="1"/>
      </w:pPr>
      <w:bookmarkStart w:id="2" w:name="_Toc216435492"/>
      <w:r>
        <w:lastRenderedPageBreak/>
        <w:t>Обучающая и тестовая выборки</w:t>
      </w:r>
      <w:bookmarkEnd w:id="2"/>
    </w:p>
    <w:p w14:paraId="6979C0AF" w14:textId="2523947B" w:rsidR="004142B3" w:rsidRDefault="004142B3" w:rsidP="004142B3">
      <w:pPr>
        <w:ind w:firstLine="567"/>
        <w:jc w:val="both"/>
        <w:rPr>
          <w:sz w:val="28"/>
          <w:szCs w:val="28"/>
        </w:rPr>
      </w:pPr>
      <w:r w:rsidRPr="004142B3">
        <w:rPr>
          <w:sz w:val="28"/>
          <w:szCs w:val="28"/>
        </w:rPr>
        <w:t xml:space="preserve">Разделим </w:t>
      </w:r>
      <w:r>
        <w:rPr>
          <w:sz w:val="28"/>
          <w:szCs w:val="28"/>
        </w:rPr>
        <w:t xml:space="preserve">набор данных </w:t>
      </w:r>
      <w:r w:rsidRPr="004142B3">
        <w:rPr>
          <w:sz w:val="28"/>
          <w:szCs w:val="28"/>
        </w:rPr>
        <w:t xml:space="preserve">на обучающую и тестовую </w:t>
      </w:r>
      <w:r>
        <w:rPr>
          <w:sz w:val="28"/>
          <w:szCs w:val="28"/>
        </w:rPr>
        <w:t xml:space="preserve">выборки </w:t>
      </w:r>
      <w:r w:rsidRPr="004142B3">
        <w:rPr>
          <w:sz w:val="28"/>
          <w:szCs w:val="28"/>
        </w:rPr>
        <w:t>в соотношении 80% на 20%.</w:t>
      </w:r>
    </w:p>
    <w:p w14:paraId="6D23B01F" w14:textId="60B42878" w:rsidR="00F8797C" w:rsidRDefault="00F8797C" w:rsidP="00F8797C">
      <w:pPr>
        <w:ind w:firstLine="567"/>
        <w:jc w:val="center"/>
        <w:rPr>
          <w:sz w:val="28"/>
          <w:szCs w:val="28"/>
        </w:rPr>
      </w:pPr>
      <w:r w:rsidRPr="00F8797C">
        <w:rPr>
          <w:noProof/>
          <w:sz w:val="28"/>
          <w:szCs w:val="28"/>
        </w:rPr>
        <w:drawing>
          <wp:inline distT="0" distB="0" distL="0" distR="0" wp14:anchorId="7AC3796E" wp14:editId="4F4DF206">
            <wp:extent cx="4458322" cy="1009791"/>
            <wp:effectExtent l="0" t="0" r="0" b="0"/>
            <wp:docPr id="470393565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393565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A0B5B" w14:textId="17C13CE1" w:rsidR="00F8797C" w:rsidRDefault="00F8797C" w:rsidP="00F8797C">
      <w:pPr>
        <w:pStyle w:val="1"/>
      </w:pPr>
      <w:bookmarkStart w:id="3" w:name="_Toc216435493"/>
      <w:r>
        <w:t>Полученные модели</w:t>
      </w:r>
      <w:bookmarkEnd w:id="3"/>
    </w:p>
    <w:p w14:paraId="07A94AC9" w14:textId="77777777" w:rsidR="00F8797C" w:rsidRPr="00F8797C" w:rsidRDefault="00F8797C" w:rsidP="00F8797C">
      <w:pPr>
        <w:spacing w:line="360" w:lineRule="auto"/>
        <w:ind w:firstLine="284"/>
        <w:rPr>
          <w:sz w:val="28"/>
          <w:szCs w:val="28"/>
        </w:rPr>
      </w:pPr>
      <w:r w:rsidRPr="00F8797C">
        <w:rPr>
          <w:sz w:val="28"/>
          <w:szCs w:val="28"/>
        </w:rPr>
        <w:t>Полученные модели:</w:t>
      </w:r>
    </w:p>
    <w:p w14:paraId="04A6C50F" w14:textId="7232A89F" w:rsidR="00F8797C" w:rsidRPr="00F8797C" w:rsidRDefault="00F8797C" w:rsidP="00F8797C">
      <w:pPr>
        <w:pStyle w:val="af8"/>
        <w:numPr>
          <w:ilvl w:val="0"/>
          <w:numId w:val="18"/>
        </w:numPr>
        <w:spacing w:line="360" w:lineRule="auto"/>
        <w:ind w:left="142" w:firstLine="142"/>
        <w:rPr>
          <w:sz w:val="28"/>
          <w:szCs w:val="28"/>
        </w:rPr>
      </w:pPr>
      <w:r w:rsidRPr="00F8797C">
        <w:rPr>
          <w:sz w:val="28"/>
          <w:szCs w:val="28"/>
        </w:rPr>
        <w:t>Линейная регрессия: LinearRegression</w:t>
      </w:r>
      <w:r>
        <w:rPr>
          <w:sz w:val="28"/>
          <w:szCs w:val="28"/>
          <w:lang w:val="en-US"/>
        </w:rPr>
        <w:t>;</w:t>
      </w:r>
    </w:p>
    <w:p w14:paraId="0CE2813B" w14:textId="64FDA869" w:rsidR="00F8797C" w:rsidRPr="00F8797C" w:rsidRDefault="00F8797C" w:rsidP="00F8797C">
      <w:pPr>
        <w:pStyle w:val="af8"/>
        <w:numPr>
          <w:ilvl w:val="0"/>
          <w:numId w:val="18"/>
        </w:numPr>
        <w:spacing w:line="360" w:lineRule="auto"/>
        <w:ind w:left="142" w:firstLine="142"/>
        <w:rPr>
          <w:sz w:val="28"/>
          <w:szCs w:val="28"/>
        </w:rPr>
      </w:pPr>
      <w:r w:rsidRPr="00F8797C">
        <w:rPr>
          <w:sz w:val="28"/>
          <w:szCs w:val="28"/>
        </w:rPr>
        <w:t>Полиномиальная регрессия 2-ой степени: PolynomialFeatures(degree=2) + LinearRegression;</w:t>
      </w:r>
    </w:p>
    <w:p w14:paraId="6884716C" w14:textId="043AF60B" w:rsidR="00F8797C" w:rsidRPr="00F8797C" w:rsidRDefault="00F8797C" w:rsidP="00F8797C">
      <w:pPr>
        <w:pStyle w:val="af8"/>
        <w:numPr>
          <w:ilvl w:val="0"/>
          <w:numId w:val="18"/>
        </w:numPr>
        <w:spacing w:line="360" w:lineRule="auto"/>
        <w:ind w:left="142" w:firstLine="142"/>
        <w:rPr>
          <w:sz w:val="28"/>
          <w:szCs w:val="28"/>
        </w:rPr>
      </w:pPr>
      <w:r w:rsidRPr="00F8797C">
        <w:rPr>
          <w:sz w:val="28"/>
          <w:szCs w:val="28"/>
        </w:rPr>
        <w:t>Полиномиальная регрессия 3-ей степени: PolynomialFeatures(degree=3) + LinearRegression;</w:t>
      </w:r>
    </w:p>
    <w:p w14:paraId="75AF49EE" w14:textId="45AAEFB1" w:rsidR="00F8797C" w:rsidRPr="00F8797C" w:rsidRDefault="00F8797C" w:rsidP="00F8797C">
      <w:pPr>
        <w:pStyle w:val="af8"/>
        <w:numPr>
          <w:ilvl w:val="0"/>
          <w:numId w:val="18"/>
        </w:numPr>
        <w:spacing w:line="360" w:lineRule="auto"/>
        <w:ind w:left="142" w:firstLine="142"/>
        <w:rPr>
          <w:sz w:val="28"/>
          <w:szCs w:val="28"/>
        </w:rPr>
      </w:pPr>
      <w:r w:rsidRPr="00F8797C">
        <w:rPr>
          <w:sz w:val="28"/>
          <w:szCs w:val="28"/>
        </w:rPr>
        <w:t>Ридж-регрессия: Ridge (alpha=1.0).</w:t>
      </w:r>
    </w:p>
    <w:p w14:paraId="54486035" w14:textId="77777777" w:rsidR="00F8797C" w:rsidRDefault="00F8797C" w:rsidP="00F8797C">
      <w:pPr>
        <w:pStyle w:val="af8"/>
        <w:ind w:left="284"/>
        <w:rPr>
          <w:sz w:val="28"/>
          <w:szCs w:val="28"/>
          <w:lang w:val="en-US"/>
        </w:rPr>
      </w:pPr>
    </w:p>
    <w:p w14:paraId="602B7EC8" w14:textId="254C6458" w:rsidR="00F8797C" w:rsidRDefault="00F8797C" w:rsidP="00F8797C">
      <w:pPr>
        <w:pStyle w:val="af8"/>
        <w:ind w:left="284"/>
        <w:jc w:val="center"/>
        <w:rPr>
          <w:sz w:val="28"/>
          <w:szCs w:val="28"/>
        </w:rPr>
      </w:pPr>
      <w:r w:rsidRPr="00F8797C">
        <w:rPr>
          <w:noProof/>
          <w:sz w:val="28"/>
          <w:szCs w:val="28"/>
          <w:lang w:val="en-US"/>
        </w:rPr>
        <w:drawing>
          <wp:inline distT="0" distB="0" distL="0" distR="0" wp14:anchorId="7EB23B1D" wp14:editId="1639841A">
            <wp:extent cx="5363323" cy="3505689"/>
            <wp:effectExtent l="0" t="0" r="8890" b="0"/>
            <wp:docPr id="189939534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39534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3505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A8D1B" w14:textId="77777777" w:rsidR="00F8797C" w:rsidRDefault="00F8797C" w:rsidP="00F8797C">
      <w:pPr>
        <w:pStyle w:val="af8"/>
        <w:ind w:left="284"/>
        <w:jc w:val="center"/>
        <w:rPr>
          <w:sz w:val="28"/>
          <w:szCs w:val="28"/>
        </w:rPr>
      </w:pPr>
    </w:p>
    <w:p w14:paraId="710BA981" w14:textId="77777777" w:rsidR="00F8797C" w:rsidRPr="00F8797C" w:rsidRDefault="00F8797C" w:rsidP="00F8797C">
      <w:pPr>
        <w:pStyle w:val="af8"/>
        <w:ind w:left="284"/>
        <w:jc w:val="center"/>
        <w:rPr>
          <w:sz w:val="28"/>
          <w:szCs w:val="28"/>
        </w:rPr>
      </w:pPr>
    </w:p>
    <w:p w14:paraId="28E5B5C6" w14:textId="58FDFA4E" w:rsidR="00F8797C" w:rsidRDefault="00F8797C" w:rsidP="00F8797C">
      <w:pPr>
        <w:pStyle w:val="1"/>
      </w:pPr>
      <w:bookmarkStart w:id="4" w:name="_Toc216435494"/>
      <w:r w:rsidRPr="00F8797C">
        <w:rPr>
          <w:lang w:val="en-US"/>
        </w:rPr>
        <w:lastRenderedPageBreak/>
        <w:t>Прогнозные значения</w:t>
      </w:r>
      <w:bookmarkEnd w:id="4"/>
    </w:p>
    <w:p w14:paraId="2F35CCEF" w14:textId="249A1FA6" w:rsidR="00BF5A29" w:rsidRPr="00BF5A29" w:rsidRDefault="00BF5A29" w:rsidP="00BF5A29">
      <w:pPr>
        <w:ind w:firstLine="567"/>
        <w:jc w:val="both"/>
        <w:rPr>
          <w:sz w:val="28"/>
          <w:szCs w:val="28"/>
        </w:rPr>
      </w:pPr>
      <w:r w:rsidRPr="00BF5A29">
        <w:rPr>
          <w:sz w:val="28"/>
          <w:szCs w:val="28"/>
        </w:rPr>
        <w:t>Для каждой регрессии был построен точечный график их предсказаний с наложением на тестовые и тренировочные данные</w:t>
      </w:r>
      <w:r>
        <w:rPr>
          <w:sz w:val="28"/>
          <w:szCs w:val="28"/>
        </w:rPr>
        <w:t>.</w:t>
      </w:r>
    </w:p>
    <w:p w14:paraId="45739049" w14:textId="14933E3E" w:rsidR="00F8797C" w:rsidRDefault="00BF5A29" w:rsidP="00F8797C">
      <w:r w:rsidRPr="00BF5A29">
        <w:rPr>
          <w:noProof/>
          <w:lang w:val="en-US"/>
        </w:rPr>
        <w:drawing>
          <wp:inline distT="0" distB="0" distL="0" distR="0" wp14:anchorId="6FC77EAD" wp14:editId="296E78A6">
            <wp:extent cx="6120130" cy="6078855"/>
            <wp:effectExtent l="0" t="0" r="0" b="0"/>
            <wp:docPr id="1527740609" name="Рисунок 1" descr="Изображение выглядит как текст, диаграмма, График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740609" name="Рисунок 1" descr="Изображение выглядит как текст, диаграмма, График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07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919C6" w14:textId="68DAD7A8" w:rsidR="00BF5A29" w:rsidRDefault="00BF5A29" w:rsidP="00BF5A29">
      <w:pPr>
        <w:ind w:firstLine="567"/>
        <w:rPr>
          <w:noProof/>
        </w:rPr>
      </w:pPr>
      <w:r>
        <w:rPr>
          <w:sz w:val="28"/>
          <w:szCs w:val="28"/>
        </w:rPr>
        <w:lastRenderedPageBreak/>
        <w:t>Также для каждой полученной модели был построен график разброса прогнозных значений.</w:t>
      </w:r>
      <w:r w:rsidRPr="00BF5A29">
        <w:rPr>
          <w:noProof/>
        </w:rPr>
        <w:t xml:space="preserve"> </w:t>
      </w:r>
      <w:r w:rsidRPr="00BF5A29">
        <w:rPr>
          <w:noProof/>
          <w:sz w:val="28"/>
          <w:szCs w:val="28"/>
        </w:rPr>
        <w:drawing>
          <wp:inline distT="0" distB="0" distL="0" distR="0" wp14:anchorId="6FAAE97F" wp14:editId="52A2E094">
            <wp:extent cx="6120130" cy="6073775"/>
            <wp:effectExtent l="0" t="0" r="0" b="3175"/>
            <wp:docPr id="978197120" name="Рисунок 1" descr="Изображение выглядит как текст, линия, диаграмма, Параллель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197120" name="Рисунок 1" descr="Изображение выглядит как текст, линия, диаграмма, Параллель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07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090E6" w14:textId="4B04194D" w:rsidR="00BF5A29" w:rsidRDefault="00BF5A29" w:rsidP="00BF5A29">
      <w:pPr>
        <w:ind w:firstLine="567"/>
        <w:jc w:val="both"/>
        <w:rPr>
          <w:noProof/>
          <w:sz w:val="28"/>
          <w:szCs w:val="28"/>
        </w:rPr>
      </w:pPr>
      <w:r w:rsidRPr="00BF5A29">
        <w:rPr>
          <w:noProof/>
          <w:sz w:val="28"/>
          <w:szCs w:val="28"/>
        </w:rPr>
        <w:t>Можно заметить, что лучшее соотвествие было получено у полиномиальной регрессии 3-ей степени.</w:t>
      </w:r>
    </w:p>
    <w:p w14:paraId="6F947E9F" w14:textId="77777777" w:rsidR="00BF5A29" w:rsidRDefault="00BF5A29" w:rsidP="00BF5A29">
      <w:pPr>
        <w:ind w:firstLine="567"/>
        <w:jc w:val="both"/>
        <w:rPr>
          <w:noProof/>
          <w:sz w:val="28"/>
          <w:szCs w:val="28"/>
        </w:rPr>
      </w:pPr>
    </w:p>
    <w:p w14:paraId="2B3FA48C" w14:textId="70814B57" w:rsidR="00BF5A29" w:rsidRPr="00510B67" w:rsidRDefault="00BF5A29" w:rsidP="00BF5A29">
      <w:pPr>
        <w:ind w:firstLine="567"/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w:t>Извлечем уравнение регрессии для линейной модели</w:t>
      </w:r>
      <w:r w:rsidRPr="00BF5A29">
        <w:rPr>
          <w:noProof/>
          <w:sz w:val="28"/>
          <w:szCs w:val="28"/>
        </w:rPr>
        <w:t>:</w:t>
      </w:r>
    </w:p>
    <w:p w14:paraId="6DCD3AE6" w14:textId="3296C269" w:rsidR="00BF5A29" w:rsidRPr="00BF5A29" w:rsidRDefault="00BF5A29" w:rsidP="00BF5A29">
      <w:pPr>
        <w:ind w:firstLine="567"/>
        <w:jc w:val="both"/>
        <w:rPr>
          <w:rFonts w:eastAsiaTheme="minorEastAsia"/>
          <w:i/>
          <w:noProof/>
          <w:sz w:val="24"/>
          <w:szCs w:val="24"/>
          <w:lang w:val="en-US"/>
        </w:rPr>
      </w:pPr>
      <m:oMathPara>
        <m:oMath>
          <m:r>
            <w:rPr>
              <w:rFonts w:ascii="Cambria Math" w:hAnsi="Cambria Math"/>
              <w:sz w:val="24"/>
              <w:szCs w:val="24"/>
              <w:lang w:val="en-US"/>
            </w:rPr>
            <m:t>Grades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 xml:space="preserve"> = 17.029 + </m:t>
          </m:r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12.007 * Socioeconomic Score</m:t>
              </m:r>
            </m:e>
          </m:d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 xml:space="preserve">+ </m:t>
          </m:r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4.264 * Study Hours</m:t>
              </m:r>
            </m:e>
          </m:d>
          <m:r>
            <w:rPr>
              <w:rFonts w:ascii="Cambria Math" w:eastAsiaTheme="minorEastAsia" w:hAnsi="Cambria Math"/>
              <w:noProof/>
              <w:sz w:val="24"/>
              <w:szCs w:val="24"/>
              <w:lang w:val="en-US"/>
            </w:rPr>
            <m:t>+</m:t>
          </m:r>
        </m:oMath>
      </m:oMathPara>
    </w:p>
    <w:p w14:paraId="0BB54EBF" w14:textId="792078F5" w:rsidR="00BF5A29" w:rsidRPr="00BF5A29" w:rsidRDefault="00BF5A29" w:rsidP="00BF5A29">
      <w:pPr>
        <w:ind w:firstLine="567"/>
        <w:jc w:val="both"/>
        <w:rPr>
          <w:rFonts w:eastAsiaTheme="minorEastAsia"/>
          <w:color w:val="3B3B3B"/>
          <w:sz w:val="24"/>
          <w:szCs w:val="24"/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 xml:space="preserve"> + (0.191 * Sleep Hours) + (-0.066 * Attendance (%)</m:t>
          </m:r>
          <m:r>
            <m:rPr>
              <m:sty m:val="p"/>
            </m:rPr>
            <w:rPr>
              <w:rFonts w:ascii="Cambria Math" w:hAnsi="Cambria Math"/>
              <w:color w:val="3B3B3B"/>
              <w:sz w:val="24"/>
              <w:szCs w:val="24"/>
            </w:rPr>
            <m:t>)</m:t>
          </m:r>
        </m:oMath>
      </m:oMathPara>
    </w:p>
    <w:p w14:paraId="6820A212" w14:textId="761E6015" w:rsidR="00510B67" w:rsidRDefault="00510B67" w:rsidP="00510B67">
      <w:pPr>
        <w:ind w:firstLine="567"/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Извлечем уравнение </w:t>
      </w:r>
      <w:r>
        <w:rPr>
          <w:noProof/>
          <w:sz w:val="28"/>
          <w:szCs w:val="28"/>
        </w:rPr>
        <w:t>ридж-</w:t>
      </w:r>
      <w:r>
        <w:rPr>
          <w:noProof/>
          <w:sz w:val="28"/>
          <w:szCs w:val="28"/>
        </w:rPr>
        <w:t>регрессии</w:t>
      </w:r>
      <w:r w:rsidRPr="00BF5A29">
        <w:rPr>
          <w:noProof/>
          <w:sz w:val="28"/>
          <w:szCs w:val="28"/>
        </w:rPr>
        <w:t>:</w:t>
      </w:r>
    </w:p>
    <w:p w14:paraId="5C3F3E6E" w14:textId="5365A2C2" w:rsidR="00BF5A29" w:rsidRPr="00510B67" w:rsidRDefault="00510B67" w:rsidP="00510B67">
      <w:pPr>
        <w:ind w:firstLine="567"/>
        <w:jc w:val="both"/>
        <w:rPr>
          <w:noProof/>
          <w:sz w:val="24"/>
          <w:szCs w:val="24"/>
        </w:rPr>
      </w:pPr>
      <m:oMathPara>
        <m:oMath>
          <m:r>
            <w:rPr>
              <w:rFonts w:ascii="Cambria Math" w:hAnsi="Cambria Math"/>
              <w:noProof/>
              <w:sz w:val="24"/>
              <w:szCs w:val="24"/>
              <w:lang w:val="en-US"/>
            </w:rPr>
            <m:t>Grades</m:t>
          </m:r>
          <m:r>
            <w:rPr>
              <w:rFonts w:ascii="Cambria Math" w:hAnsi="Cambria Math"/>
              <w:noProof/>
              <w:sz w:val="24"/>
              <w:szCs w:val="24"/>
            </w:rPr>
            <m:t xml:space="preserve"> = 17.029 + (12.007 * Socioeconomic Score) + (4.264 * Study Hours) + (0.191 * Sleep Hours) + (-0.066 * Attendance (%))</m:t>
          </m:r>
        </m:oMath>
      </m:oMathPara>
    </w:p>
    <w:p w14:paraId="1E685AED" w14:textId="77777777" w:rsidR="00510B67" w:rsidRDefault="00510B67" w:rsidP="00510B67">
      <w:pPr>
        <w:ind w:firstLine="567"/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w:lastRenderedPageBreak/>
        <w:t>Извлечем уравнение ридж-регрессии</w:t>
      </w:r>
      <w:r w:rsidRPr="00BF5A29">
        <w:rPr>
          <w:noProof/>
          <w:sz w:val="28"/>
          <w:szCs w:val="28"/>
        </w:rPr>
        <w:t>:</w:t>
      </w:r>
    </w:p>
    <w:p w14:paraId="237DC02F" w14:textId="673AA1E8" w:rsidR="00BF5A29" w:rsidRPr="00510B67" w:rsidRDefault="00510B67" w:rsidP="00510B67">
      <w:pPr>
        <w:ind w:firstLine="567"/>
        <w:jc w:val="both"/>
        <w:rPr>
          <w:rFonts w:eastAsiaTheme="minorEastAsia"/>
          <w:noProof/>
          <w:sz w:val="24"/>
          <w:szCs w:val="24"/>
          <w:lang w:val="en-US"/>
        </w:rPr>
      </w:pPr>
      <m:oMathPara>
        <m:oMath>
          <m:r>
            <w:rPr>
              <w:rFonts w:ascii="Cambria Math" w:hAnsi="Cambria Math"/>
              <w:noProof/>
              <w:sz w:val="24"/>
              <w:szCs w:val="24"/>
              <w:lang w:val="en-US"/>
            </w:rPr>
            <m:t>Grades</m:t>
          </m:r>
          <m:r>
            <w:rPr>
              <w:rFonts w:ascii="Cambria Math" w:hAnsi="Cambria Math"/>
              <w:noProof/>
              <w:sz w:val="24"/>
              <w:szCs w:val="24"/>
            </w:rPr>
            <m:t xml:space="preserve"> = 17.029 + (12.007 * Socioeconomic Score) + (4.264 * Study Hours) + (0.191 * Sleep Hours) + (-0.066 * Attendance (%))</m:t>
          </m:r>
        </m:oMath>
      </m:oMathPara>
    </w:p>
    <w:p w14:paraId="6ABB1EB2" w14:textId="59F5FF9B" w:rsidR="00510B67" w:rsidRDefault="00510B67" w:rsidP="00510B67">
      <w:pPr>
        <w:ind w:firstLine="567"/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w:t>Извлечем уравнение</w:t>
      </w:r>
      <w:r w:rsidRPr="00510B67">
        <w:rPr>
          <w:noProof/>
          <w:sz w:val="28"/>
          <w:szCs w:val="28"/>
        </w:rPr>
        <w:t xml:space="preserve"> </w:t>
      </w:r>
      <w:r>
        <w:rPr>
          <w:noProof/>
          <w:sz w:val="28"/>
          <w:szCs w:val="28"/>
        </w:rPr>
        <w:t>полиномиальной регрессии 2-ой степени</w:t>
      </w:r>
      <w:r w:rsidRPr="00BF5A29">
        <w:rPr>
          <w:noProof/>
          <w:sz w:val="28"/>
          <w:szCs w:val="28"/>
        </w:rPr>
        <w:t>:</w:t>
      </w:r>
    </w:p>
    <w:p w14:paraId="157C5D87" w14:textId="77777777" w:rsidR="00510B67" w:rsidRPr="00510B67" w:rsidRDefault="00510B67" w:rsidP="00510B67">
      <w:pPr>
        <w:ind w:firstLine="567"/>
        <w:jc w:val="center"/>
        <w:rPr>
          <w:rFonts w:eastAsiaTheme="minorEastAsia"/>
          <w:noProof/>
          <w:sz w:val="24"/>
          <w:szCs w:val="24"/>
        </w:rPr>
      </w:pPr>
      <m:oMathPara>
        <m:oMath>
          <m:r>
            <w:rPr>
              <w:rFonts w:ascii="Cambria Math" w:hAnsi="Cambria Math"/>
              <w:noProof/>
              <w:sz w:val="24"/>
              <w:szCs w:val="24"/>
              <w:lang w:val="en-US"/>
            </w:rPr>
            <m:t>Grades</m:t>
          </m:r>
          <m:r>
            <w:rPr>
              <w:rFonts w:ascii="Cambria Math" w:hAnsi="Cambria Math"/>
              <w:noProof/>
              <w:sz w:val="24"/>
              <w:szCs w:val="24"/>
            </w:rPr>
            <m:t xml:space="preserve"> </m:t>
          </m:r>
          <m:r>
            <w:rPr>
              <w:rFonts w:ascii="Cambria Math" w:eastAsiaTheme="minorEastAsia" w:hAnsi="Cambria Math"/>
              <w:noProof/>
              <w:sz w:val="24"/>
              <w:szCs w:val="24"/>
            </w:rPr>
            <m:t xml:space="preserve">= 46.204 + </m:t>
          </m:r>
          <m:d>
            <m:dPr>
              <m:ctrlPr>
                <w:rPr>
                  <w:rFonts w:ascii="Cambria Math" w:eastAsiaTheme="minorEastAsia" w:hAnsi="Cambria Math"/>
                  <w:i/>
                  <w:noProof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/>
                  <w:noProof/>
                  <w:sz w:val="24"/>
                  <w:szCs w:val="24"/>
                </w:rPr>
                <m:t>0.000 * 1</m:t>
              </m:r>
            </m:e>
          </m:d>
          <m:r>
            <w:rPr>
              <w:rFonts w:ascii="Cambria Math" w:eastAsiaTheme="minorEastAsia" w:hAnsi="Cambria Math"/>
              <w:noProof/>
              <w:sz w:val="24"/>
              <w:szCs w:val="24"/>
            </w:rPr>
            <m:t xml:space="preserve">+ </m:t>
          </m:r>
          <m:d>
            <m:dPr>
              <m:ctrlPr>
                <w:rPr>
                  <w:rFonts w:ascii="Cambria Math" w:eastAsiaTheme="minorEastAsia" w:hAnsi="Cambria Math"/>
                  <w:i/>
                  <w:noProof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/>
                  <w:noProof/>
                  <w:sz w:val="24"/>
                  <w:szCs w:val="24"/>
                </w:rPr>
                <m:t>-52.390 * x0</m:t>
              </m:r>
            </m:e>
          </m:d>
          <m:r>
            <w:rPr>
              <w:rFonts w:ascii="Cambria Math" w:eastAsiaTheme="minorEastAsia" w:hAnsi="Cambria Math"/>
              <w:noProof/>
              <w:sz w:val="24"/>
              <w:szCs w:val="24"/>
            </w:rPr>
            <m:t xml:space="preserve">+ </m:t>
          </m:r>
          <m:d>
            <m:dPr>
              <m:ctrlPr>
                <w:rPr>
                  <w:rFonts w:ascii="Cambria Math" w:eastAsiaTheme="minorEastAsia" w:hAnsi="Cambria Math"/>
                  <w:i/>
                  <w:noProof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/>
                  <w:noProof/>
                  <w:sz w:val="24"/>
                  <w:szCs w:val="24"/>
                </w:rPr>
                <m:t>-4.371 * x1</m:t>
              </m:r>
            </m:e>
          </m:d>
          <m:r>
            <w:rPr>
              <w:rFonts w:ascii="Cambria Math" w:eastAsiaTheme="minorEastAsia" w:hAnsi="Cambria Math"/>
              <w:noProof/>
              <w:sz w:val="24"/>
              <w:szCs w:val="24"/>
            </w:rPr>
            <m:t xml:space="preserve">+ </m:t>
          </m:r>
        </m:oMath>
      </m:oMathPara>
    </w:p>
    <w:p w14:paraId="19F88E61" w14:textId="77777777" w:rsidR="00510B67" w:rsidRPr="00510B67" w:rsidRDefault="00510B67" w:rsidP="00510B67">
      <w:pPr>
        <w:ind w:firstLine="567"/>
        <w:jc w:val="center"/>
        <w:rPr>
          <w:rFonts w:eastAsiaTheme="minorEastAsia"/>
          <w:noProof/>
          <w:sz w:val="24"/>
          <w:szCs w:val="24"/>
        </w:rPr>
      </w:pPr>
      <m:oMathPara>
        <m:oMath>
          <m:r>
            <w:rPr>
              <w:rFonts w:ascii="Cambria Math" w:eastAsiaTheme="minorEastAsia" w:hAnsi="Cambria Math"/>
              <w:noProof/>
              <w:sz w:val="24"/>
              <w:szCs w:val="24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  <w:noProof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/>
                  <w:noProof/>
                  <w:sz w:val="24"/>
                  <w:szCs w:val="24"/>
                </w:rPr>
                <m:t>0.066 * x2</m:t>
              </m:r>
            </m:e>
          </m:d>
          <m:r>
            <w:rPr>
              <w:rFonts w:ascii="Cambria Math" w:eastAsiaTheme="minorEastAsia" w:hAnsi="Cambria Math"/>
              <w:noProof/>
              <w:sz w:val="24"/>
              <w:szCs w:val="24"/>
            </w:rPr>
            <m:t xml:space="preserve">+ </m:t>
          </m:r>
          <m:d>
            <m:dPr>
              <m:ctrlPr>
                <w:rPr>
                  <w:rFonts w:ascii="Cambria Math" w:eastAsiaTheme="minorEastAsia" w:hAnsi="Cambria Math"/>
                  <w:i/>
                  <w:noProof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/>
                  <w:noProof/>
                  <w:sz w:val="24"/>
                  <w:szCs w:val="24"/>
                </w:rPr>
                <m:t>0.104 * x3</m:t>
              </m:r>
            </m:e>
          </m:d>
          <m:r>
            <w:rPr>
              <w:rFonts w:ascii="Cambria Math" w:eastAsiaTheme="minorEastAsia" w:hAnsi="Cambria Math"/>
              <w:noProof/>
              <w:sz w:val="24"/>
              <w:szCs w:val="24"/>
            </w:rPr>
            <m:t xml:space="preserve">+ </m:t>
          </m:r>
          <m:d>
            <m:dPr>
              <m:ctrlPr>
                <w:rPr>
                  <w:rFonts w:ascii="Cambria Math" w:eastAsiaTheme="minorEastAsia" w:hAnsi="Cambria Math"/>
                  <w:i/>
                  <w:noProof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/>
                  <w:noProof/>
                  <w:sz w:val="24"/>
                  <w:szCs w:val="24"/>
                </w:rPr>
                <m:t>44.185 * x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noProof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noProof/>
                      <w:sz w:val="24"/>
                      <w:szCs w:val="24"/>
                    </w:rPr>
                    <m:t>0</m:t>
                  </m:r>
                </m:e>
                <m:sup>
                  <m:r>
                    <w:rPr>
                      <w:rFonts w:ascii="Cambria Math" w:eastAsiaTheme="minorEastAsia" w:hAnsi="Cambria Math"/>
                      <w:noProof/>
                      <w:sz w:val="24"/>
                      <w:szCs w:val="24"/>
                    </w:rPr>
                    <m:t>2</m:t>
                  </m:r>
                </m:sup>
              </m:sSup>
            </m:e>
          </m:d>
          <m:r>
            <w:rPr>
              <w:rFonts w:ascii="Cambria Math" w:eastAsiaTheme="minorEastAsia" w:hAnsi="Cambria Math"/>
              <w:noProof/>
              <w:sz w:val="24"/>
              <w:szCs w:val="24"/>
            </w:rPr>
            <m:t xml:space="preserve">+ </m:t>
          </m:r>
          <m:d>
            <m:dPr>
              <m:ctrlPr>
                <w:rPr>
                  <w:rFonts w:ascii="Cambria Math" w:eastAsiaTheme="minorEastAsia" w:hAnsi="Cambria Math"/>
                  <w:i/>
                  <w:noProof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/>
                  <w:noProof/>
                  <w:sz w:val="24"/>
                  <w:szCs w:val="24"/>
                </w:rPr>
                <m:t>2.397 * x0 x1</m:t>
              </m:r>
            </m:e>
          </m:d>
          <m:r>
            <w:rPr>
              <w:rFonts w:ascii="Cambria Math" w:eastAsiaTheme="minorEastAsia" w:hAnsi="Cambria Math"/>
              <w:noProof/>
              <w:sz w:val="24"/>
              <w:szCs w:val="24"/>
            </w:rPr>
            <m:t xml:space="preserve">+ </m:t>
          </m:r>
        </m:oMath>
      </m:oMathPara>
    </w:p>
    <w:p w14:paraId="54936732" w14:textId="314CDB68" w:rsidR="00510B67" w:rsidRDefault="00510B67" w:rsidP="00510B67">
      <w:pPr>
        <w:ind w:firstLine="567"/>
        <w:jc w:val="center"/>
        <w:rPr>
          <w:rFonts w:eastAsiaTheme="minorEastAsia"/>
          <w:noProof/>
          <w:sz w:val="24"/>
          <w:szCs w:val="24"/>
        </w:rPr>
      </w:pPr>
      <m:oMath>
        <m:r>
          <w:rPr>
            <w:rFonts w:ascii="Cambria Math" w:eastAsiaTheme="minorEastAsia" w:hAnsi="Cambria Math"/>
            <w:noProof/>
            <w:sz w:val="24"/>
            <w:szCs w:val="24"/>
          </w:rPr>
          <m:t>+</m:t>
        </m:r>
        <m:d>
          <m:dPr>
            <m:ctrlPr>
              <w:rPr>
                <w:rFonts w:ascii="Cambria Math" w:eastAsiaTheme="minorEastAsia" w:hAnsi="Cambria Math"/>
                <w:i/>
                <w:noProof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noProof/>
                <w:sz w:val="24"/>
                <w:szCs w:val="24"/>
              </w:rPr>
              <m:t>1.527 * x0 x2</m:t>
            </m:r>
          </m:e>
        </m:d>
        <m:r>
          <w:rPr>
            <w:rFonts w:ascii="Cambria Math" w:eastAsiaTheme="minorEastAsia" w:hAnsi="Cambria Math"/>
            <w:noProof/>
            <w:sz w:val="24"/>
            <w:szCs w:val="24"/>
          </w:rPr>
          <m:t xml:space="preserve">+ </m:t>
        </m:r>
        <m:d>
          <m:dPr>
            <m:ctrlPr>
              <w:rPr>
                <w:rFonts w:ascii="Cambria Math" w:eastAsiaTheme="minorEastAsia" w:hAnsi="Cambria Math"/>
                <w:i/>
                <w:noProof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noProof/>
                <w:sz w:val="24"/>
                <w:szCs w:val="24"/>
              </w:rPr>
              <m:t>-0.135 * x0 x3</m:t>
            </m:r>
          </m:e>
        </m:d>
        <m:r>
          <w:rPr>
            <w:rFonts w:ascii="Cambria Math" w:eastAsiaTheme="minorEastAsia" w:hAnsi="Cambria Math"/>
            <w:noProof/>
            <w:sz w:val="24"/>
            <w:szCs w:val="24"/>
          </w:rPr>
          <m:t xml:space="preserve">+ </m:t>
        </m:r>
        <m:d>
          <m:dPr>
            <m:ctrlPr>
              <w:rPr>
                <w:rFonts w:ascii="Cambria Math" w:eastAsiaTheme="minorEastAsia" w:hAnsi="Cambria Math"/>
                <w:i/>
                <w:noProof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noProof/>
                <w:sz w:val="24"/>
                <w:szCs w:val="24"/>
              </w:rPr>
              <m:t>0.571 * x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noProof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noProof/>
                    <w:sz w:val="24"/>
                    <w:szCs w:val="24"/>
                  </w:rPr>
                  <m:t>1</m:t>
                </m:r>
              </m:e>
              <m:sup>
                <m:r>
                  <w:rPr>
                    <w:rFonts w:ascii="Cambria Math" w:eastAsiaTheme="minorEastAsia" w:hAnsi="Cambria Math"/>
                    <w:noProof/>
                    <w:sz w:val="24"/>
                    <w:szCs w:val="24"/>
                  </w:rPr>
                  <m:t>2</m:t>
                </m:r>
              </m:sup>
            </m:sSup>
          </m:e>
        </m:d>
        <m:r>
          <w:rPr>
            <w:rFonts w:ascii="Cambria Math" w:eastAsiaTheme="minorEastAsia" w:hAnsi="Cambria Math"/>
            <w:noProof/>
            <w:sz w:val="24"/>
            <w:szCs w:val="24"/>
          </w:rPr>
          <m:t xml:space="preserve">+ </m:t>
        </m:r>
        <m:d>
          <m:dPr>
            <m:ctrlPr>
              <w:rPr>
                <w:rFonts w:ascii="Cambria Math" w:eastAsiaTheme="minorEastAsia" w:hAnsi="Cambria Math"/>
                <w:i/>
                <w:noProof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noProof/>
                <w:sz w:val="24"/>
                <w:szCs w:val="24"/>
              </w:rPr>
              <m:t>0.185 * x1 x2</m:t>
            </m:r>
          </m:e>
        </m:d>
        <m:r>
          <w:rPr>
            <w:rFonts w:ascii="Cambria Math" w:eastAsiaTheme="minorEastAsia" w:hAnsi="Cambria Math"/>
            <w:noProof/>
            <w:sz w:val="24"/>
            <w:szCs w:val="24"/>
          </w:rPr>
          <m:t xml:space="preserve">+ </m:t>
        </m:r>
        <m:r>
          <w:rPr>
            <w:rFonts w:ascii="Cambria Math" w:eastAsiaTheme="minorEastAsia" w:hAnsi="Cambria Math"/>
            <w:noProof/>
            <w:sz w:val="24"/>
            <w:szCs w:val="24"/>
          </w:rPr>
          <m:t>+</m:t>
        </m:r>
        <m:r>
          <w:rPr>
            <w:rFonts w:ascii="Cambria Math" w:eastAsiaTheme="minorEastAsia" w:hAnsi="Cambria Math"/>
            <w:noProof/>
            <w:sz w:val="24"/>
            <w:szCs w:val="24"/>
          </w:rPr>
          <m:t>(-0.001 * x1 x3) + (-0.067 * x2^2) + (-0.006 * x2 x3) + (-0.000 * x3^2)</m:t>
        </m:r>
      </m:oMath>
      <w:r>
        <w:rPr>
          <w:rFonts w:eastAsiaTheme="minorEastAsia"/>
          <w:noProof/>
          <w:sz w:val="24"/>
          <w:szCs w:val="24"/>
        </w:rPr>
        <w:t>,</w:t>
      </w:r>
    </w:p>
    <w:p w14:paraId="68E29AF6" w14:textId="0611F7F4" w:rsidR="00510B67" w:rsidRPr="00510B67" w:rsidRDefault="00510B67" w:rsidP="00510B67">
      <w:pPr>
        <w:ind w:firstLine="567"/>
        <w:jc w:val="both"/>
        <w:rPr>
          <w:rFonts w:eastAsiaTheme="minorEastAsia"/>
          <w:noProof/>
          <w:sz w:val="24"/>
          <w:szCs w:val="24"/>
        </w:rPr>
      </w:pPr>
      <w:r>
        <w:rPr>
          <w:rFonts w:eastAsiaTheme="minorEastAsia"/>
          <w:noProof/>
          <w:sz w:val="24"/>
          <w:szCs w:val="24"/>
        </w:rPr>
        <w:t xml:space="preserve">где  </w:t>
      </w:r>
      <m:oMath>
        <m:r>
          <w:rPr>
            <w:rFonts w:ascii="Cambria Math" w:eastAsiaTheme="minorEastAsia" w:hAnsi="Cambria Math"/>
            <w:noProof/>
            <w:sz w:val="24"/>
            <w:szCs w:val="24"/>
          </w:rPr>
          <m:t>x0</m:t>
        </m:r>
      </m:oMath>
      <w:r>
        <w:rPr>
          <w:rFonts w:eastAsiaTheme="minorEastAsia"/>
          <w:noProof/>
          <w:sz w:val="24"/>
          <w:szCs w:val="24"/>
        </w:rPr>
        <w:t xml:space="preserve"> - </w:t>
      </w:r>
      <m:oMath>
        <m:r>
          <w:rPr>
            <w:rFonts w:ascii="Cambria Math" w:hAnsi="Cambria Math"/>
            <w:noProof/>
            <w:sz w:val="24"/>
            <w:szCs w:val="24"/>
          </w:rPr>
          <m:t>Socioeconomic Score</m:t>
        </m:r>
      </m:oMath>
      <w:r>
        <w:rPr>
          <w:rFonts w:eastAsiaTheme="minorEastAsia"/>
          <w:noProof/>
          <w:sz w:val="24"/>
          <w:szCs w:val="24"/>
        </w:rPr>
        <w:t xml:space="preserve">, </w:t>
      </w:r>
      <m:oMath>
        <m:r>
          <w:rPr>
            <w:rFonts w:ascii="Cambria Math" w:eastAsiaTheme="minorEastAsia" w:hAnsi="Cambria Math"/>
            <w:noProof/>
            <w:sz w:val="24"/>
            <w:szCs w:val="24"/>
          </w:rPr>
          <m:t>x</m:t>
        </m:r>
        <m:r>
          <w:rPr>
            <w:rFonts w:ascii="Cambria Math" w:eastAsiaTheme="minorEastAsia" w:hAnsi="Cambria Math"/>
            <w:noProof/>
            <w:sz w:val="24"/>
            <w:szCs w:val="24"/>
          </w:rPr>
          <m:t>1</m:t>
        </m:r>
      </m:oMath>
      <w:r>
        <w:rPr>
          <w:rFonts w:eastAsiaTheme="minorEastAsia"/>
          <w:noProof/>
          <w:sz w:val="24"/>
          <w:szCs w:val="24"/>
        </w:rPr>
        <w:t xml:space="preserve"> -</w:t>
      </w:r>
      <w:r>
        <w:rPr>
          <w:rFonts w:eastAsiaTheme="minorEastAsia"/>
          <w:noProof/>
          <w:sz w:val="24"/>
          <w:szCs w:val="24"/>
        </w:rPr>
        <w:t xml:space="preserve"> </w:t>
      </w:r>
      <m:oMath>
        <m:r>
          <w:rPr>
            <w:rFonts w:ascii="Cambria Math" w:hAnsi="Cambria Math"/>
            <w:noProof/>
            <w:sz w:val="24"/>
            <w:szCs w:val="24"/>
          </w:rPr>
          <m:t>Study Hours</m:t>
        </m:r>
      </m:oMath>
      <w:r>
        <w:rPr>
          <w:rFonts w:eastAsiaTheme="minorEastAsia"/>
          <w:noProof/>
          <w:sz w:val="24"/>
          <w:szCs w:val="24"/>
        </w:rPr>
        <w:t xml:space="preserve">, </w:t>
      </w:r>
      <m:oMath>
        <m:r>
          <w:rPr>
            <w:rFonts w:ascii="Cambria Math" w:eastAsiaTheme="minorEastAsia" w:hAnsi="Cambria Math"/>
            <w:noProof/>
            <w:sz w:val="24"/>
            <w:szCs w:val="24"/>
          </w:rPr>
          <m:t>x</m:t>
        </m:r>
        <m:r>
          <w:rPr>
            <w:rFonts w:ascii="Cambria Math" w:eastAsiaTheme="minorEastAsia" w:hAnsi="Cambria Math"/>
            <w:noProof/>
            <w:sz w:val="24"/>
            <w:szCs w:val="24"/>
          </w:rPr>
          <m:t>2</m:t>
        </m:r>
      </m:oMath>
      <w:r>
        <w:rPr>
          <w:rFonts w:eastAsiaTheme="minorEastAsia"/>
          <w:noProof/>
          <w:sz w:val="24"/>
          <w:szCs w:val="24"/>
        </w:rPr>
        <w:t xml:space="preserve"> -</w:t>
      </w:r>
      <w:r>
        <w:rPr>
          <w:rFonts w:eastAsiaTheme="minorEastAsia"/>
          <w:noProof/>
          <w:sz w:val="24"/>
          <w:szCs w:val="24"/>
        </w:rPr>
        <w:t xml:space="preserve"> </w:t>
      </w:r>
      <m:oMath>
        <m:r>
          <w:rPr>
            <w:rFonts w:ascii="Cambria Math" w:hAnsi="Cambria Math"/>
            <w:noProof/>
            <w:sz w:val="24"/>
            <w:szCs w:val="24"/>
          </w:rPr>
          <m:t>Sleep Hours</m:t>
        </m:r>
      </m:oMath>
      <w:r>
        <w:rPr>
          <w:rFonts w:eastAsiaTheme="minorEastAsia"/>
          <w:noProof/>
          <w:sz w:val="24"/>
          <w:szCs w:val="24"/>
        </w:rPr>
        <w:t xml:space="preserve">, </w:t>
      </w:r>
      <m:oMath>
        <m:r>
          <w:rPr>
            <w:rFonts w:ascii="Cambria Math" w:eastAsiaTheme="minorEastAsia" w:hAnsi="Cambria Math"/>
            <w:noProof/>
            <w:sz w:val="24"/>
            <w:szCs w:val="24"/>
          </w:rPr>
          <m:t>x</m:t>
        </m:r>
        <m:r>
          <w:rPr>
            <w:rFonts w:ascii="Cambria Math" w:eastAsiaTheme="minorEastAsia" w:hAnsi="Cambria Math"/>
            <w:noProof/>
            <w:sz w:val="24"/>
            <w:szCs w:val="24"/>
          </w:rPr>
          <m:t>3</m:t>
        </m:r>
      </m:oMath>
      <w:r>
        <w:rPr>
          <w:rFonts w:eastAsiaTheme="minorEastAsia"/>
          <w:noProof/>
          <w:sz w:val="24"/>
          <w:szCs w:val="24"/>
        </w:rPr>
        <w:t xml:space="preserve"> -</w:t>
      </w:r>
      <w:r>
        <w:rPr>
          <w:rFonts w:eastAsiaTheme="minorEastAsia"/>
          <w:noProof/>
          <w:sz w:val="24"/>
          <w:szCs w:val="24"/>
        </w:rPr>
        <w:t xml:space="preserve"> </w:t>
      </w:r>
      <m:oMath>
        <m:r>
          <w:rPr>
            <w:rFonts w:ascii="Cambria Math" w:hAnsi="Cambria Math"/>
            <w:noProof/>
            <w:sz w:val="24"/>
            <w:szCs w:val="24"/>
          </w:rPr>
          <m:t xml:space="preserve">Attendance </m:t>
        </m:r>
        <m:d>
          <m:dPr>
            <m:ctrlPr>
              <w:rPr>
                <w:rFonts w:ascii="Cambria Math" w:hAnsi="Cambria Math"/>
                <w:i/>
                <w:noProof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noProof/>
                <w:sz w:val="24"/>
                <w:szCs w:val="24"/>
              </w:rPr>
              <m:t>%</m:t>
            </m:r>
          </m:e>
        </m:d>
        <m:r>
          <w:rPr>
            <w:rFonts w:ascii="Cambria Math" w:hAnsi="Cambria Math"/>
            <w:noProof/>
            <w:sz w:val="24"/>
            <w:szCs w:val="24"/>
          </w:rPr>
          <m:t>.</m:t>
        </m:r>
      </m:oMath>
    </w:p>
    <w:p w14:paraId="55428A48" w14:textId="4A43167D" w:rsidR="00BF5A29" w:rsidRDefault="00BF5A29" w:rsidP="00BF5A29">
      <w:pPr>
        <w:pStyle w:val="1"/>
      </w:pPr>
      <w:bookmarkStart w:id="5" w:name="_Toc216435495"/>
      <w:r>
        <w:t>Оценка точности моделей</w:t>
      </w:r>
      <w:bookmarkEnd w:id="5"/>
    </w:p>
    <w:p w14:paraId="14D064BA" w14:textId="4A70F608" w:rsidR="00BF5A29" w:rsidRDefault="000E0DE4" w:rsidP="000E0DE4">
      <w:pPr>
        <w:jc w:val="center"/>
      </w:pPr>
      <w:r w:rsidRPr="000E0DE4">
        <w:rPr>
          <w:noProof/>
        </w:rPr>
        <w:drawing>
          <wp:inline distT="0" distB="0" distL="0" distR="0" wp14:anchorId="6A9B63D9" wp14:editId="768D0C87">
            <wp:extent cx="5267325" cy="2126021"/>
            <wp:effectExtent l="0" t="0" r="0" b="7620"/>
            <wp:docPr id="932549030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549030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6938" cy="2129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A4207" w14:textId="01EF77D6" w:rsidR="000E0DE4" w:rsidRDefault="000E0DE4" w:rsidP="000E0DE4">
      <w:pPr>
        <w:jc w:val="center"/>
      </w:pPr>
      <w:r w:rsidRPr="000E0DE4">
        <w:rPr>
          <w:noProof/>
        </w:rPr>
        <w:drawing>
          <wp:inline distT="0" distB="0" distL="0" distR="0" wp14:anchorId="56BC632D" wp14:editId="1708F25B">
            <wp:extent cx="2842260" cy="4042325"/>
            <wp:effectExtent l="0" t="0" r="0" b="0"/>
            <wp:docPr id="707582604" name="Рисунок 1" descr="Изображение выглядит как текст, снимок экрана, Шрифт, докумен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582604" name="Рисунок 1" descr="Изображение выглядит как текст, снимок экрана, Шрифт, докумен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45024" cy="4046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AE2E4" w14:textId="28C5791A" w:rsidR="00B25F22" w:rsidRPr="00B25F22" w:rsidRDefault="00B25F22" w:rsidP="00B25F22">
      <w:pPr>
        <w:pStyle w:val="af8"/>
        <w:numPr>
          <w:ilvl w:val="0"/>
          <w:numId w:val="19"/>
        </w:numPr>
        <w:spacing w:line="360" w:lineRule="auto"/>
        <w:ind w:left="142" w:firstLine="425"/>
        <w:jc w:val="both"/>
        <w:rPr>
          <w:sz w:val="28"/>
          <w:szCs w:val="28"/>
        </w:rPr>
      </w:pPr>
      <w:r w:rsidRPr="00B25F22">
        <w:rPr>
          <w:sz w:val="28"/>
          <w:szCs w:val="28"/>
        </w:rPr>
        <w:lastRenderedPageBreak/>
        <w:t xml:space="preserve">Лучшая модель - </w:t>
      </w:r>
      <w:r w:rsidRPr="00B25F22">
        <w:rPr>
          <w:b/>
          <w:bCs/>
          <w:sz w:val="28"/>
          <w:szCs w:val="28"/>
        </w:rPr>
        <w:t xml:space="preserve">полиномиальная регрессия 3-й степени. </w:t>
      </w:r>
      <w:r w:rsidRPr="00B25F22">
        <w:rPr>
          <w:sz w:val="28"/>
          <w:szCs w:val="28"/>
        </w:rPr>
        <w:t>Она обладает лучшими значениями метрики и почти полностью объясняет дисперсию целевой переменной.</w:t>
      </w:r>
    </w:p>
    <w:p w14:paraId="2A585845" w14:textId="793BABCD" w:rsidR="00B25F22" w:rsidRPr="00B25F22" w:rsidRDefault="00B25F22" w:rsidP="00B25F22">
      <w:pPr>
        <w:pStyle w:val="af8"/>
        <w:numPr>
          <w:ilvl w:val="0"/>
          <w:numId w:val="19"/>
        </w:numPr>
        <w:spacing w:line="360" w:lineRule="auto"/>
        <w:ind w:left="142" w:firstLine="425"/>
        <w:jc w:val="both"/>
        <w:rPr>
          <w:sz w:val="28"/>
          <w:szCs w:val="28"/>
        </w:rPr>
      </w:pPr>
      <w:r w:rsidRPr="00B25F22">
        <w:rPr>
          <w:b/>
          <w:bCs/>
          <w:sz w:val="28"/>
          <w:szCs w:val="28"/>
        </w:rPr>
        <w:t>Полином 2-й степени</w:t>
      </w:r>
      <w:r w:rsidRPr="00B25F22">
        <w:rPr>
          <w:sz w:val="28"/>
          <w:szCs w:val="28"/>
        </w:rPr>
        <w:t xml:space="preserve"> тоже сильно лучше линейной регрессии, но уступает 3-ей степени.</w:t>
      </w:r>
    </w:p>
    <w:p w14:paraId="4B1486B6" w14:textId="567188B2" w:rsidR="00B25F22" w:rsidRPr="00B25F22" w:rsidRDefault="00B25F22" w:rsidP="00B25F22">
      <w:pPr>
        <w:pStyle w:val="af8"/>
        <w:numPr>
          <w:ilvl w:val="0"/>
          <w:numId w:val="19"/>
        </w:numPr>
        <w:spacing w:line="360" w:lineRule="auto"/>
        <w:ind w:left="142" w:firstLine="425"/>
        <w:jc w:val="both"/>
        <w:rPr>
          <w:sz w:val="28"/>
          <w:szCs w:val="28"/>
        </w:rPr>
      </w:pPr>
      <w:r w:rsidRPr="00B25F22">
        <w:rPr>
          <w:sz w:val="28"/>
          <w:szCs w:val="28"/>
        </w:rPr>
        <w:t xml:space="preserve">Применение регуляризации не дало почти никакого прироста. </w:t>
      </w:r>
      <w:r w:rsidRPr="00B25F22">
        <w:rPr>
          <w:b/>
          <w:bCs/>
          <w:sz w:val="28"/>
          <w:szCs w:val="28"/>
        </w:rPr>
        <w:t xml:space="preserve">Ридж-регрессия </w:t>
      </w:r>
      <w:r w:rsidRPr="00B25F22">
        <w:rPr>
          <w:sz w:val="28"/>
          <w:szCs w:val="28"/>
        </w:rPr>
        <w:t>оказалась совсем немного лучше линейной.</w:t>
      </w:r>
    </w:p>
    <w:p w14:paraId="6EBCB8F4" w14:textId="7BD9970E" w:rsidR="000E0DE4" w:rsidRDefault="00B25F22" w:rsidP="00B25F22">
      <w:pPr>
        <w:spacing w:line="360" w:lineRule="auto"/>
        <w:ind w:left="142"/>
        <w:jc w:val="both"/>
        <w:rPr>
          <w:sz w:val="28"/>
          <w:szCs w:val="28"/>
        </w:rPr>
      </w:pPr>
      <w:r w:rsidRPr="00B25F22">
        <w:rPr>
          <w:sz w:val="28"/>
          <w:szCs w:val="28"/>
        </w:rPr>
        <w:t xml:space="preserve">По </w:t>
      </w:r>
      <w:r>
        <w:rPr>
          <w:sz w:val="28"/>
          <w:szCs w:val="28"/>
        </w:rPr>
        <w:t>итогу полученные прогнозы были записаны в отдельный датафрейм.</w:t>
      </w:r>
    </w:p>
    <w:p w14:paraId="360A4A52" w14:textId="7EE24F67" w:rsidR="00B25F22" w:rsidRPr="00B25F22" w:rsidRDefault="00B25F22" w:rsidP="00B25F22">
      <w:pPr>
        <w:spacing w:line="360" w:lineRule="auto"/>
        <w:ind w:left="142"/>
        <w:jc w:val="both"/>
        <w:rPr>
          <w:sz w:val="28"/>
          <w:szCs w:val="28"/>
        </w:rPr>
      </w:pPr>
      <w:r w:rsidRPr="00B25F22">
        <w:rPr>
          <w:noProof/>
          <w:sz w:val="28"/>
          <w:szCs w:val="28"/>
        </w:rPr>
        <w:drawing>
          <wp:inline distT="0" distB="0" distL="0" distR="0" wp14:anchorId="4B0D1F9F" wp14:editId="3F8EE384">
            <wp:extent cx="6120130" cy="3328035"/>
            <wp:effectExtent l="0" t="0" r="0" b="5715"/>
            <wp:docPr id="771579630" name="Рисунок 1" descr="Изображение выглядит как текст, снимок экрана, Шрифт, числ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579630" name="Рисунок 1" descr="Изображение выглядит как текст, снимок экрана, Шрифт, число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2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25F22" w:rsidRPr="00B25F22" w:rsidSect="004C6C3A">
      <w:footerReference w:type="first" r:id="rId24"/>
      <w:pgSz w:w="11906" w:h="16838" w:code="9"/>
      <w:pgMar w:top="1134" w:right="1134" w:bottom="1134" w:left="1134" w:header="709" w:footer="624" w:gutter="0"/>
      <w:pgBorders>
        <w:top w:val="single" w:sz="4" w:space="7" w:color="auto"/>
        <w:left w:val="single" w:sz="4" w:space="9" w:color="auto"/>
        <w:bottom w:val="single" w:sz="4" w:space="7" w:color="auto"/>
        <w:right w:val="single" w:sz="4" w:space="9" w:color="auto"/>
      </w:pgBorders>
      <w:pgNumType w:start="2"/>
      <w:cols w:space="708"/>
      <w:formProt w:val="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C3A852" w14:textId="77777777" w:rsidR="009A39F4" w:rsidRDefault="009A39F4" w:rsidP="00BC5F26">
      <w:pPr>
        <w:spacing w:after="0" w:line="240" w:lineRule="auto"/>
      </w:pPr>
      <w:r>
        <w:separator/>
      </w:r>
    </w:p>
  </w:endnote>
  <w:endnote w:type="continuationSeparator" w:id="0">
    <w:p w14:paraId="1D31D572" w14:textId="77777777" w:rsidR="009A39F4" w:rsidRDefault="009A39F4" w:rsidP="00BC5F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43347050"/>
      <w:docPartObj>
        <w:docPartGallery w:val="Page Numbers (Bottom of Page)"/>
        <w:docPartUnique/>
      </w:docPartObj>
    </w:sdtPr>
    <w:sdtContent>
      <w:p w14:paraId="34CE9C94" w14:textId="7DF7C926" w:rsidR="008722A2" w:rsidRDefault="00E12617">
        <w:pPr>
          <w:pStyle w:val="a9"/>
          <w:jc w:val="center"/>
        </w:pPr>
        <w:r>
          <w:fldChar w:fldCharType="begin"/>
        </w:r>
        <w:r w:rsidR="008722A2">
          <w:instrText>PAGE   \* MERGEFORMAT</w:instrText>
        </w:r>
        <w:r>
          <w:fldChar w:fldCharType="separate"/>
        </w:r>
        <w:r w:rsidR="004D2AA2">
          <w:rPr>
            <w:noProof/>
          </w:rPr>
          <w:t>6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B7333E" w14:textId="77777777" w:rsidR="000B6104" w:rsidRDefault="000B6104">
    <w:pPr>
      <w:pStyle w:val="a9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61286681"/>
      <w:docPartObj>
        <w:docPartGallery w:val="Page Numbers (Bottom of Page)"/>
        <w:docPartUnique/>
      </w:docPartObj>
    </w:sdtPr>
    <w:sdtContent>
      <w:p w14:paraId="245EA11F" w14:textId="653631C9" w:rsidR="000B6104" w:rsidRDefault="007431F8">
        <w:pPr>
          <w:pStyle w:val="a9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D2AA2">
          <w:rPr>
            <w:noProof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5ABD8B" w14:textId="77777777" w:rsidR="009A39F4" w:rsidRDefault="009A39F4" w:rsidP="00BC5F26">
      <w:pPr>
        <w:spacing w:after="0" w:line="240" w:lineRule="auto"/>
      </w:pPr>
      <w:r>
        <w:separator/>
      </w:r>
    </w:p>
  </w:footnote>
  <w:footnote w:type="continuationSeparator" w:id="0">
    <w:p w14:paraId="26D7F39C" w14:textId="77777777" w:rsidR="009A39F4" w:rsidRDefault="009A39F4" w:rsidP="00BC5F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83490"/>
    <w:multiLevelType w:val="hybridMultilevel"/>
    <w:tmpl w:val="489A99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B53C8E"/>
    <w:multiLevelType w:val="hybridMultilevel"/>
    <w:tmpl w:val="1FE610AC"/>
    <w:lvl w:ilvl="0" w:tplc="98C8ADAE">
      <w:start w:val="1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22456D91"/>
    <w:multiLevelType w:val="hybridMultilevel"/>
    <w:tmpl w:val="C102DAF6"/>
    <w:lvl w:ilvl="0" w:tplc="AB3C8932">
      <w:start w:val="1"/>
      <w:numFmt w:val="bullet"/>
      <w:suff w:val="space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8F58E2"/>
    <w:multiLevelType w:val="hybridMultilevel"/>
    <w:tmpl w:val="3B465618"/>
    <w:lvl w:ilvl="0" w:tplc="6930CD0A">
      <w:start w:val="1"/>
      <w:numFmt w:val="decimal"/>
      <w:pStyle w:val="1"/>
      <w:suff w:val="space"/>
      <w:lvlText w:val="%1"/>
      <w:lvlJc w:val="righ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5F3C4B"/>
    <w:multiLevelType w:val="hybridMultilevel"/>
    <w:tmpl w:val="F1785054"/>
    <w:lvl w:ilvl="0" w:tplc="98C8ADAE">
      <w:start w:val="1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30532FBA"/>
    <w:multiLevelType w:val="hybridMultilevel"/>
    <w:tmpl w:val="C2F0F682"/>
    <w:lvl w:ilvl="0" w:tplc="AB3C8932">
      <w:start w:val="1"/>
      <w:numFmt w:val="bullet"/>
      <w:suff w:val="space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352927D5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36AF07D5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8" w15:restartNumberingAfterBreak="0">
    <w:nsid w:val="3728414A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9" w15:restartNumberingAfterBreak="0">
    <w:nsid w:val="3C4A1D40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0" w15:restartNumberingAfterBreak="0">
    <w:nsid w:val="459B13EF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1" w15:restartNumberingAfterBreak="0">
    <w:nsid w:val="497265BF"/>
    <w:multiLevelType w:val="hybridMultilevel"/>
    <w:tmpl w:val="25987AF8"/>
    <w:lvl w:ilvl="0" w:tplc="26B65BDC">
      <w:start w:val="20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20A1BFE"/>
    <w:multiLevelType w:val="multilevel"/>
    <w:tmpl w:val="5E987BA0"/>
    <w:lvl w:ilvl="0">
      <w:start w:val="1"/>
      <w:numFmt w:val="decimal"/>
      <w:pStyle w:val="a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2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3" w15:restartNumberingAfterBreak="0">
    <w:nsid w:val="6472239F"/>
    <w:multiLevelType w:val="hybridMultilevel"/>
    <w:tmpl w:val="61AEB2A8"/>
    <w:lvl w:ilvl="0" w:tplc="95FEC87C">
      <w:start w:val="30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58B42D6"/>
    <w:multiLevelType w:val="hybridMultilevel"/>
    <w:tmpl w:val="806043D0"/>
    <w:lvl w:ilvl="0" w:tplc="AB3C8932">
      <w:start w:val="1"/>
      <w:numFmt w:val="bullet"/>
      <w:suff w:val="space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5" w15:restartNumberingAfterBreak="0">
    <w:nsid w:val="6A3A0F04"/>
    <w:multiLevelType w:val="hybridMultilevel"/>
    <w:tmpl w:val="56100F7A"/>
    <w:lvl w:ilvl="0" w:tplc="513E20B6">
      <w:start w:val="1"/>
      <w:numFmt w:val="decimal"/>
      <w:lvlText w:val="%1)"/>
      <w:lvlJc w:val="left"/>
      <w:pPr>
        <w:ind w:left="10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6" w15:restartNumberingAfterBreak="0">
    <w:nsid w:val="6C6642DB"/>
    <w:multiLevelType w:val="hybridMultilevel"/>
    <w:tmpl w:val="F440C95A"/>
    <w:lvl w:ilvl="0" w:tplc="32FC63CC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" w15:restartNumberingAfterBreak="0">
    <w:nsid w:val="763767B9"/>
    <w:multiLevelType w:val="hybridMultilevel"/>
    <w:tmpl w:val="1F3A37F4"/>
    <w:lvl w:ilvl="0" w:tplc="98C8ADAE">
      <w:start w:val="1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8" w15:restartNumberingAfterBreak="0">
    <w:nsid w:val="772E72E0"/>
    <w:multiLevelType w:val="hybridMultilevel"/>
    <w:tmpl w:val="8730C3C0"/>
    <w:lvl w:ilvl="0" w:tplc="98C8ADAE">
      <w:start w:val="1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86069422">
    <w:abstractNumId w:val="12"/>
  </w:num>
  <w:num w:numId="2" w16cid:durableId="1557013783">
    <w:abstractNumId w:val="0"/>
  </w:num>
  <w:num w:numId="3" w16cid:durableId="273441224">
    <w:abstractNumId w:val="4"/>
  </w:num>
  <w:num w:numId="4" w16cid:durableId="286012659">
    <w:abstractNumId w:val="10"/>
  </w:num>
  <w:num w:numId="5" w16cid:durableId="1852066939">
    <w:abstractNumId w:val="7"/>
  </w:num>
  <w:num w:numId="6" w16cid:durableId="2146727624">
    <w:abstractNumId w:val="9"/>
  </w:num>
  <w:num w:numId="7" w16cid:durableId="1663073548">
    <w:abstractNumId w:val="8"/>
  </w:num>
  <w:num w:numId="8" w16cid:durableId="1331248482">
    <w:abstractNumId w:val="6"/>
  </w:num>
  <w:num w:numId="9" w16cid:durableId="1905603140">
    <w:abstractNumId w:val="16"/>
  </w:num>
  <w:num w:numId="10" w16cid:durableId="1754206846">
    <w:abstractNumId w:val="15"/>
  </w:num>
  <w:num w:numId="11" w16cid:durableId="167406489">
    <w:abstractNumId w:val="1"/>
  </w:num>
  <w:num w:numId="12" w16cid:durableId="1908883789">
    <w:abstractNumId w:val="11"/>
  </w:num>
  <w:num w:numId="13" w16cid:durableId="1494756071">
    <w:abstractNumId w:val="13"/>
  </w:num>
  <w:num w:numId="14" w16cid:durableId="2046828437">
    <w:abstractNumId w:val="17"/>
  </w:num>
  <w:num w:numId="15" w16cid:durableId="1651901692">
    <w:abstractNumId w:val="18"/>
  </w:num>
  <w:num w:numId="16" w16cid:durableId="625425532">
    <w:abstractNumId w:val="3"/>
  </w:num>
  <w:num w:numId="17" w16cid:durableId="487482228">
    <w:abstractNumId w:val="5"/>
  </w:num>
  <w:num w:numId="18" w16cid:durableId="1162429113">
    <w:abstractNumId w:val="14"/>
  </w:num>
  <w:num w:numId="19" w16cid:durableId="6295547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bordersDoNotSurroundHeader/>
  <w:bordersDoNotSurroundFooter/>
  <w:activeWritingStyle w:appName="MSWord" w:lang="ru-RU" w:vendorID="64" w:dllVersion="6" w:nlCheck="1" w:checkStyle="0"/>
  <w:activeWritingStyle w:appName="MSWord" w:lang="ru-RU" w:vendorID="64" w:dllVersion="0" w:nlCheck="1" w:checkStyle="0"/>
  <w:activeWritingStyle w:appName="MSWord" w:lang="en-US" w:vendorID="64" w:dllVersion="0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en-GB" w:vendorID="64" w:dllVersion="6" w:nlCheck="1" w:checkStyle="0"/>
  <w:activeWritingStyle w:appName="MSWord" w:lang="en-GB" w:vendorID="64" w:dllVersion="4096" w:nlCheck="1" w:checkStyle="0"/>
  <w:attachedTemplate r:id="rId1"/>
  <w:stylePaneFormatFilter w:val="1728" w:allStyles="0" w:customStyles="0" w:latentStyles="0" w:stylesInUse="1" w:headingStyles="1" w:numberingStyles="0" w:tableStyles="0" w:directFormattingOnRuns="1" w:directFormattingOnParagraphs="1" w:directFormattingOnNumbering="1" w:directFormattingOnTables="0" w:clearFormatting="1" w:top3HeadingStyles="0" w:visibleStyles="0" w:alternateStyleNames="0"/>
  <w:documentProtection w:edit="forms" w:enforcement="0"/>
  <w:defaultTabStop w:val="708"/>
  <w:autoHyphenation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2BE0"/>
    <w:rsid w:val="000026E3"/>
    <w:rsid w:val="000049D1"/>
    <w:rsid w:val="00005AF6"/>
    <w:rsid w:val="00006D81"/>
    <w:rsid w:val="00007218"/>
    <w:rsid w:val="00014EF5"/>
    <w:rsid w:val="00023C98"/>
    <w:rsid w:val="00030E9F"/>
    <w:rsid w:val="00041F0A"/>
    <w:rsid w:val="00042432"/>
    <w:rsid w:val="00052A87"/>
    <w:rsid w:val="000610C8"/>
    <w:rsid w:val="00075156"/>
    <w:rsid w:val="00081D89"/>
    <w:rsid w:val="00081E76"/>
    <w:rsid w:val="000832CE"/>
    <w:rsid w:val="00090AF9"/>
    <w:rsid w:val="00092B36"/>
    <w:rsid w:val="000A122A"/>
    <w:rsid w:val="000A7156"/>
    <w:rsid w:val="000A7A2D"/>
    <w:rsid w:val="000B46EB"/>
    <w:rsid w:val="000B6104"/>
    <w:rsid w:val="000C3A49"/>
    <w:rsid w:val="000C42D9"/>
    <w:rsid w:val="000D00C3"/>
    <w:rsid w:val="000D02D9"/>
    <w:rsid w:val="000D30E1"/>
    <w:rsid w:val="000D371A"/>
    <w:rsid w:val="000D5631"/>
    <w:rsid w:val="000D74EA"/>
    <w:rsid w:val="000E0DE4"/>
    <w:rsid w:val="000E1AEB"/>
    <w:rsid w:val="000E4C4D"/>
    <w:rsid w:val="000F0027"/>
    <w:rsid w:val="000F3813"/>
    <w:rsid w:val="000F5061"/>
    <w:rsid w:val="000F560F"/>
    <w:rsid w:val="000F5D86"/>
    <w:rsid w:val="001015EE"/>
    <w:rsid w:val="00104A22"/>
    <w:rsid w:val="001105D1"/>
    <w:rsid w:val="00111B60"/>
    <w:rsid w:val="0011456B"/>
    <w:rsid w:val="00116B33"/>
    <w:rsid w:val="00122CF2"/>
    <w:rsid w:val="00126E3C"/>
    <w:rsid w:val="001271A7"/>
    <w:rsid w:val="00127F2C"/>
    <w:rsid w:val="0013037D"/>
    <w:rsid w:val="0013225B"/>
    <w:rsid w:val="00132BE0"/>
    <w:rsid w:val="00133DE7"/>
    <w:rsid w:val="00141BFD"/>
    <w:rsid w:val="00150DDD"/>
    <w:rsid w:val="00151071"/>
    <w:rsid w:val="00151561"/>
    <w:rsid w:val="00153362"/>
    <w:rsid w:val="00154350"/>
    <w:rsid w:val="0015741F"/>
    <w:rsid w:val="00160B1A"/>
    <w:rsid w:val="0016117F"/>
    <w:rsid w:val="00173ADF"/>
    <w:rsid w:val="00176D2D"/>
    <w:rsid w:val="00184551"/>
    <w:rsid w:val="00187539"/>
    <w:rsid w:val="00187A65"/>
    <w:rsid w:val="00190093"/>
    <w:rsid w:val="00190A8C"/>
    <w:rsid w:val="00190EE3"/>
    <w:rsid w:val="00192E9C"/>
    <w:rsid w:val="00193FBA"/>
    <w:rsid w:val="001973C3"/>
    <w:rsid w:val="001A0CC8"/>
    <w:rsid w:val="001A3C20"/>
    <w:rsid w:val="001A4F06"/>
    <w:rsid w:val="001B20F2"/>
    <w:rsid w:val="001B6714"/>
    <w:rsid w:val="001C1B2E"/>
    <w:rsid w:val="001C299F"/>
    <w:rsid w:val="001C2A73"/>
    <w:rsid w:val="001C4888"/>
    <w:rsid w:val="001C4F4F"/>
    <w:rsid w:val="001C4FB0"/>
    <w:rsid w:val="001C5F5E"/>
    <w:rsid w:val="001C6534"/>
    <w:rsid w:val="001C6935"/>
    <w:rsid w:val="001C69D6"/>
    <w:rsid w:val="001C7EF2"/>
    <w:rsid w:val="001D2EFF"/>
    <w:rsid w:val="001D439B"/>
    <w:rsid w:val="001D499D"/>
    <w:rsid w:val="001D5520"/>
    <w:rsid w:val="001D57DF"/>
    <w:rsid w:val="001E0527"/>
    <w:rsid w:val="001E3534"/>
    <w:rsid w:val="001E4B61"/>
    <w:rsid w:val="001E6C19"/>
    <w:rsid w:val="001F028E"/>
    <w:rsid w:val="001F058D"/>
    <w:rsid w:val="001F0F54"/>
    <w:rsid w:val="001F3E90"/>
    <w:rsid w:val="001F5FED"/>
    <w:rsid w:val="00205138"/>
    <w:rsid w:val="00205807"/>
    <w:rsid w:val="00210DB0"/>
    <w:rsid w:val="002128C7"/>
    <w:rsid w:val="00215B33"/>
    <w:rsid w:val="002212FD"/>
    <w:rsid w:val="00224ABC"/>
    <w:rsid w:val="00226938"/>
    <w:rsid w:val="0022731C"/>
    <w:rsid w:val="00227CEB"/>
    <w:rsid w:val="00231575"/>
    <w:rsid w:val="00233EE1"/>
    <w:rsid w:val="00242449"/>
    <w:rsid w:val="00246C81"/>
    <w:rsid w:val="00250CD9"/>
    <w:rsid w:val="00251BD3"/>
    <w:rsid w:val="00252582"/>
    <w:rsid w:val="0025706E"/>
    <w:rsid w:val="00262CB2"/>
    <w:rsid w:val="00265515"/>
    <w:rsid w:val="00267F8E"/>
    <w:rsid w:val="0027138B"/>
    <w:rsid w:val="00280018"/>
    <w:rsid w:val="002833F4"/>
    <w:rsid w:val="00284073"/>
    <w:rsid w:val="00284D16"/>
    <w:rsid w:val="00284DEA"/>
    <w:rsid w:val="002871F7"/>
    <w:rsid w:val="00290685"/>
    <w:rsid w:val="0029161E"/>
    <w:rsid w:val="00293C94"/>
    <w:rsid w:val="002A04EA"/>
    <w:rsid w:val="002A6CFC"/>
    <w:rsid w:val="002B17AE"/>
    <w:rsid w:val="002B2580"/>
    <w:rsid w:val="002B60D9"/>
    <w:rsid w:val="002C57BF"/>
    <w:rsid w:val="002C5954"/>
    <w:rsid w:val="002D0ED8"/>
    <w:rsid w:val="002D113D"/>
    <w:rsid w:val="002D22F6"/>
    <w:rsid w:val="002D2A29"/>
    <w:rsid w:val="002D4CDF"/>
    <w:rsid w:val="002E2FBE"/>
    <w:rsid w:val="002E36AB"/>
    <w:rsid w:val="002E37C8"/>
    <w:rsid w:val="002F2985"/>
    <w:rsid w:val="002F6E33"/>
    <w:rsid w:val="00300BA5"/>
    <w:rsid w:val="00303897"/>
    <w:rsid w:val="003132D6"/>
    <w:rsid w:val="003147C0"/>
    <w:rsid w:val="00314C20"/>
    <w:rsid w:val="00321000"/>
    <w:rsid w:val="0032217C"/>
    <w:rsid w:val="003321E1"/>
    <w:rsid w:val="0033362D"/>
    <w:rsid w:val="0033499C"/>
    <w:rsid w:val="00337928"/>
    <w:rsid w:val="00337A34"/>
    <w:rsid w:val="0034299A"/>
    <w:rsid w:val="00344DCC"/>
    <w:rsid w:val="00346B1B"/>
    <w:rsid w:val="00347560"/>
    <w:rsid w:val="00350A9F"/>
    <w:rsid w:val="00350F00"/>
    <w:rsid w:val="00354CD3"/>
    <w:rsid w:val="00355390"/>
    <w:rsid w:val="00355B7D"/>
    <w:rsid w:val="00356C3D"/>
    <w:rsid w:val="00357688"/>
    <w:rsid w:val="00360235"/>
    <w:rsid w:val="003605B2"/>
    <w:rsid w:val="00360C30"/>
    <w:rsid w:val="00362194"/>
    <w:rsid w:val="0036740A"/>
    <w:rsid w:val="00367D65"/>
    <w:rsid w:val="00370A8A"/>
    <w:rsid w:val="00372041"/>
    <w:rsid w:val="0038213E"/>
    <w:rsid w:val="003843B0"/>
    <w:rsid w:val="003853FC"/>
    <w:rsid w:val="00385BE6"/>
    <w:rsid w:val="00390E0C"/>
    <w:rsid w:val="003910EB"/>
    <w:rsid w:val="00392D03"/>
    <w:rsid w:val="003944C1"/>
    <w:rsid w:val="003A0D0A"/>
    <w:rsid w:val="003A7767"/>
    <w:rsid w:val="003A7B07"/>
    <w:rsid w:val="003B1D52"/>
    <w:rsid w:val="003B3446"/>
    <w:rsid w:val="003B4698"/>
    <w:rsid w:val="003B6DC4"/>
    <w:rsid w:val="003C0A1E"/>
    <w:rsid w:val="003C36E1"/>
    <w:rsid w:val="003C3D89"/>
    <w:rsid w:val="003C7C4B"/>
    <w:rsid w:val="003D39F3"/>
    <w:rsid w:val="003D559A"/>
    <w:rsid w:val="003D5C1A"/>
    <w:rsid w:val="003D6F83"/>
    <w:rsid w:val="003D76C5"/>
    <w:rsid w:val="003E05A0"/>
    <w:rsid w:val="003E2CE3"/>
    <w:rsid w:val="003E5F5F"/>
    <w:rsid w:val="003E6E4E"/>
    <w:rsid w:val="003E7477"/>
    <w:rsid w:val="003F44E7"/>
    <w:rsid w:val="003F59B9"/>
    <w:rsid w:val="003F6018"/>
    <w:rsid w:val="003F79FE"/>
    <w:rsid w:val="00401108"/>
    <w:rsid w:val="004032AF"/>
    <w:rsid w:val="00403A26"/>
    <w:rsid w:val="00405A1F"/>
    <w:rsid w:val="0040635F"/>
    <w:rsid w:val="00412627"/>
    <w:rsid w:val="004142B3"/>
    <w:rsid w:val="00415D13"/>
    <w:rsid w:val="00420DAC"/>
    <w:rsid w:val="00423FA2"/>
    <w:rsid w:val="004248F4"/>
    <w:rsid w:val="004255C1"/>
    <w:rsid w:val="00426EB6"/>
    <w:rsid w:val="00427717"/>
    <w:rsid w:val="0043579F"/>
    <w:rsid w:val="00435C01"/>
    <w:rsid w:val="00435EDA"/>
    <w:rsid w:val="00436271"/>
    <w:rsid w:val="004412F6"/>
    <w:rsid w:val="004473A2"/>
    <w:rsid w:val="00453B22"/>
    <w:rsid w:val="00455A11"/>
    <w:rsid w:val="0046276A"/>
    <w:rsid w:val="00462D1F"/>
    <w:rsid w:val="00471A30"/>
    <w:rsid w:val="0047292D"/>
    <w:rsid w:val="00477E42"/>
    <w:rsid w:val="0048054D"/>
    <w:rsid w:val="004820E6"/>
    <w:rsid w:val="00482601"/>
    <w:rsid w:val="004828A9"/>
    <w:rsid w:val="00482BF2"/>
    <w:rsid w:val="00484655"/>
    <w:rsid w:val="00485DF8"/>
    <w:rsid w:val="00491659"/>
    <w:rsid w:val="00491CCD"/>
    <w:rsid w:val="00493EEB"/>
    <w:rsid w:val="00496E2B"/>
    <w:rsid w:val="004A2867"/>
    <w:rsid w:val="004A6E51"/>
    <w:rsid w:val="004A7CE9"/>
    <w:rsid w:val="004B37DA"/>
    <w:rsid w:val="004B7F7B"/>
    <w:rsid w:val="004C26BC"/>
    <w:rsid w:val="004C2CE3"/>
    <w:rsid w:val="004C53D8"/>
    <w:rsid w:val="004C696E"/>
    <w:rsid w:val="004C6C3A"/>
    <w:rsid w:val="004C6EE9"/>
    <w:rsid w:val="004C7147"/>
    <w:rsid w:val="004D0DEF"/>
    <w:rsid w:val="004D2AA2"/>
    <w:rsid w:val="004D4E07"/>
    <w:rsid w:val="004E053F"/>
    <w:rsid w:val="004E06D7"/>
    <w:rsid w:val="004E1E04"/>
    <w:rsid w:val="004E48C6"/>
    <w:rsid w:val="004E54E9"/>
    <w:rsid w:val="004F2D12"/>
    <w:rsid w:val="004F30C8"/>
    <w:rsid w:val="004F3999"/>
    <w:rsid w:val="004F4C7A"/>
    <w:rsid w:val="004F772D"/>
    <w:rsid w:val="004F782D"/>
    <w:rsid w:val="00500F0B"/>
    <w:rsid w:val="00505609"/>
    <w:rsid w:val="00510B67"/>
    <w:rsid w:val="005123FB"/>
    <w:rsid w:val="00512FC7"/>
    <w:rsid w:val="005134D8"/>
    <w:rsid w:val="0051768B"/>
    <w:rsid w:val="00517777"/>
    <w:rsid w:val="00527E09"/>
    <w:rsid w:val="00530322"/>
    <w:rsid w:val="00530425"/>
    <w:rsid w:val="00531883"/>
    <w:rsid w:val="00535C97"/>
    <w:rsid w:val="005376A1"/>
    <w:rsid w:val="005418E5"/>
    <w:rsid w:val="00543782"/>
    <w:rsid w:val="00546647"/>
    <w:rsid w:val="005527A3"/>
    <w:rsid w:val="00552C2B"/>
    <w:rsid w:val="0055752C"/>
    <w:rsid w:val="00557EF3"/>
    <w:rsid w:val="005611EC"/>
    <w:rsid w:val="005613BB"/>
    <w:rsid w:val="00566DBC"/>
    <w:rsid w:val="005715CA"/>
    <w:rsid w:val="00575214"/>
    <w:rsid w:val="0058116A"/>
    <w:rsid w:val="00582C92"/>
    <w:rsid w:val="00586878"/>
    <w:rsid w:val="005877C0"/>
    <w:rsid w:val="00587C13"/>
    <w:rsid w:val="00596BD4"/>
    <w:rsid w:val="005A0128"/>
    <w:rsid w:val="005A7FC0"/>
    <w:rsid w:val="005B14AF"/>
    <w:rsid w:val="005B5E9C"/>
    <w:rsid w:val="005C02C8"/>
    <w:rsid w:val="005C52FC"/>
    <w:rsid w:val="005D4D04"/>
    <w:rsid w:val="005D6779"/>
    <w:rsid w:val="005E0D8E"/>
    <w:rsid w:val="005E1F3D"/>
    <w:rsid w:val="005E636C"/>
    <w:rsid w:val="005E6A42"/>
    <w:rsid w:val="005F0677"/>
    <w:rsid w:val="005F1E48"/>
    <w:rsid w:val="005F3BB2"/>
    <w:rsid w:val="005F5143"/>
    <w:rsid w:val="005F6037"/>
    <w:rsid w:val="005F73EC"/>
    <w:rsid w:val="00603568"/>
    <w:rsid w:val="00610D2F"/>
    <w:rsid w:val="006119B1"/>
    <w:rsid w:val="0061335E"/>
    <w:rsid w:val="00620FAD"/>
    <w:rsid w:val="006218C5"/>
    <w:rsid w:val="00626EC6"/>
    <w:rsid w:val="00633647"/>
    <w:rsid w:val="006336AF"/>
    <w:rsid w:val="00637B77"/>
    <w:rsid w:val="006533D8"/>
    <w:rsid w:val="0065352D"/>
    <w:rsid w:val="00654A42"/>
    <w:rsid w:val="00657A97"/>
    <w:rsid w:val="00660B87"/>
    <w:rsid w:val="00661B5C"/>
    <w:rsid w:val="00663F13"/>
    <w:rsid w:val="006645B4"/>
    <w:rsid w:val="0066740E"/>
    <w:rsid w:val="00674ED8"/>
    <w:rsid w:val="00676B44"/>
    <w:rsid w:val="0068024D"/>
    <w:rsid w:val="006848D5"/>
    <w:rsid w:val="00690F07"/>
    <w:rsid w:val="00691D59"/>
    <w:rsid w:val="00694292"/>
    <w:rsid w:val="006944ED"/>
    <w:rsid w:val="006A047D"/>
    <w:rsid w:val="006A1DA6"/>
    <w:rsid w:val="006A27EE"/>
    <w:rsid w:val="006A39BB"/>
    <w:rsid w:val="006A7C70"/>
    <w:rsid w:val="006B201D"/>
    <w:rsid w:val="006B583E"/>
    <w:rsid w:val="006B7049"/>
    <w:rsid w:val="006C1672"/>
    <w:rsid w:val="006C405F"/>
    <w:rsid w:val="006C520B"/>
    <w:rsid w:val="006C6A44"/>
    <w:rsid w:val="006D44FD"/>
    <w:rsid w:val="006D62DA"/>
    <w:rsid w:val="006D6D27"/>
    <w:rsid w:val="006D7370"/>
    <w:rsid w:val="006E08C7"/>
    <w:rsid w:val="006E1CAC"/>
    <w:rsid w:val="006E39F4"/>
    <w:rsid w:val="006E4B05"/>
    <w:rsid w:val="006E62DC"/>
    <w:rsid w:val="006E6FE3"/>
    <w:rsid w:val="006F2566"/>
    <w:rsid w:val="006F4397"/>
    <w:rsid w:val="006F5509"/>
    <w:rsid w:val="00701CB1"/>
    <w:rsid w:val="007021B7"/>
    <w:rsid w:val="0070614B"/>
    <w:rsid w:val="00713737"/>
    <w:rsid w:val="00714C7A"/>
    <w:rsid w:val="007175E4"/>
    <w:rsid w:val="007177A7"/>
    <w:rsid w:val="00717F85"/>
    <w:rsid w:val="007223BF"/>
    <w:rsid w:val="00724444"/>
    <w:rsid w:val="007341BE"/>
    <w:rsid w:val="0073438D"/>
    <w:rsid w:val="0074229E"/>
    <w:rsid w:val="007431F8"/>
    <w:rsid w:val="00750A38"/>
    <w:rsid w:val="00755160"/>
    <w:rsid w:val="00757338"/>
    <w:rsid w:val="00763F2E"/>
    <w:rsid w:val="007653CC"/>
    <w:rsid w:val="00765CC3"/>
    <w:rsid w:val="0077067B"/>
    <w:rsid w:val="00771695"/>
    <w:rsid w:val="00772057"/>
    <w:rsid w:val="00773BB6"/>
    <w:rsid w:val="00774F5C"/>
    <w:rsid w:val="00780C6D"/>
    <w:rsid w:val="00781AC0"/>
    <w:rsid w:val="007846A8"/>
    <w:rsid w:val="0078621D"/>
    <w:rsid w:val="007909E2"/>
    <w:rsid w:val="00793C62"/>
    <w:rsid w:val="00793CE7"/>
    <w:rsid w:val="007958D7"/>
    <w:rsid w:val="007973D4"/>
    <w:rsid w:val="007A5020"/>
    <w:rsid w:val="007A6F19"/>
    <w:rsid w:val="007A7037"/>
    <w:rsid w:val="007A78BA"/>
    <w:rsid w:val="007B0CD6"/>
    <w:rsid w:val="007B361E"/>
    <w:rsid w:val="007B4C3E"/>
    <w:rsid w:val="007B6A29"/>
    <w:rsid w:val="007C194C"/>
    <w:rsid w:val="007C55B8"/>
    <w:rsid w:val="007C72E6"/>
    <w:rsid w:val="007D30CD"/>
    <w:rsid w:val="007E019E"/>
    <w:rsid w:val="007E2D32"/>
    <w:rsid w:val="007E447A"/>
    <w:rsid w:val="007E4882"/>
    <w:rsid w:val="007E5630"/>
    <w:rsid w:val="007F0EFE"/>
    <w:rsid w:val="007F351F"/>
    <w:rsid w:val="007F6820"/>
    <w:rsid w:val="007F6ED2"/>
    <w:rsid w:val="00800BF3"/>
    <w:rsid w:val="00801A28"/>
    <w:rsid w:val="00801F63"/>
    <w:rsid w:val="008033EA"/>
    <w:rsid w:val="00804F46"/>
    <w:rsid w:val="00805B33"/>
    <w:rsid w:val="00806D51"/>
    <w:rsid w:val="00807143"/>
    <w:rsid w:val="00811110"/>
    <w:rsid w:val="00815DC4"/>
    <w:rsid w:val="0082086D"/>
    <w:rsid w:val="00821E19"/>
    <w:rsid w:val="00823674"/>
    <w:rsid w:val="00826132"/>
    <w:rsid w:val="00830D45"/>
    <w:rsid w:val="00835463"/>
    <w:rsid w:val="00835FA9"/>
    <w:rsid w:val="008365A7"/>
    <w:rsid w:val="00844DE7"/>
    <w:rsid w:val="008476CB"/>
    <w:rsid w:val="00855B26"/>
    <w:rsid w:val="008612DD"/>
    <w:rsid w:val="00863380"/>
    <w:rsid w:val="008650E6"/>
    <w:rsid w:val="008722A2"/>
    <w:rsid w:val="00874464"/>
    <w:rsid w:val="0087446B"/>
    <w:rsid w:val="00877DC8"/>
    <w:rsid w:val="00880BE4"/>
    <w:rsid w:val="00881A0B"/>
    <w:rsid w:val="00882F18"/>
    <w:rsid w:val="00883102"/>
    <w:rsid w:val="00884B58"/>
    <w:rsid w:val="008912B0"/>
    <w:rsid w:val="0089468F"/>
    <w:rsid w:val="00897B1C"/>
    <w:rsid w:val="008A3891"/>
    <w:rsid w:val="008A5338"/>
    <w:rsid w:val="008A747B"/>
    <w:rsid w:val="008A7702"/>
    <w:rsid w:val="008A7AD7"/>
    <w:rsid w:val="008B178D"/>
    <w:rsid w:val="008B3C1E"/>
    <w:rsid w:val="008B4E82"/>
    <w:rsid w:val="008B7834"/>
    <w:rsid w:val="008C1643"/>
    <w:rsid w:val="008C45B1"/>
    <w:rsid w:val="008C7C5F"/>
    <w:rsid w:val="008D466B"/>
    <w:rsid w:val="008D4692"/>
    <w:rsid w:val="008D579C"/>
    <w:rsid w:val="008D6434"/>
    <w:rsid w:val="008D662A"/>
    <w:rsid w:val="008E0916"/>
    <w:rsid w:val="008E27A5"/>
    <w:rsid w:val="008E3CED"/>
    <w:rsid w:val="008E4EF2"/>
    <w:rsid w:val="008E6E1D"/>
    <w:rsid w:val="008F195B"/>
    <w:rsid w:val="008F23A6"/>
    <w:rsid w:val="008F267C"/>
    <w:rsid w:val="008F2D26"/>
    <w:rsid w:val="008F48A9"/>
    <w:rsid w:val="008F770B"/>
    <w:rsid w:val="009019B8"/>
    <w:rsid w:val="00901A78"/>
    <w:rsid w:val="00902BF5"/>
    <w:rsid w:val="009049FF"/>
    <w:rsid w:val="00911522"/>
    <w:rsid w:val="00925FFD"/>
    <w:rsid w:val="0092611A"/>
    <w:rsid w:val="009266EF"/>
    <w:rsid w:val="009303C9"/>
    <w:rsid w:val="00935A78"/>
    <w:rsid w:val="00940D2A"/>
    <w:rsid w:val="00941C4E"/>
    <w:rsid w:val="009427E3"/>
    <w:rsid w:val="00942EDC"/>
    <w:rsid w:val="00947ABC"/>
    <w:rsid w:val="009526E1"/>
    <w:rsid w:val="00954AB3"/>
    <w:rsid w:val="00955A89"/>
    <w:rsid w:val="009564EE"/>
    <w:rsid w:val="0096017E"/>
    <w:rsid w:val="009603B5"/>
    <w:rsid w:val="0096510D"/>
    <w:rsid w:val="00965D9D"/>
    <w:rsid w:val="00970347"/>
    <w:rsid w:val="00971318"/>
    <w:rsid w:val="00974E18"/>
    <w:rsid w:val="00976CF2"/>
    <w:rsid w:val="00977814"/>
    <w:rsid w:val="00980B9D"/>
    <w:rsid w:val="00981F67"/>
    <w:rsid w:val="0098206A"/>
    <w:rsid w:val="00982CA8"/>
    <w:rsid w:val="00986311"/>
    <w:rsid w:val="00986A04"/>
    <w:rsid w:val="00992641"/>
    <w:rsid w:val="00996373"/>
    <w:rsid w:val="009A39F4"/>
    <w:rsid w:val="009A6052"/>
    <w:rsid w:val="009B4687"/>
    <w:rsid w:val="009B6420"/>
    <w:rsid w:val="009C056F"/>
    <w:rsid w:val="009C1368"/>
    <w:rsid w:val="009C1BC5"/>
    <w:rsid w:val="009C1E87"/>
    <w:rsid w:val="009C228D"/>
    <w:rsid w:val="009C41F3"/>
    <w:rsid w:val="009C420C"/>
    <w:rsid w:val="009C656A"/>
    <w:rsid w:val="009D41D6"/>
    <w:rsid w:val="009D6703"/>
    <w:rsid w:val="009E57B2"/>
    <w:rsid w:val="00A10269"/>
    <w:rsid w:val="00A1081C"/>
    <w:rsid w:val="00A114E1"/>
    <w:rsid w:val="00A17261"/>
    <w:rsid w:val="00A22771"/>
    <w:rsid w:val="00A26C83"/>
    <w:rsid w:val="00A338E5"/>
    <w:rsid w:val="00A33D0F"/>
    <w:rsid w:val="00A40378"/>
    <w:rsid w:val="00A457C2"/>
    <w:rsid w:val="00A50AAC"/>
    <w:rsid w:val="00A5108B"/>
    <w:rsid w:val="00A51346"/>
    <w:rsid w:val="00A55B70"/>
    <w:rsid w:val="00A5644B"/>
    <w:rsid w:val="00A60312"/>
    <w:rsid w:val="00A61B3D"/>
    <w:rsid w:val="00A64B17"/>
    <w:rsid w:val="00A6591B"/>
    <w:rsid w:val="00A66C42"/>
    <w:rsid w:val="00A671C9"/>
    <w:rsid w:val="00A713E8"/>
    <w:rsid w:val="00A748EE"/>
    <w:rsid w:val="00A75702"/>
    <w:rsid w:val="00A82EE3"/>
    <w:rsid w:val="00A83163"/>
    <w:rsid w:val="00A83ACF"/>
    <w:rsid w:val="00AA39B0"/>
    <w:rsid w:val="00AA4D1C"/>
    <w:rsid w:val="00AA5522"/>
    <w:rsid w:val="00AA5EFA"/>
    <w:rsid w:val="00AB094A"/>
    <w:rsid w:val="00AB1A9D"/>
    <w:rsid w:val="00AB60E9"/>
    <w:rsid w:val="00AB615C"/>
    <w:rsid w:val="00AB6405"/>
    <w:rsid w:val="00AB6910"/>
    <w:rsid w:val="00AD3CFA"/>
    <w:rsid w:val="00AD4F89"/>
    <w:rsid w:val="00AD696B"/>
    <w:rsid w:val="00AE042C"/>
    <w:rsid w:val="00AE155D"/>
    <w:rsid w:val="00AE4620"/>
    <w:rsid w:val="00AE6CFD"/>
    <w:rsid w:val="00AF35AA"/>
    <w:rsid w:val="00AF3A55"/>
    <w:rsid w:val="00B033FF"/>
    <w:rsid w:val="00B10EA2"/>
    <w:rsid w:val="00B172C5"/>
    <w:rsid w:val="00B17F47"/>
    <w:rsid w:val="00B247B5"/>
    <w:rsid w:val="00B24DE1"/>
    <w:rsid w:val="00B25934"/>
    <w:rsid w:val="00B25F22"/>
    <w:rsid w:val="00B26051"/>
    <w:rsid w:val="00B27CFC"/>
    <w:rsid w:val="00B305C2"/>
    <w:rsid w:val="00B30F2F"/>
    <w:rsid w:val="00B3388B"/>
    <w:rsid w:val="00B41D7B"/>
    <w:rsid w:val="00B4405A"/>
    <w:rsid w:val="00B47AC4"/>
    <w:rsid w:val="00B52E6A"/>
    <w:rsid w:val="00B541D4"/>
    <w:rsid w:val="00B54EF1"/>
    <w:rsid w:val="00B56AD1"/>
    <w:rsid w:val="00B56DE5"/>
    <w:rsid w:val="00B57B2B"/>
    <w:rsid w:val="00B57CDB"/>
    <w:rsid w:val="00B60C0D"/>
    <w:rsid w:val="00B639E1"/>
    <w:rsid w:val="00B64178"/>
    <w:rsid w:val="00B6612F"/>
    <w:rsid w:val="00B6731B"/>
    <w:rsid w:val="00B7097C"/>
    <w:rsid w:val="00B71A9F"/>
    <w:rsid w:val="00B773F5"/>
    <w:rsid w:val="00B77984"/>
    <w:rsid w:val="00B92393"/>
    <w:rsid w:val="00BB4667"/>
    <w:rsid w:val="00BB4EBC"/>
    <w:rsid w:val="00BC3B0F"/>
    <w:rsid w:val="00BC5CC1"/>
    <w:rsid w:val="00BC5F26"/>
    <w:rsid w:val="00BD747E"/>
    <w:rsid w:val="00BE0BD9"/>
    <w:rsid w:val="00BE32CD"/>
    <w:rsid w:val="00BE371D"/>
    <w:rsid w:val="00BF2395"/>
    <w:rsid w:val="00BF30EC"/>
    <w:rsid w:val="00BF3E76"/>
    <w:rsid w:val="00BF4ABA"/>
    <w:rsid w:val="00BF5A29"/>
    <w:rsid w:val="00C03424"/>
    <w:rsid w:val="00C03A49"/>
    <w:rsid w:val="00C05F79"/>
    <w:rsid w:val="00C067B1"/>
    <w:rsid w:val="00C07B22"/>
    <w:rsid w:val="00C15213"/>
    <w:rsid w:val="00C2095D"/>
    <w:rsid w:val="00C21022"/>
    <w:rsid w:val="00C25E17"/>
    <w:rsid w:val="00C32DE8"/>
    <w:rsid w:val="00C32E57"/>
    <w:rsid w:val="00C3666D"/>
    <w:rsid w:val="00C4275B"/>
    <w:rsid w:val="00C42B14"/>
    <w:rsid w:val="00C43A5D"/>
    <w:rsid w:val="00C43BDD"/>
    <w:rsid w:val="00C467A5"/>
    <w:rsid w:val="00C52EE9"/>
    <w:rsid w:val="00C569BE"/>
    <w:rsid w:val="00C57945"/>
    <w:rsid w:val="00C609EF"/>
    <w:rsid w:val="00C60FC8"/>
    <w:rsid w:val="00C617C2"/>
    <w:rsid w:val="00C62253"/>
    <w:rsid w:val="00C67276"/>
    <w:rsid w:val="00C704CA"/>
    <w:rsid w:val="00C75CE7"/>
    <w:rsid w:val="00C766CE"/>
    <w:rsid w:val="00C771A9"/>
    <w:rsid w:val="00C8072B"/>
    <w:rsid w:val="00C82283"/>
    <w:rsid w:val="00C91795"/>
    <w:rsid w:val="00C97EB3"/>
    <w:rsid w:val="00CA24AD"/>
    <w:rsid w:val="00CA639B"/>
    <w:rsid w:val="00CB00D0"/>
    <w:rsid w:val="00CB11EB"/>
    <w:rsid w:val="00CB166E"/>
    <w:rsid w:val="00CB3170"/>
    <w:rsid w:val="00CB3647"/>
    <w:rsid w:val="00CB4388"/>
    <w:rsid w:val="00CB5612"/>
    <w:rsid w:val="00CB5AD5"/>
    <w:rsid w:val="00CB5AFC"/>
    <w:rsid w:val="00CC1872"/>
    <w:rsid w:val="00CC21AD"/>
    <w:rsid w:val="00CD102F"/>
    <w:rsid w:val="00CD3747"/>
    <w:rsid w:val="00CD3B45"/>
    <w:rsid w:val="00CE06B9"/>
    <w:rsid w:val="00CE06F9"/>
    <w:rsid w:val="00CE12AD"/>
    <w:rsid w:val="00CE3824"/>
    <w:rsid w:val="00CE3AAC"/>
    <w:rsid w:val="00CE477A"/>
    <w:rsid w:val="00CE59D2"/>
    <w:rsid w:val="00CE6CA0"/>
    <w:rsid w:val="00CE7267"/>
    <w:rsid w:val="00CE75AF"/>
    <w:rsid w:val="00CF10FE"/>
    <w:rsid w:val="00CF249D"/>
    <w:rsid w:val="00CF2ABF"/>
    <w:rsid w:val="00CF2B7D"/>
    <w:rsid w:val="00CF409E"/>
    <w:rsid w:val="00D015C4"/>
    <w:rsid w:val="00D071F3"/>
    <w:rsid w:val="00D10EEB"/>
    <w:rsid w:val="00D11833"/>
    <w:rsid w:val="00D22775"/>
    <w:rsid w:val="00D25ED7"/>
    <w:rsid w:val="00D35B2E"/>
    <w:rsid w:val="00D40814"/>
    <w:rsid w:val="00D4467A"/>
    <w:rsid w:val="00D45FD6"/>
    <w:rsid w:val="00D461C4"/>
    <w:rsid w:val="00D47F7E"/>
    <w:rsid w:val="00D50BFA"/>
    <w:rsid w:val="00D57A50"/>
    <w:rsid w:val="00D600C5"/>
    <w:rsid w:val="00D60C1E"/>
    <w:rsid w:val="00D631ED"/>
    <w:rsid w:val="00D73784"/>
    <w:rsid w:val="00D8307D"/>
    <w:rsid w:val="00D84EC3"/>
    <w:rsid w:val="00D85682"/>
    <w:rsid w:val="00D87C18"/>
    <w:rsid w:val="00D901C9"/>
    <w:rsid w:val="00D918D1"/>
    <w:rsid w:val="00D969B4"/>
    <w:rsid w:val="00DA3B20"/>
    <w:rsid w:val="00DA49D8"/>
    <w:rsid w:val="00DA7902"/>
    <w:rsid w:val="00DB2235"/>
    <w:rsid w:val="00DB24B1"/>
    <w:rsid w:val="00DB2AFE"/>
    <w:rsid w:val="00DB381D"/>
    <w:rsid w:val="00DB5239"/>
    <w:rsid w:val="00DB5C0E"/>
    <w:rsid w:val="00DC005E"/>
    <w:rsid w:val="00DC00F7"/>
    <w:rsid w:val="00DC0A59"/>
    <w:rsid w:val="00DC51CB"/>
    <w:rsid w:val="00DC6229"/>
    <w:rsid w:val="00DD4A1A"/>
    <w:rsid w:val="00DD5090"/>
    <w:rsid w:val="00DE19E9"/>
    <w:rsid w:val="00DE639A"/>
    <w:rsid w:val="00DE6D75"/>
    <w:rsid w:val="00DE7360"/>
    <w:rsid w:val="00DF38D6"/>
    <w:rsid w:val="00DF393C"/>
    <w:rsid w:val="00E050F8"/>
    <w:rsid w:val="00E05A93"/>
    <w:rsid w:val="00E12617"/>
    <w:rsid w:val="00E139D9"/>
    <w:rsid w:val="00E218C3"/>
    <w:rsid w:val="00E24E79"/>
    <w:rsid w:val="00E2503B"/>
    <w:rsid w:val="00E2536A"/>
    <w:rsid w:val="00E2622B"/>
    <w:rsid w:val="00E30C2E"/>
    <w:rsid w:val="00E332B0"/>
    <w:rsid w:val="00E33944"/>
    <w:rsid w:val="00E33F13"/>
    <w:rsid w:val="00E34B47"/>
    <w:rsid w:val="00E354EC"/>
    <w:rsid w:val="00E40563"/>
    <w:rsid w:val="00E42512"/>
    <w:rsid w:val="00E42B92"/>
    <w:rsid w:val="00E5115D"/>
    <w:rsid w:val="00E563FF"/>
    <w:rsid w:val="00E5640B"/>
    <w:rsid w:val="00E56698"/>
    <w:rsid w:val="00E62517"/>
    <w:rsid w:val="00E62D7C"/>
    <w:rsid w:val="00E65714"/>
    <w:rsid w:val="00E673DD"/>
    <w:rsid w:val="00E75926"/>
    <w:rsid w:val="00E75B6E"/>
    <w:rsid w:val="00E91AC4"/>
    <w:rsid w:val="00E92582"/>
    <w:rsid w:val="00E92AB9"/>
    <w:rsid w:val="00E9697D"/>
    <w:rsid w:val="00EA25E9"/>
    <w:rsid w:val="00EA3A92"/>
    <w:rsid w:val="00EA4B56"/>
    <w:rsid w:val="00EB22D3"/>
    <w:rsid w:val="00EB274F"/>
    <w:rsid w:val="00EB5ABA"/>
    <w:rsid w:val="00EC2169"/>
    <w:rsid w:val="00EC461B"/>
    <w:rsid w:val="00EC5C05"/>
    <w:rsid w:val="00EC62D2"/>
    <w:rsid w:val="00ED3892"/>
    <w:rsid w:val="00ED58D1"/>
    <w:rsid w:val="00ED7181"/>
    <w:rsid w:val="00EE2A8C"/>
    <w:rsid w:val="00EF3AC8"/>
    <w:rsid w:val="00EF48DB"/>
    <w:rsid w:val="00EF6F51"/>
    <w:rsid w:val="00F03283"/>
    <w:rsid w:val="00F03F0E"/>
    <w:rsid w:val="00F046A9"/>
    <w:rsid w:val="00F05922"/>
    <w:rsid w:val="00F07E39"/>
    <w:rsid w:val="00F10CF1"/>
    <w:rsid w:val="00F1104D"/>
    <w:rsid w:val="00F1635D"/>
    <w:rsid w:val="00F2067F"/>
    <w:rsid w:val="00F23CC9"/>
    <w:rsid w:val="00F30786"/>
    <w:rsid w:val="00F37984"/>
    <w:rsid w:val="00F37C9D"/>
    <w:rsid w:val="00F460FF"/>
    <w:rsid w:val="00F50A93"/>
    <w:rsid w:val="00F576DC"/>
    <w:rsid w:val="00F57F56"/>
    <w:rsid w:val="00F60D4D"/>
    <w:rsid w:val="00F636AA"/>
    <w:rsid w:val="00F641D2"/>
    <w:rsid w:val="00F67A08"/>
    <w:rsid w:val="00F700A5"/>
    <w:rsid w:val="00F70E34"/>
    <w:rsid w:val="00F7316D"/>
    <w:rsid w:val="00F74706"/>
    <w:rsid w:val="00F76538"/>
    <w:rsid w:val="00F7706E"/>
    <w:rsid w:val="00F8797C"/>
    <w:rsid w:val="00F90933"/>
    <w:rsid w:val="00F9394F"/>
    <w:rsid w:val="00F96707"/>
    <w:rsid w:val="00FA31A9"/>
    <w:rsid w:val="00FA5048"/>
    <w:rsid w:val="00FB0AC6"/>
    <w:rsid w:val="00FB2AB3"/>
    <w:rsid w:val="00FB2E4B"/>
    <w:rsid w:val="00FB5FDC"/>
    <w:rsid w:val="00FC2258"/>
    <w:rsid w:val="00FC691F"/>
    <w:rsid w:val="00FD5855"/>
    <w:rsid w:val="00FE0186"/>
    <w:rsid w:val="00FE28FD"/>
    <w:rsid w:val="00FE6B71"/>
    <w:rsid w:val="00FE7C8C"/>
    <w:rsid w:val="00FF3C9E"/>
    <w:rsid w:val="00FF79F2"/>
    <w:rsid w:val="00FF7E8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B5F38E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510B67"/>
  </w:style>
  <w:style w:type="paragraph" w:styleId="1">
    <w:name w:val="heading 1"/>
    <w:basedOn w:val="a0"/>
    <w:next w:val="a0"/>
    <w:link w:val="10"/>
    <w:uiPriority w:val="9"/>
    <w:qFormat/>
    <w:rsid w:val="004142B3"/>
    <w:pPr>
      <w:widowControl w:val="0"/>
      <w:numPr>
        <w:numId w:val="16"/>
      </w:numPr>
      <w:spacing w:before="240" w:after="0" w:line="360" w:lineRule="auto"/>
      <w:ind w:left="426" w:firstLine="0"/>
      <w:jc w:val="center"/>
      <w:outlineLvl w:val="0"/>
    </w:pPr>
    <w:rPr>
      <w:rFonts w:eastAsia="Times New Roman" w:cs="Times New Roman"/>
      <w:b/>
      <w:bCs/>
      <w:sz w:val="28"/>
      <w:szCs w:val="28"/>
      <w:shd w:val="clear" w:color="auto" w:fill="FFFFFF"/>
    </w:rPr>
  </w:style>
  <w:style w:type="paragraph" w:styleId="20">
    <w:name w:val="heading 2"/>
    <w:basedOn w:val="a0"/>
    <w:next w:val="a0"/>
    <w:link w:val="21"/>
    <w:uiPriority w:val="9"/>
    <w:unhideWhenUsed/>
    <w:qFormat/>
    <w:rsid w:val="00E34B47"/>
    <w:pPr>
      <w:widowControl w:val="0"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E34B47"/>
    <w:pPr>
      <w:widowControl w:val="0"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uiPriority w:val="39"/>
    <w:rsid w:val="00C766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1"/>
    <w:link w:val="1"/>
    <w:uiPriority w:val="9"/>
    <w:rsid w:val="004142B3"/>
    <w:rPr>
      <w:rFonts w:eastAsia="Times New Roman" w:cs="Times New Roman"/>
      <w:b/>
      <w:bCs/>
      <w:sz w:val="28"/>
      <w:szCs w:val="28"/>
    </w:rPr>
  </w:style>
  <w:style w:type="character" w:customStyle="1" w:styleId="21">
    <w:name w:val="Заголовок 2 Знак"/>
    <w:basedOn w:val="a1"/>
    <w:link w:val="20"/>
    <w:uiPriority w:val="9"/>
    <w:rsid w:val="00E34B4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1"/>
    <w:link w:val="3"/>
    <w:uiPriority w:val="9"/>
    <w:rsid w:val="00E34B4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11">
    <w:name w:val="Стиль1"/>
    <w:basedOn w:val="a0"/>
    <w:link w:val="12"/>
    <w:qFormat/>
    <w:rsid w:val="00FA31A9"/>
    <w:pPr>
      <w:spacing w:after="0" w:line="240" w:lineRule="auto"/>
      <w:jc w:val="center"/>
    </w:pPr>
    <w:rPr>
      <w:rFonts w:ascii="Calibri" w:eastAsia="Calibri" w:hAnsi="Calibri" w:cs="Times New Roman"/>
      <w:smallCaps/>
      <w:sz w:val="32"/>
      <w:szCs w:val="28"/>
    </w:rPr>
  </w:style>
  <w:style w:type="character" w:customStyle="1" w:styleId="12">
    <w:name w:val="Стиль1 Знак"/>
    <w:basedOn w:val="a1"/>
    <w:link w:val="11"/>
    <w:rsid w:val="00FA31A9"/>
    <w:rPr>
      <w:rFonts w:ascii="Calibri" w:eastAsia="Calibri" w:hAnsi="Calibri" w:cs="Times New Roman"/>
      <w:smallCaps/>
      <w:sz w:val="32"/>
      <w:szCs w:val="28"/>
    </w:rPr>
  </w:style>
  <w:style w:type="paragraph" w:styleId="a5">
    <w:name w:val="Balloon Text"/>
    <w:basedOn w:val="a0"/>
    <w:link w:val="a6"/>
    <w:uiPriority w:val="99"/>
    <w:semiHidden/>
    <w:unhideWhenUsed/>
    <w:rsid w:val="004E05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1"/>
    <w:link w:val="a5"/>
    <w:uiPriority w:val="99"/>
    <w:semiHidden/>
    <w:rsid w:val="004E053F"/>
    <w:rPr>
      <w:rFonts w:ascii="Tahoma" w:hAnsi="Tahoma" w:cs="Tahoma"/>
      <w:sz w:val="16"/>
      <w:szCs w:val="16"/>
    </w:rPr>
  </w:style>
  <w:style w:type="paragraph" w:styleId="a7">
    <w:name w:val="header"/>
    <w:basedOn w:val="a0"/>
    <w:link w:val="a8"/>
    <w:uiPriority w:val="99"/>
    <w:unhideWhenUsed/>
    <w:rsid w:val="00BC5F2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1"/>
    <w:link w:val="a7"/>
    <w:uiPriority w:val="99"/>
    <w:rsid w:val="00BC5F26"/>
  </w:style>
  <w:style w:type="paragraph" w:styleId="a9">
    <w:name w:val="footer"/>
    <w:basedOn w:val="a0"/>
    <w:link w:val="aa"/>
    <w:uiPriority w:val="99"/>
    <w:unhideWhenUsed/>
    <w:rsid w:val="00BC5F2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1"/>
    <w:link w:val="a9"/>
    <w:uiPriority w:val="99"/>
    <w:rsid w:val="00BC5F26"/>
  </w:style>
  <w:style w:type="character" w:styleId="ab">
    <w:name w:val="annotation reference"/>
    <w:basedOn w:val="a1"/>
    <w:uiPriority w:val="99"/>
    <w:semiHidden/>
    <w:unhideWhenUsed/>
    <w:rsid w:val="00801A28"/>
    <w:rPr>
      <w:sz w:val="16"/>
      <w:szCs w:val="16"/>
    </w:rPr>
  </w:style>
  <w:style w:type="paragraph" w:styleId="ac">
    <w:name w:val="annotation text"/>
    <w:basedOn w:val="a0"/>
    <w:link w:val="ad"/>
    <w:uiPriority w:val="99"/>
    <w:semiHidden/>
    <w:unhideWhenUsed/>
    <w:rsid w:val="00801A28"/>
    <w:pPr>
      <w:spacing w:line="240" w:lineRule="auto"/>
    </w:pPr>
    <w:rPr>
      <w:sz w:val="20"/>
      <w:szCs w:val="20"/>
    </w:rPr>
  </w:style>
  <w:style w:type="character" w:customStyle="1" w:styleId="ad">
    <w:name w:val="Текст примечания Знак"/>
    <w:basedOn w:val="a1"/>
    <w:link w:val="ac"/>
    <w:uiPriority w:val="99"/>
    <w:semiHidden/>
    <w:rsid w:val="00801A28"/>
    <w:rPr>
      <w:sz w:val="20"/>
      <w:szCs w:val="20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801A28"/>
    <w:rPr>
      <w:b/>
      <w:bCs/>
    </w:rPr>
  </w:style>
  <w:style w:type="character" w:customStyle="1" w:styleId="af">
    <w:name w:val="Тема примечания Знак"/>
    <w:basedOn w:val="ad"/>
    <w:link w:val="ae"/>
    <w:uiPriority w:val="99"/>
    <w:semiHidden/>
    <w:rsid w:val="00801A28"/>
    <w:rPr>
      <w:b/>
      <w:bCs/>
      <w:sz w:val="20"/>
      <w:szCs w:val="20"/>
    </w:rPr>
  </w:style>
  <w:style w:type="character" w:customStyle="1" w:styleId="MTEquationSection">
    <w:name w:val="MTEquationSection"/>
    <w:basedOn w:val="a1"/>
    <w:rsid w:val="00DD4A1A"/>
    <w:rPr>
      <w:vanish w:val="0"/>
      <w:color w:val="FF0000"/>
    </w:rPr>
  </w:style>
  <w:style w:type="paragraph" w:customStyle="1" w:styleId="af0">
    <w:name w:val="Министерство"/>
    <w:basedOn w:val="1"/>
    <w:rsid w:val="00E2622B"/>
    <w:pPr>
      <w:spacing w:before="0" w:after="240"/>
      <w:contextualSpacing/>
    </w:pPr>
    <w:rPr>
      <w:szCs w:val="20"/>
    </w:rPr>
  </w:style>
  <w:style w:type="character" w:styleId="af1">
    <w:name w:val="Placeholder Text"/>
    <w:basedOn w:val="a1"/>
    <w:uiPriority w:val="99"/>
    <w:semiHidden/>
    <w:rsid w:val="001E4B61"/>
    <w:rPr>
      <w:color w:val="808080"/>
    </w:rPr>
  </w:style>
  <w:style w:type="paragraph" w:customStyle="1" w:styleId="a">
    <w:name w:val="Собственный стиль"/>
    <w:basedOn w:val="1"/>
    <w:next w:val="a0"/>
    <w:link w:val="af2"/>
    <w:qFormat/>
    <w:rsid w:val="009603B5"/>
    <w:pPr>
      <w:numPr>
        <w:numId w:val="1"/>
      </w:numPr>
      <w:spacing w:before="0"/>
      <w:ind w:left="0" w:firstLine="0"/>
      <w:jc w:val="both"/>
    </w:pPr>
    <w:rPr>
      <w:rFonts w:ascii="Times New Roman" w:eastAsiaTheme="majorEastAsia" w:hAnsi="Times New Roman" w:cstheme="majorBidi"/>
      <w:b w:val="0"/>
      <w:color w:val="8EAADB" w:themeColor="accent1" w:themeTint="99"/>
      <w:spacing w:val="5"/>
      <w:kern w:val="28"/>
      <w:szCs w:val="52"/>
    </w:rPr>
  </w:style>
  <w:style w:type="character" w:customStyle="1" w:styleId="af2">
    <w:name w:val="Собственный стиль Знак"/>
    <w:basedOn w:val="a1"/>
    <w:link w:val="a"/>
    <w:rsid w:val="009603B5"/>
    <w:rPr>
      <w:rFonts w:ascii="Times New Roman" w:eastAsiaTheme="majorEastAsia" w:hAnsi="Times New Roman" w:cstheme="majorBidi"/>
      <w:b/>
      <w:color w:val="8EAADB" w:themeColor="accent1" w:themeTint="99"/>
      <w:spacing w:val="5"/>
      <w:kern w:val="28"/>
      <w:sz w:val="28"/>
      <w:szCs w:val="52"/>
    </w:rPr>
  </w:style>
  <w:style w:type="paragraph" w:styleId="af3">
    <w:name w:val="TOC Heading"/>
    <w:basedOn w:val="1"/>
    <w:next w:val="a0"/>
    <w:uiPriority w:val="39"/>
    <w:unhideWhenUsed/>
    <w:qFormat/>
    <w:rsid w:val="004C26BC"/>
    <w:pPr>
      <w:keepNext/>
      <w:keepLines/>
      <w:widowControl/>
      <w:numPr>
        <w:numId w:val="0"/>
      </w:numPr>
      <w:spacing w:before="0"/>
      <w:outlineLvl w:val="9"/>
    </w:pPr>
    <w:rPr>
      <w:rFonts w:eastAsiaTheme="majorEastAsia" w:cstheme="majorBidi"/>
      <w:b w:val="0"/>
      <w:bCs w:val="0"/>
      <w:color w:val="000000" w:themeColor="text1"/>
      <w:shd w:val="clear" w:color="auto" w:fill="auto"/>
      <w:lang w:eastAsia="ru-RU"/>
    </w:rPr>
  </w:style>
  <w:style w:type="paragraph" w:styleId="13">
    <w:name w:val="toc 1"/>
    <w:basedOn w:val="a0"/>
    <w:next w:val="a0"/>
    <w:autoRedefine/>
    <w:uiPriority w:val="39"/>
    <w:unhideWhenUsed/>
    <w:qFormat/>
    <w:rsid w:val="004C26BC"/>
    <w:pPr>
      <w:tabs>
        <w:tab w:val="right" w:leader="dot" w:pos="9628"/>
      </w:tabs>
      <w:spacing w:after="100" w:line="240" w:lineRule="auto"/>
      <w:jc w:val="both"/>
    </w:pPr>
    <w:rPr>
      <w:rFonts w:ascii="Times New Roman" w:hAnsi="Times New Roman"/>
      <w:sz w:val="28"/>
    </w:rPr>
  </w:style>
  <w:style w:type="paragraph" w:styleId="22">
    <w:name w:val="toc 2"/>
    <w:basedOn w:val="a0"/>
    <w:next w:val="a0"/>
    <w:autoRedefine/>
    <w:uiPriority w:val="39"/>
    <w:unhideWhenUsed/>
    <w:qFormat/>
    <w:rsid w:val="009603B5"/>
    <w:pPr>
      <w:spacing w:after="100" w:line="240" w:lineRule="auto"/>
      <w:ind w:left="280"/>
      <w:jc w:val="both"/>
    </w:pPr>
    <w:rPr>
      <w:rFonts w:ascii="Times New Roman" w:hAnsi="Times New Roman"/>
      <w:sz w:val="28"/>
    </w:rPr>
  </w:style>
  <w:style w:type="character" w:styleId="af4">
    <w:name w:val="Hyperlink"/>
    <w:basedOn w:val="a1"/>
    <w:uiPriority w:val="99"/>
    <w:unhideWhenUsed/>
    <w:rsid w:val="009603B5"/>
    <w:rPr>
      <w:color w:val="0563C1" w:themeColor="hyperlink"/>
      <w:u w:val="single"/>
    </w:rPr>
  </w:style>
  <w:style w:type="paragraph" w:customStyle="1" w:styleId="MTDisplayEquation">
    <w:name w:val="MTDisplayEquation"/>
    <w:basedOn w:val="a0"/>
    <w:next w:val="a0"/>
    <w:link w:val="MTDisplayEquation0"/>
    <w:rsid w:val="009603B5"/>
    <w:pPr>
      <w:tabs>
        <w:tab w:val="center" w:pos="4820"/>
        <w:tab w:val="right" w:pos="9640"/>
      </w:tabs>
      <w:spacing w:after="0" w:line="240" w:lineRule="auto"/>
      <w:jc w:val="center"/>
    </w:pPr>
    <w:rPr>
      <w:rFonts w:ascii="Times New Roman" w:hAnsi="Times New Roman"/>
      <w:sz w:val="28"/>
    </w:rPr>
  </w:style>
  <w:style w:type="character" w:customStyle="1" w:styleId="MTDisplayEquation0">
    <w:name w:val="MTDisplayEquation Знак"/>
    <w:basedOn w:val="a1"/>
    <w:link w:val="MTDisplayEquation"/>
    <w:rsid w:val="009603B5"/>
    <w:rPr>
      <w:rFonts w:ascii="Times New Roman" w:hAnsi="Times New Roman"/>
      <w:sz w:val="28"/>
    </w:rPr>
  </w:style>
  <w:style w:type="paragraph" w:customStyle="1" w:styleId="2">
    <w:name w:val="Собственный стиль 2"/>
    <w:basedOn w:val="20"/>
    <w:qFormat/>
    <w:rsid w:val="009603B5"/>
    <w:pPr>
      <w:numPr>
        <w:ilvl w:val="1"/>
        <w:numId w:val="1"/>
      </w:numPr>
      <w:spacing w:before="0" w:line="240" w:lineRule="auto"/>
      <w:ind w:left="357" w:firstLine="0"/>
      <w:jc w:val="both"/>
    </w:pPr>
    <w:rPr>
      <w:rFonts w:ascii="Times New Roman" w:hAnsi="Times New Roman"/>
      <w:color w:val="1F3864" w:themeColor="accent1" w:themeShade="80"/>
      <w:sz w:val="28"/>
    </w:rPr>
  </w:style>
  <w:style w:type="paragraph" w:styleId="af5">
    <w:name w:val="caption"/>
    <w:basedOn w:val="20"/>
    <w:next w:val="a0"/>
    <w:autoRedefine/>
    <w:uiPriority w:val="35"/>
    <w:unhideWhenUsed/>
    <w:qFormat/>
    <w:rsid w:val="009603B5"/>
    <w:pPr>
      <w:keepNext/>
      <w:widowControl/>
      <w:tabs>
        <w:tab w:val="num" w:pos="360"/>
      </w:tabs>
      <w:spacing w:before="0" w:line="360" w:lineRule="auto"/>
      <w:ind w:left="284" w:firstLine="1843"/>
      <w:contextualSpacing/>
    </w:pPr>
    <w:rPr>
      <w:rFonts w:ascii="Calibri Light" w:eastAsia="Calibri" w:hAnsi="Calibri Light" w:cs="Arial"/>
      <w:b/>
      <w:i/>
      <w:iCs/>
      <w:color w:val="44546A"/>
      <w:sz w:val="24"/>
      <w:szCs w:val="18"/>
      <w:shd w:val="clear" w:color="auto" w:fill="FFFFFF"/>
    </w:rPr>
  </w:style>
  <w:style w:type="paragraph" w:styleId="af6">
    <w:name w:val="Normal (Web)"/>
    <w:basedOn w:val="a0"/>
    <w:uiPriority w:val="99"/>
    <w:semiHidden/>
    <w:unhideWhenUsed/>
    <w:rsid w:val="009603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7">
    <w:name w:val="FollowedHyperlink"/>
    <w:basedOn w:val="a1"/>
    <w:uiPriority w:val="99"/>
    <w:semiHidden/>
    <w:unhideWhenUsed/>
    <w:rsid w:val="007846A8"/>
    <w:rPr>
      <w:color w:val="954F72" w:themeColor="followedHyperlink"/>
      <w:u w:val="single"/>
    </w:rPr>
  </w:style>
  <w:style w:type="paragraph" w:styleId="af8">
    <w:name w:val="List Paragraph"/>
    <w:basedOn w:val="a0"/>
    <w:uiPriority w:val="34"/>
    <w:qFormat/>
    <w:rsid w:val="00925FFD"/>
    <w:pPr>
      <w:ind w:left="720"/>
      <w:contextualSpacing/>
    </w:pPr>
  </w:style>
  <w:style w:type="table" w:customStyle="1" w:styleId="14">
    <w:name w:val="Сетка таблицы1"/>
    <w:basedOn w:val="a2"/>
    <w:next w:val="a4"/>
    <w:uiPriority w:val="39"/>
    <w:rsid w:val="00B338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">
    <w:name w:val="Сетка таблицы2"/>
    <w:basedOn w:val="a2"/>
    <w:next w:val="a4"/>
    <w:uiPriority w:val="39"/>
    <w:rsid w:val="00B338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31">
    <w:name w:val="toc 3"/>
    <w:basedOn w:val="a0"/>
    <w:next w:val="a0"/>
    <w:autoRedefine/>
    <w:uiPriority w:val="39"/>
    <w:unhideWhenUsed/>
    <w:rsid w:val="004C26BC"/>
    <w:pPr>
      <w:spacing w:after="100"/>
      <w:ind w:left="440"/>
    </w:pPr>
  </w:style>
  <w:style w:type="character" w:styleId="af9">
    <w:name w:val="Unresolved Mention"/>
    <w:basedOn w:val="a1"/>
    <w:uiPriority w:val="99"/>
    <w:semiHidden/>
    <w:unhideWhenUsed/>
    <w:rsid w:val="00EA25E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94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98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8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1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24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2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71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5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97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1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17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0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4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hyperlink" Target="https://www.kaggle.com/datasets/stealthtechnologies/predict-student-performance-dataset/data" TargetMode="External"/><Relationship Id="rId18" Type="http://schemas.openxmlformats.org/officeDocument/2006/relationships/image" Target="media/image8.png"/><Relationship Id="rId26" Type="http://schemas.openxmlformats.org/officeDocument/2006/relationships/glossaryDocument" Target="glossary/document.xml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image" Target="media/image7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10" Type="http://schemas.openxmlformats.org/officeDocument/2006/relationships/image" Target="media/image3.emf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lowe\Downloads\Title_Tamplate%20(1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6B8C828B0E9414F8C731BB86CE268E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67710C3-637A-4308-B638-0D3E06645F45}"/>
      </w:docPartPr>
      <w:docPartBody>
        <w:p w:rsidR="00771F12" w:rsidRDefault="00C702E3">
          <w:pPr>
            <w:pStyle w:val="46B8C828B0E9414F8C731BB86CE268E8"/>
          </w:pPr>
          <w:r w:rsidRPr="008D3755">
            <w:rPr>
              <w:rStyle w:val="a3"/>
            </w:rPr>
            <w:t>Выберите элемент.</w:t>
          </w:r>
        </w:p>
      </w:docPartBody>
    </w:docPart>
    <w:docPart>
      <w:docPartPr>
        <w:name w:val="365B099557B443C6852DF0F38239A77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F0A3714-4C3C-4E93-A5FF-3DF646452522}"/>
      </w:docPartPr>
      <w:docPartBody>
        <w:p w:rsidR="00771F12" w:rsidRDefault="00C702E3">
          <w:pPr>
            <w:pStyle w:val="365B099557B443C6852DF0F38239A774"/>
          </w:pPr>
          <w:r w:rsidRPr="00BF3738">
            <w:rPr>
              <w:rStyle w:val="a3"/>
            </w:rPr>
            <w:t>Выберите элемент.</w:t>
          </w:r>
        </w:p>
      </w:docPartBody>
    </w:docPart>
    <w:docPart>
      <w:docPartPr>
        <w:name w:val="A3C7C7FDDC564B17A9F180334E27D2F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4429BCF-5395-46A4-BBBF-84D89CFDEB67}"/>
      </w:docPartPr>
      <w:docPartBody>
        <w:p w:rsidR="00771F12" w:rsidRDefault="00C702E3">
          <w:pPr>
            <w:pStyle w:val="A3C7C7FDDC564B17A9F180334E27D2F4"/>
          </w:pPr>
          <w:r w:rsidRPr="00757C75">
            <w:rPr>
              <w:rStyle w:val="a3"/>
            </w:rPr>
            <w:t>Выберите элемент.</w:t>
          </w:r>
        </w:p>
      </w:docPartBody>
    </w:docPart>
    <w:docPart>
      <w:docPartPr>
        <w:name w:val="8BDE018784094A05BFD76F9FAC7C273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AAF776E-8C14-4A54-9823-0DD7386B8D0B}"/>
      </w:docPartPr>
      <w:docPartBody>
        <w:p w:rsidR="00771F12" w:rsidRDefault="00C702E3">
          <w:pPr>
            <w:pStyle w:val="8BDE018784094A05BFD76F9FAC7C273C"/>
          </w:pPr>
          <w:r w:rsidRPr="00757C75">
            <w:rPr>
              <w:rStyle w:val="a3"/>
            </w:rPr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02E3"/>
    <w:rsid w:val="000B2C72"/>
    <w:rsid w:val="00124B94"/>
    <w:rsid w:val="001C299F"/>
    <w:rsid w:val="002051B2"/>
    <w:rsid w:val="00226938"/>
    <w:rsid w:val="003B48A3"/>
    <w:rsid w:val="003D5170"/>
    <w:rsid w:val="00440E1D"/>
    <w:rsid w:val="00457C72"/>
    <w:rsid w:val="0049650D"/>
    <w:rsid w:val="005A6537"/>
    <w:rsid w:val="00771F12"/>
    <w:rsid w:val="00876565"/>
    <w:rsid w:val="00C702E3"/>
    <w:rsid w:val="00D335FC"/>
    <w:rsid w:val="00DC005E"/>
    <w:rsid w:val="00E03F48"/>
    <w:rsid w:val="00EB72F6"/>
    <w:rsid w:val="00FF3AF7"/>
    <w:rsid w:val="00FF7E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457C72"/>
    <w:rPr>
      <w:color w:val="808080"/>
    </w:rPr>
  </w:style>
  <w:style w:type="paragraph" w:customStyle="1" w:styleId="46B8C828B0E9414F8C731BB86CE268E8">
    <w:name w:val="46B8C828B0E9414F8C731BB86CE268E8"/>
  </w:style>
  <w:style w:type="paragraph" w:customStyle="1" w:styleId="365B099557B443C6852DF0F38239A774">
    <w:name w:val="365B099557B443C6852DF0F38239A774"/>
  </w:style>
  <w:style w:type="paragraph" w:customStyle="1" w:styleId="A3C7C7FDDC564B17A9F180334E27D2F4">
    <w:name w:val="A3C7C7FDDC564B17A9F180334E27D2F4"/>
  </w:style>
  <w:style w:type="paragraph" w:customStyle="1" w:styleId="8BDE018784094A05BFD76F9FAC7C273C">
    <w:name w:val="8BDE018784094A05BFD76F9FAC7C273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30593D1-553F-4A88-90A8-3EE6F565D5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Title_Tamplate (1).dotx</Template>
  <TotalTime>0</TotalTime>
  <Pages>9</Pages>
  <Words>640</Words>
  <Characters>3649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4281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2025-10-07T17:28:00Z</dcterms:created>
  <dcterms:modified xsi:type="dcterms:W3CDTF">2025-12-12T09:46:00Z</dcterms:modified>
</cp:coreProperties>
</file>