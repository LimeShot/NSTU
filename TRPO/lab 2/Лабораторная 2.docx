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0C8AAAD9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87C886D" w14:textId="417FD6EE" w:rsidR="001C7EF2" w:rsidRPr="004C26BC" w:rsidRDefault="006C520B" w:rsidP="004C26BC">
            <w:r w:rsidRPr="004C26BC"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58477AD1" wp14:editId="2C5D322A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42B6D54E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3EC8F3DD" w14:textId="0A99DE76" w:rsidR="00BC5CC1" w:rsidRPr="004C26BC" w:rsidRDefault="00BC5CC1" w:rsidP="004C26B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4C26BC">
              <w:rPr>
                <w:rFonts w:asciiTheme="majorHAnsi" w:hAnsiTheme="majorHAnsi" w:cstheme="majorHAnsi"/>
                <w:sz w:val="28"/>
                <w:szCs w:val="28"/>
              </w:rPr>
              <w:t xml:space="preserve">Федеральное государственное бюджетное </w:t>
            </w:r>
            <w:r w:rsidRPr="004C26BC">
              <w:rPr>
                <w:rFonts w:asciiTheme="majorHAnsi" w:hAnsiTheme="majorHAnsi" w:cstheme="majorHAnsi"/>
                <w:sz w:val="28"/>
                <w:szCs w:val="28"/>
              </w:rPr>
              <w:br/>
              <w:t>образовательное учреждение высшего образования</w:t>
            </w:r>
          </w:p>
          <w:p w14:paraId="3E40457E" w14:textId="649F1230" w:rsidR="00BC5CC1" w:rsidRPr="004C26BC" w:rsidRDefault="00BC5CC1" w:rsidP="004C26BC">
            <w:pPr>
              <w:jc w:val="center"/>
            </w:pPr>
            <w:r w:rsidRPr="004C26BC">
              <w:rPr>
                <w:rFonts w:asciiTheme="majorHAnsi" w:hAnsiTheme="majorHAnsi" w:cstheme="majorHAnsi"/>
                <w:sz w:val="28"/>
                <w:szCs w:val="28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5E761875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B21E5B4" w14:textId="60654D9D" w:rsidR="003F59B9" w:rsidRPr="004C26BC" w:rsidRDefault="00C3666D" w:rsidP="004C26BC">
            <w:r w:rsidRPr="004C26BC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9F450AA" wp14:editId="4438342A">
                  <wp:simplePos x="0" y="0"/>
                  <wp:positionH relativeFrom="column">
                    <wp:posOffset>719455</wp:posOffset>
                  </wp:positionH>
                  <wp:positionV relativeFrom="paragraph">
                    <wp:posOffset>10795</wp:posOffset>
                  </wp:positionV>
                  <wp:extent cx="4881880" cy="794385"/>
                  <wp:effectExtent l="0" t="0" r="0" b="5715"/>
                  <wp:wrapNone/>
                  <wp:docPr id="14681484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1880" cy="794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81A0B" w:rsidRPr="003F59B9" w14:paraId="3EE8FC8C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3953A42" w14:textId="60694ED5" w:rsidR="00881A0B" w:rsidRPr="004C26BC" w:rsidRDefault="00881A0B" w:rsidP="004C26BC">
            <w:pPr>
              <w:jc w:val="center"/>
            </w:pPr>
            <w:r w:rsidRPr="004C26BC">
              <w:rPr>
                <w:rFonts w:asciiTheme="majorHAnsi" w:hAnsiTheme="majorHAnsi" w:cstheme="majorHAnsi"/>
                <w:sz w:val="28"/>
                <w:szCs w:val="28"/>
              </w:rPr>
              <w:t xml:space="preserve">Кафедра </w:t>
            </w:r>
            <w:r w:rsidR="00731926">
              <w:rPr>
                <w:rFonts w:asciiTheme="majorHAnsi" w:hAnsiTheme="majorHAnsi" w:cstheme="majorHAnsi"/>
                <w:sz w:val="28"/>
                <w:szCs w:val="28"/>
              </w:rPr>
              <w:t>вычислительной техники</w:t>
            </w:r>
          </w:p>
        </w:tc>
      </w:tr>
      <w:tr w:rsidR="0051768B" w:rsidRPr="003F59B9" w14:paraId="6830F5B2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B2D6965" w14:textId="192114D2" w:rsidR="0051768B" w:rsidRPr="004C26BC" w:rsidRDefault="00000000" w:rsidP="004C26B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sdt>
              <w:sdtPr>
                <w:rPr>
                  <w:rFonts w:asciiTheme="majorHAnsi" w:hAnsiTheme="majorHAnsi" w:cstheme="majorHAnsi"/>
                  <w:sz w:val="28"/>
                  <w:szCs w:val="28"/>
                </w:rPr>
                <w:alias w:val="Вид работы"/>
                <w:tag w:val="Вид работы"/>
                <w:id w:val="2038628977"/>
                <w:placeholder>
                  <w:docPart w:val="46B8C828B0E9414F8C731BB86CE268E8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C3666D" w:rsidRPr="004C26BC">
                  <w:rPr>
                    <w:rFonts w:asciiTheme="majorHAnsi" w:hAnsiTheme="majorHAnsi" w:cstheme="majorHAnsi"/>
                    <w:sz w:val="28"/>
                    <w:szCs w:val="28"/>
                  </w:rPr>
                  <w:t>Лабораторная работа</w:t>
                </w:r>
              </w:sdtContent>
            </w:sdt>
            <w:r w:rsidR="0051768B" w:rsidRPr="004C26BC">
              <w:rPr>
                <w:rFonts w:asciiTheme="majorHAnsi" w:hAnsiTheme="majorHAnsi" w:cstheme="majorHAnsi"/>
                <w:sz w:val="28"/>
                <w:szCs w:val="28"/>
              </w:rPr>
              <w:t xml:space="preserve"> № </w:t>
            </w:r>
            <w:sdt>
              <w:sdtPr>
                <w:rPr>
                  <w:rFonts w:asciiTheme="majorHAnsi" w:hAnsiTheme="majorHAnsi" w:cstheme="majorHAnsi"/>
                  <w:sz w:val="28"/>
                  <w:szCs w:val="28"/>
                </w:rPr>
                <w:alias w:val="номер"/>
                <w:tag w:val="номер"/>
                <w:id w:val="1579561519"/>
                <w:placeholder>
                  <w:docPart w:val="365B099557B443C6852DF0F38239A774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B3006C">
                  <w:rPr>
                    <w:rFonts w:asciiTheme="majorHAnsi" w:hAnsiTheme="majorHAnsi" w:cstheme="majorHAnsi"/>
                    <w:sz w:val="28"/>
                    <w:szCs w:val="28"/>
                  </w:rPr>
                  <w:t>2</w:t>
                </w:r>
              </w:sdtContent>
            </w:sdt>
          </w:p>
        </w:tc>
      </w:tr>
      <w:tr w:rsidR="0051768B" w:rsidRPr="003F59B9" w14:paraId="17B94E9F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394E9BBC" w14:textId="4C2A9DE2" w:rsidR="0051768B" w:rsidRPr="004C26BC" w:rsidRDefault="00F9394F" w:rsidP="004C26B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4C26BC">
              <w:rPr>
                <w:noProof/>
              </w:rPr>
              <w:drawing>
                <wp:anchor distT="0" distB="0" distL="114300" distR="114300" simplePos="0" relativeHeight="251655167" behindDoc="1" locked="0" layoutInCell="1" allowOverlap="1" wp14:anchorId="1969AB58" wp14:editId="69AE73D8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4C26BC">
              <w:rPr>
                <w:rFonts w:asciiTheme="majorHAnsi" w:hAnsiTheme="majorHAnsi" w:cstheme="majorHAnsi"/>
                <w:sz w:val="28"/>
                <w:szCs w:val="28"/>
              </w:rPr>
              <w:t>по дисциплине «</w:t>
            </w:r>
            <w:sdt>
              <w:sdtPr>
                <w:rPr>
                  <w:rFonts w:asciiTheme="majorHAnsi" w:hAnsiTheme="majorHAnsi" w:cstheme="majorHAnsi"/>
                  <w:sz w:val="28"/>
                  <w:szCs w:val="28"/>
                </w:rPr>
                <w:id w:val="-332765365"/>
                <w:lock w:val="sdtLocked"/>
                <w:placeholder>
                  <w:docPart w:val="A3C7C7FDDC564B17A9F180334E27D2F4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731926" w:rsidRPr="00731926">
                  <w:rPr>
                    <w:rFonts w:asciiTheme="majorHAnsi" w:hAnsiTheme="majorHAnsi" w:cstheme="majorHAnsi"/>
                    <w:sz w:val="28"/>
                    <w:szCs w:val="28"/>
                  </w:rPr>
                  <w:t>Технология разработки программного обеспечения</w:t>
                </w:r>
              </w:sdtContent>
            </w:sdt>
            <w:r w:rsidR="0051768B" w:rsidRPr="004C26BC">
              <w:rPr>
                <w:rFonts w:asciiTheme="majorHAnsi" w:hAnsiTheme="majorHAnsi" w:cstheme="majorHAnsi"/>
                <w:sz w:val="28"/>
                <w:szCs w:val="28"/>
              </w:rPr>
              <w:t>»</w:t>
            </w:r>
          </w:p>
        </w:tc>
      </w:tr>
      <w:tr w:rsidR="0051768B" w:rsidRPr="003F59B9" w14:paraId="04623FD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alias w:val="Тема работы"/>
              <w:tag w:val="Тема работы"/>
              <w:id w:val="1987114446"/>
              <w:lock w:val="sdtLocked"/>
              <w:placeholder>
                <w:docPart w:val="8BDE018784094A05BFD76F9FAC7C273C"/>
              </w:placeholder>
            </w:sdtPr>
            <w:sdtContent>
              <w:p w14:paraId="3B09DCA3" w14:textId="7B86FFED" w:rsidR="0051768B" w:rsidRPr="004C26BC" w:rsidRDefault="00B3006C" w:rsidP="004C26BC">
                <w:pPr>
                  <w:jc w:val="center"/>
                </w:pPr>
                <w:r w:rsidRPr="00B3006C">
                  <w:rPr>
                    <w:rFonts w:ascii="Calibri Light" w:hAnsi="Calibri Light" w:cs="Calibri Light"/>
                    <w:b/>
                    <w:bCs/>
                    <w:sz w:val="32"/>
                    <w:szCs w:val="32"/>
                  </w:rPr>
                  <w:t>Java. Разработка класса для представления структуры данных</w:t>
                </w:r>
              </w:p>
            </w:sdtContent>
          </w:sdt>
        </w:tc>
      </w:tr>
      <w:tr w:rsidR="0051768B" w:rsidRPr="003F59B9" w14:paraId="4D1AB42B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838FBA5" w14:textId="77777777" w:rsidR="0051768B" w:rsidRPr="004C26BC" w:rsidRDefault="0051768B" w:rsidP="004C26BC"/>
        </w:tc>
      </w:tr>
      <w:tr w:rsidR="00BF30EC" w:rsidRPr="003F59B9" w14:paraId="4807BF06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147EBD8D" w14:textId="1420AB0F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D3A7B39" w14:textId="17DFE594" w:rsidR="00BF30EC" w:rsidRPr="00300BA5" w:rsidRDefault="008912B0" w:rsidP="004C26BC">
            <w:pPr>
              <w:rPr>
                <w:sz w:val="28"/>
                <w:szCs w:val="28"/>
                <w:lang w:val="en-US"/>
              </w:rPr>
            </w:pPr>
            <w:r w:rsidRPr="00300BA5">
              <w:rPr>
                <w:sz w:val="28"/>
                <w:szCs w:val="28"/>
              </w:rPr>
              <w:t>Студент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79631F8" w14:textId="527DE8C2" w:rsidR="00BF30EC" w:rsidRPr="00300BA5" w:rsidRDefault="00FF79F2" w:rsidP="004C26BC">
            <w:pPr>
              <w:rPr>
                <w:sz w:val="28"/>
                <w:szCs w:val="28"/>
              </w:rPr>
            </w:pPr>
            <w:r w:rsidRPr="00300BA5">
              <w:rPr>
                <w:sz w:val="28"/>
                <w:szCs w:val="28"/>
              </w:rPr>
              <w:t>Чумаков Илья</w:t>
            </w:r>
          </w:p>
        </w:tc>
      </w:tr>
      <w:tr w:rsidR="00E33944" w:rsidRPr="00300BA5" w14:paraId="6102B95E" w14:textId="77777777" w:rsidTr="00C62253">
        <w:trPr>
          <w:gridAfter w:val="2"/>
          <w:wAfter w:w="7496" w:type="dxa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C383167" w14:textId="77777777" w:rsidR="00E33944" w:rsidRPr="004C26BC" w:rsidRDefault="00E33944" w:rsidP="004C26BC"/>
        </w:tc>
      </w:tr>
      <w:tr w:rsidR="00BF30EC" w:rsidRPr="003F59B9" w14:paraId="3967CED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08E4369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CBCDB14" w14:textId="7942EF36" w:rsidR="00BF30EC" w:rsidRPr="00300BA5" w:rsidRDefault="00FF79F2" w:rsidP="004C26BC">
            <w:pPr>
              <w:rPr>
                <w:sz w:val="28"/>
                <w:szCs w:val="28"/>
                <w:lang w:val="en-US"/>
              </w:rPr>
            </w:pPr>
            <w:r w:rsidRPr="00300BA5">
              <w:rPr>
                <w:sz w:val="28"/>
                <w:szCs w:val="28"/>
              </w:rPr>
              <w:t>Группа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42D5020" w14:textId="1CC9225D" w:rsidR="00BF30EC" w:rsidRPr="00300BA5" w:rsidRDefault="004C26BC" w:rsidP="004C26BC">
            <w:pPr>
              <w:rPr>
                <w:sz w:val="28"/>
                <w:szCs w:val="28"/>
              </w:rPr>
            </w:pPr>
            <w:r w:rsidRPr="00300BA5">
              <w:rPr>
                <w:sz w:val="28"/>
                <w:szCs w:val="28"/>
              </w:rPr>
              <w:t>АТМ</w:t>
            </w:r>
            <w:r w:rsidR="00FF79F2" w:rsidRPr="00300BA5">
              <w:rPr>
                <w:sz w:val="28"/>
                <w:szCs w:val="28"/>
              </w:rPr>
              <w:t>-25</w:t>
            </w:r>
          </w:p>
        </w:tc>
      </w:tr>
      <w:tr w:rsidR="00BF30EC" w:rsidRPr="003F59B9" w14:paraId="115F87F1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E77DC0F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421B3E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E1BF3A9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</w:tr>
      <w:tr w:rsidR="00BF30EC" w:rsidRPr="003F59B9" w14:paraId="525C3A22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8EEF19C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1B7A4F9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D4099E2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</w:tr>
      <w:tr w:rsidR="00BF30EC" w:rsidRPr="003F59B9" w14:paraId="2F90ECD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72F0BAF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2E0108B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8E7616B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</w:tr>
      <w:tr w:rsidR="00BF30EC" w:rsidRPr="003F59B9" w14:paraId="26B630BD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5DA9299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sz w:val="28"/>
                <w:szCs w:val="28"/>
              </w:rPr>
              <w:alias w:val="Преподаватели"/>
              <w:tag w:val="Преподаватели"/>
              <w:id w:val="-272710829"/>
              <w:placeholder>
                <w:docPart w:val="46B8C828B0E9414F8C731BB86CE268E8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0D36F504" w14:textId="7BD01858" w:rsidR="00BF30EC" w:rsidRPr="00300BA5" w:rsidRDefault="008912B0" w:rsidP="004C26BC">
                <w:pPr>
                  <w:rPr>
                    <w:sz w:val="28"/>
                    <w:szCs w:val="28"/>
                  </w:rPr>
                </w:pPr>
                <w:r w:rsidRPr="00300BA5">
                  <w:rPr>
                    <w:sz w:val="28"/>
                    <w:szCs w:val="28"/>
                  </w:rPr>
                  <w:t>Преподаватель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062507B" w14:textId="220CF8EF" w:rsidR="00BF30EC" w:rsidRPr="00300BA5" w:rsidRDefault="00731926" w:rsidP="004C26BC">
            <w:pPr>
              <w:rPr>
                <w:sz w:val="28"/>
                <w:szCs w:val="28"/>
              </w:rPr>
            </w:pPr>
            <w:r w:rsidRPr="00731926">
              <w:rPr>
                <w:sz w:val="28"/>
                <w:szCs w:val="28"/>
              </w:rPr>
              <w:t>Токарев Вадим Геннадьевич</w:t>
            </w:r>
          </w:p>
        </w:tc>
      </w:tr>
      <w:tr w:rsidR="00BF30EC" w:rsidRPr="003F59B9" w14:paraId="3CF1C529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6788306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475824" w14:textId="77777777" w:rsidR="00BF30EC" w:rsidRPr="004C26BC" w:rsidRDefault="00BF30EC" w:rsidP="004C26BC"/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40D4A8C" w14:textId="77777777" w:rsidR="00BF30EC" w:rsidRPr="004C26BC" w:rsidRDefault="00BF30EC" w:rsidP="004C26BC"/>
        </w:tc>
      </w:tr>
      <w:tr w:rsidR="00F9394F" w:rsidRPr="003F59B9" w14:paraId="1521FB51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22589BE" w14:textId="5AFC3F56" w:rsidR="00F9394F" w:rsidRPr="004C26BC" w:rsidRDefault="00F9394F" w:rsidP="004C26BC">
            <w:pPr>
              <w:jc w:val="center"/>
              <w:rPr>
                <w:sz w:val="28"/>
                <w:szCs w:val="28"/>
              </w:rPr>
            </w:pPr>
            <w:r w:rsidRPr="004C26BC">
              <w:rPr>
                <w:sz w:val="28"/>
                <w:szCs w:val="28"/>
              </w:rPr>
              <w:t>Новосибирск</w:t>
            </w:r>
            <w:r w:rsidR="003843B0" w:rsidRPr="004C26BC">
              <w:rPr>
                <w:sz w:val="28"/>
                <w:szCs w:val="28"/>
              </w:rPr>
              <w:t>,</w:t>
            </w:r>
            <w:r w:rsidRPr="004C26BC">
              <w:rPr>
                <w:sz w:val="28"/>
                <w:szCs w:val="28"/>
              </w:rPr>
              <w:t xml:space="preserve"> </w:t>
            </w:r>
            <w:r w:rsidRPr="004C26BC">
              <w:rPr>
                <w:sz w:val="28"/>
                <w:szCs w:val="28"/>
              </w:rPr>
              <w:fldChar w:fldCharType="begin"/>
            </w:r>
            <w:r w:rsidRPr="004C26BC">
              <w:rPr>
                <w:sz w:val="28"/>
                <w:szCs w:val="28"/>
              </w:rPr>
              <w:instrText xml:space="preserve"> TIME  \@ "yyyy"  \* MERGEFORMAT </w:instrText>
            </w:r>
            <w:r w:rsidRPr="004C26BC">
              <w:rPr>
                <w:sz w:val="28"/>
                <w:szCs w:val="28"/>
              </w:rPr>
              <w:fldChar w:fldCharType="separate"/>
            </w:r>
            <w:r w:rsidR="00B3006C">
              <w:rPr>
                <w:noProof/>
                <w:sz w:val="28"/>
                <w:szCs w:val="28"/>
              </w:rPr>
              <w:t>2025</w:t>
            </w:r>
            <w:r w:rsidRPr="004C26BC">
              <w:rPr>
                <w:sz w:val="28"/>
                <w:szCs w:val="28"/>
              </w:rPr>
              <w:fldChar w:fldCharType="end"/>
            </w:r>
          </w:p>
        </w:tc>
      </w:tr>
    </w:tbl>
    <w:p w14:paraId="53B31C3B" w14:textId="77777777" w:rsidR="00ED3892" w:rsidRDefault="00ED3892" w:rsidP="00D50BFA">
      <w:pPr>
        <w:rPr>
          <w:lang w:val="en-US"/>
        </w:rPr>
        <w:sectPr w:rsidR="00ED3892" w:rsidSect="004C6C3A">
          <w:footerReference w:type="default" r:id="rId11"/>
          <w:footerReference w:type="first" r:id="rId12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0048681C" w14:textId="2E65E672" w:rsidR="00D969B4" w:rsidRPr="00EA25E9" w:rsidRDefault="00731926" w:rsidP="004142B3">
      <w:pPr>
        <w:pStyle w:val="1"/>
      </w:pPr>
      <w:r>
        <w:lastRenderedPageBreak/>
        <w:t>Задание</w:t>
      </w:r>
    </w:p>
    <w:p w14:paraId="7911AB6F" w14:textId="77777777" w:rsidR="00B3006C" w:rsidRPr="00B3006C" w:rsidRDefault="00B3006C" w:rsidP="00B3006C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34343C"/>
          <w:sz w:val="28"/>
          <w:szCs w:val="28"/>
          <w:lang w:eastAsia="ru-RU"/>
        </w:rPr>
      </w:pP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Портировать одну из структур данных, приведенных в </w:t>
      </w:r>
      <w:proofErr w:type="spellStart"/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cprog</w:t>
      </w:r>
      <w:proofErr w:type="spellEnd"/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.</w:t>
      </w:r>
    </w:p>
    <w:p w14:paraId="2F4FA72A" w14:textId="7CDCED4B" w:rsidR="00B3006C" w:rsidRPr="00B3006C" w:rsidRDefault="00B3006C" w:rsidP="00B3006C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34343C"/>
          <w:sz w:val="28"/>
          <w:szCs w:val="28"/>
          <w:lang w:eastAsia="ru-RU"/>
        </w:rPr>
      </w:pP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Набор операций для структуры данных:</w:t>
      </w:r>
    </w:p>
    <w:p w14:paraId="2D01746C" w14:textId="42DEEAA7" w:rsidR="00B3006C" w:rsidRPr="00B3006C" w:rsidRDefault="00B3006C" w:rsidP="00B3006C">
      <w:pPr>
        <w:pStyle w:val="af8"/>
        <w:numPr>
          <w:ilvl w:val="0"/>
          <w:numId w:val="22"/>
        </w:numPr>
        <w:shd w:val="clear" w:color="auto" w:fill="FFFFFF"/>
        <w:spacing w:after="0" w:line="240" w:lineRule="auto"/>
        <w:ind w:left="0" w:firstLine="284"/>
        <w:jc w:val="both"/>
        <w:rPr>
          <w:rFonts w:eastAsia="Times New Roman" w:cstheme="minorHAnsi"/>
          <w:color w:val="34343C"/>
          <w:sz w:val="28"/>
          <w:szCs w:val="28"/>
          <w:lang w:eastAsia="ru-RU"/>
        </w:rPr>
      </w:pP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добавление в конец, получение, вставка и удаление по логическому номеру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(индексу). Логический номер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– порядковый номер хранимого элемента в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с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оответствии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с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последовательностью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обхода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структуры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данных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(перебора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элементов)</w:t>
      </w:r>
    </w:p>
    <w:p w14:paraId="3B298D96" w14:textId="6BD0C33D" w:rsidR="00B3006C" w:rsidRPr="00B3006C" w:rsidRDefault="00B3006C" w:rsidP="00B3006C">
      <w:pPr>
        <w:pStyle w:val="af8"/>
        <w:numPr>
          <w:ilvl w:val="0"/>
          <w:numId w:val="22"/>
        </w:numPr>
        <w:shd w:val="clear" w:color="auto" w:fill="FFFFFF"/>
        <w:spacing w:after="0" w:line="240" w:lineRule="auto"/>
        <w:ind w:left="0" w:firstLine="284"/>
        <w:jc w:val="both"/>
        <w:rPr>
          <w:rFonts w:eastAsia="Times New Roman" w:cstheme="minorHAnsi"/>
          <w:color w:val="34343C"/>
          <w:sz w:val="28"/>
          <w:szCs w:val="28"/>
          <w:lang w:eastAsia="ru-RU"/>
        </w:rPr>
      </w:pP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для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исходно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упорядоченной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(например,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«двоичное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дерево»)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вставка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с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сохранением порядка, получение и удаление по </w:t>
      </w:r>
      <w:proofErr w:type="spellStart"/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по</w:t>
      </w:r>
      <w:proofErr w:type="spellEnd"/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логическому номеру (индексу)</w:t>
      </w:r>
    </w:p>
    <w:p w14:paraId="67607A27" w14:textId="4BD60027" w:rsidR="00B3006C" w:rsidRPr="00B3006C" w:rsidRDefault="00B3006C" w:rsidP="00B3006C">
      <w:pPr>
        <w:pStyle w:val="af8"/>
        <w:numPr>
          <w:ilvl w:val="0"/>
          <w:numId w:val="22"/>
        </w:numPr>
        <w:shd w:val="clear" w:color="auto" w:fill="FFFFFF"/>
        <w:spacing w:after="0" w:line="240" w:lineRule="auto"/>
        <w:ind w:left="0" w:firstLine="284"/>
        <w:jc w:val="both"/>
        <w:rPr>
          <w:rFonts w:eastAsia="Times New Roman" w:cstheme="minorHAnsi"/>
          <w:color w:val="34343C"/>
          <w:sz w:val="28"/>
          <w:szCs w:val="28"/>
          <w:lang w:eastAsia="ru-RU"/>
        </w:rPr>
      </w:pP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Итератор </w:t>
      </w:r>
      <w:proofErr w:type="spellStart"/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forEach</w:t>
      </w:r>
      <w:proofErr w:type="spellEnd"/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– для Java: интерфейс обратного вызова с методом </w:t>
      </w:r>
      <w:proofErr w:type="spellStart"/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void</w:t>
      </w:r>
      <w:proofErr w:type="spellEnd"/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</w:t>
      </w:r>
      <w:proofErr w:type="spellStart"/>
      <w:proofErr w:type="gramStart"/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toDo</w:t>
      </w:r>
      <w:proofErr w:type="spellEnd"/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(</w:t>
      </w:r>
      <w:proofErr w:type="gramEnd"/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T v),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итератора получает ссылку на интерфейсный объект (анонимный класс), обходит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структуру данных и вызывает метод для каждого выбранного элемента. В Scala –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формальный параметр = функция.</w:t>
      </w:r>
    </w:p>
    <w:p w14:paraId="0D6F8E1B" w14:textId="036EC707" w:rsidR="00B3006C" w:rsidRDefault="00B3006C" w:rsidP="00B3006C">
      <w:pPr>
        <w:pStyle w:val="af8"/>
        <w:numPr>
          <w:ilvl w:val="0"/>
          <w:numId w:val="22"/>
        </w:numPr>
        <w:shd w:val="clear" w:color="auto" w:fill="FFFFFF"/>
        <w:spacing w:after="0" w:line="240" w:lineRule="auto"/>
        <w:ind w:left="0" w:firstLine="284"/>
        <w:jc w:val="both"/>
        <w:rPr>
          <w:rFonts w:eastAsia="Times New Roman" w:cstheme="minorHAnsi"/>
          <w:color w:val="34343C"/>
          <w:sz w:val="28"/>
          <w:szCs w:val="28"/>
          <w:lang w:eastAsia="ru-RU"/>
        </w:rPr>
      </w:pP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сортировка, для исходно упорядоченной – балансировка = создание экземпляра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структуры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данных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с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равными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размерностями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компонент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(например,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сбалансированное дерево, либо список списков со списками нижнего уровня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равной длины)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Элемент структуры данных хранит целое число.</w:t>
      </w:r>
    </w:p>
    <w:p w14:paraId="05A46726" w14:textId="23ABA438" w:rsidR="00B3006C" w:rsidRPr="00B3006C" w:rsidRDefault="00B3006C" w:rsidP="00B3006C">
      <w:pPr>
        <w:pStyle w:val="af8"/>
        <w:shd w:val="clear" w:color="auto" w:fill="FFFFFF"/>
        <w:spacing w:after="0" w:line="240" w:lineRule="auto"/>
        <w:ind w:left="284"/>
        <w:jc w:val="both"/>
        <w:rPr>
          <w:rFonts w:eastAsia="Times New Roman" w:cstheme="minorHAnsi"/>
          <w:color w:val="34343C"/>
          <w:sz w:val="28"/>
          <w:szCs w:val="28"/>
          <w:lang w:val="en-US" w:eastAsia="ru-RU"/>
        </w:rPr>
      </w:pPr>
      <w:r>
        <w:rPr>
          <w:rFonts w:eastAsia="Times New Roman" w:cstheme="minorHAnsi"/>
          <w:color w:val="34343C"/>
          <w:sz w:val="28"/>
          <w:szCs w:val="28"/>
          <w:lang w:eastAsia="ru-RU"/>
        </w:rPr>
        <w:t>Выбранная структура</w:t>
      </w:r>
      <w:r>
        <w:rPr>
          <w:rFonts w:eastAsia="Times New Roman" w:cstheme="minorHAnsi"/>
          <w:color w:val="34343C"/>
          <w:sz w:val="28"/>
          <w:szCs w:val="28"/>
          <w:lang w:val="en-US" w:eastAsia="ru-RU"/>
        </w:rPr>
        <w:t>:</w:t>
      </w:r>
    </w:p>
    <w:p w14:paraId="54A6F887" w14:textId="1BFF13E9" w:rsidR="00B3006C" w:rsidRPr="00B3006C" w:rsidRDefault="00B3006C" w:rsidP="00B3006C">
      <w:pPr>
        <w:pStyle w:val="af8"/>
        <w:shd w:val="clear" w:color="auto" w:fill="FFFFFF"/>
        <w:spacing w:after="0" w:line="240" w:lineRule="auto"/>
        <w:ind w:left="284"/>
        <w:jc w:val="both"/>
        <w:rPr>
          <w:rFonts w:eastAsia="Times New Roman" w:cstheme="minorHAnsi"/>
          <w:color w:val="34343C"/>
          <w:sz w:val="28"/>
          <w:szCs w:val="28"/>
          <w:lang w:eastAsia="ru-RU"/>
        </w:rPr>
      </w:pP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6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>.</w:t>
      </w:r>
      <w:r w:rsidRPr="00B3006C">
        <w:rPr>
          <w:rFonts w:eastAsia="Times New Roman" w:cstheme="minorHAnsi"/>
          <w:color w:val="34343C"/>
          <w:sz w:val="28"/>
          <w:szCs w:val="28"/>
          <w:lang w:eastAsia="ru-RU"/>
        </w:rPr>
        <w:t xml:space="preserve"> Хэш-таблица: вектор, содержащий заголовки списков</w:t>
      </w:r>
    </w:p>
    <w:p w14:paraId="4D2A9BF6" w14:textId="51D7FD0E" w:rsidR="00B3006C" w:rsidRPr="00B3006C" w:rsidRDefault="00731926" w:rsidP="00B3006C">
      <w:pPr>
        <w:pStyle w:val="1"/>
        <w:ind w:left="426" w:firstLine="0"/>
        <w:rPr>
          <w:noProof/>
          <w:lang w:val="en-US"/>
        </w:rPr>
      </w:pPr>
      <w:r w:rsidRPr="00090DB0">
        <w:rPr>
          <w:noProof/>
          <w:lang w:val="en-US"/>
        </w:rPr>
        <w:t>Реализация</w:t>
      </w:r>
    </w:p>
    <w:p w14:paraId="606E8305" w14:textId="4C9745AD" w:rsidR="00C21C28" w:rsidRPr="00143BC8" w:rsidRDefault="00B3006C" w:rsidP="00B3006C">
      <w:pPr>
        <w:pStyle w:val="1"/>
        <w:numPr>
          <w:ilvl w:val="1"/>
          <w:numId w:val="16"/>
        </w:numPr>
        <w:ind w:left="284" w:firstLine="0"/>
        <w:jc w:val="both"/>
        <w:rPr>
          <w:rFonts w:cstheme="minorHAnsi"/>
          <w:b w:val="0"/>
          <w:bCs w:val="0"/>
          <w:color w:val="267F99"/>
          <w:lang w:eastAsia="ru-RU"/>
        </w:rPr>
      </w:pPr>
      <w:r w:rsidRPr="00143BC8">
        <w:rPr>
          <w:rFonts w:cstheme="minorHAnsi"/>
          <w:b w:val="0"/>
          <w:bCs w:val="0"/>
          <w:lang w:eastAsia="ru-RU"/>
        </w:rPr>
        <w:t>Класс</w:t>
      </w:r>
      <w:r w:rsidR="00555A8C" w:rsidRPr="00143BC8">
        <w:rPr>
          <w:rFonts w:cstheme="minorHAnsi"/>
          <w:b w:val="0"/>
          <w:bCs w:val="0"/>
          <w:lang w:val="en-US" w:eastAsia="ru-RU"/>
        </w:rPr>
        <w:t xml:space="preserve"> Node</w:t>
      </w:r>
    </w:p>
    <w:p w14:paraId="1F5EB7C4" w14:textId="7EF98E57" w:rsidR="00B3006C" w:rsidRDefault="00B3006C" w:rsidP="00B3006C">
      <w:pPr>
        <w:jc w:val="center"/>
        <w:rPr>
          <w:lang w:eastAsia="ru-RU"/>
        </w:rPr>
      </w:pPr>
      <w:r w:rsidRPr="00B3006C">
        <w:rPr>
          <w:lang w:eastAsia="ru-RU"/>
        </w:rPr>
        <w:drawing>
          <wp:inline distT="0" distB="0" distL="0" distR="0" wp14:anchorId="46D69398" wp14:editId="033BE42E">
            <wp:extent cx="2076740" cy="1524213"/>
            <wp:effectExtent l="0" t="0" r="0" b="0"/>
            <wp:docPr id="810210153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10153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3022" w14:textId="031610C5" w:rsidR="00B3006C" w:rsidRPr="00143BC8" w:rsidRDefault="00143BC8" w:rsidP="00143BC8">
      <w:pPr>
        <w:ind w:firstLine="567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Х</w:t>
      </w:r>
      <w:r w:rsidR="00B3006C" w:rsidRPr="00143BC8">
        <w:rPr>
          <w:sz w:val="28"/>
          <w:szCs w:val="28"/>
          <w:lang w:eastAsia="ru-RU"/>
        </w:rPr>
        <w:t>эш-таблица реализована как массив заголовков списков, где каждый узел (</w:t>
      </w:r>
      <w:proofErr w:type="spellStart"/>
      <w:r w:rsidR="00B3006C" w:rsidRPr="00143BC8">
        <w:rPr>
          <w:sz w:val="28"/>
          <w:szCs w:val="28"/>
          <w:lang w:eastAsia="ru-RU"/>
        </w:rPr>
        <w:t>Node</w:t>
      </w:r>
      <w:proofErr w:type="spellEnd"/>
      <w:r w:rsidR="00B3006C" w:rsidRPr="00143BC8">
        <w:rPr>
          <w:sz w:val="28"/>
          <w:szCs w:val="28"/>
          <w:lang w:eastAsia="ru-RU"/>
        </w:rPr>
        <w:t xml:space="preserve">) представляет элемент списка в </w:t>
      </w:r>
      <w:r w:rsidR="00555A8C" w:rsidRPr="00143BC8">
        <w:rPr>
          <w:sz w:val="28"/>
          <w:szCs w:val="28"/>
          <w:lang w:eastAsia="ru-RU"/>
        </w:rPr>
        <w:t>корзине</w:t>
      </w:r>
      <w:r w:rsidR="00B3006C" w:rsidRPr="00143BC8">
        <w:rPr>
          <w:sz w:val="28"/>
          <w:szCs w:val="28"/>
          <w:lang w:eastAsia="ru-RU"/>
        </w:rPr>
        <w:t xml:space="preserve">. </w:t>
      </w:r>
      <w:proofErr w:type="spellStart"/>
      <w:r w:rsidR="00B3006C" w:rsidRPr="00143BC8">
        <w:rPr>
          <w:sz w:val="28"/>
          <w:szCs w:val="28"/>
          <w:lang w:eastAsia="ru-RU"/>
        </w:rPr>
        <w:t>value</w:t>
      </w:r>
      <w:proofErr w:type="spellEnd"/>
      <w:r w:rsidR="00B3006C" w:rsidRPr="00143BC8">
        <w:rPr>
          <w:sz w:val="28"/>
          <w:szCs w:val="28"/>
          <w:lang w:eastAsia="ru-RU"/>
        </w:rPr>
        <w:t xml:space="preserve"> хранит целое число, </w:t>
      </w:r>
      <w:proofErr w:type="spellStart"/>
      <w:r w:rsidR="00B3006C" w:rsidRPr="00143BC8">
        <w:rPr>
          <w:sz w:val="28"/>
          <w:szCs w:val="28"/>
          <w:lang w:eastAsia="ru-RU"/>
        </w:rPr>
        <w:t>next</w:t>
      </w:r>
      <w:proofErr w:type="spellEnd"/>
      <w:r w:rsidR="00B3006C" w:rsidRPr="00143BC8">
        <w:rPr>
          <w:sz w:val="28"/>
          <w:szCs w:val="28"/>
          <w:lang w:eastAsia="ru-RU"/>
        </w:rPr>
        <w:t xml:space="preserve"> – ссылку на следующий узел.</w:t>
      </w:r>
    </w:p>
    <w:p w14:paraId="4EC974FF" w14:textId="77777777" w:rsidR="00B3006C" w:rsidRPr="00143BC8" w:rsidRDefault="00B3006C" w:rsidP="00143BC8">
      <w:pPr>
        <w:ind w:firstLine="567"/>
        <w:jc w:val="both"/>
        <w:rPr>
          <w:sz w:val="28"/>
          <w:szCs w:val="28"/>
          <w:lang w:eastAsia="ru-RU"/>
        </w:rPr>
      </w:pPr>
      <w:r w:rsidRPr="00143BC8">
        <w:rPr>
          <w:sz w:val="28"/>
          <w:szCs w:val="28"/>
          <w:lang w:eastAsia="ru-RU"/>
        </w:rPr>
        <w:t xml:space="preserve">При создании нового узла инициализируется только </w:t>
      </w:r>
      <w:proofErr w:type="spellStart"/>
      <w:r w:rsidRPr="00143BC8">
        <w:rPr>
          <w:sz w:val="28"/>
          <w:szCs w:val="28"/>
          <w:lang w:eastAsia="ru-RU"/>
        </w:rPr>
        <w:t>value</w:t>
      </w:r>
      <w:proofErr w:type="spellEnd"/>
      <w:r w:rsidRPr="00143BC8">
        <w:rPr>
          <w:sz w:val="28"/>
          <w:szCs w:val="28"/>
          <w:lang w:eastAsia="ru-RU"/>
        </w:rPr>
        <w:t xml:space="preserve">, </w:t>
      </w:r>
      <w:proofErr w:type="spellStart"/>
      <w:r w:rsidRPr="00143BC8">
        <w:rPr>
          <w:sz w:val="28"/>
          <w:szCs w:val="28"/>
          <w:lang w:eastAsia="ru-RU"/>
        </w:rPr>
        <w:t>next</w:t>
      </w:r>
      <w:proofErr w:type="spellEnd"/>
      <w:r w:rsidRPr="00143BC8">
        <w:rPr>
          <w:sz w:val="28"/>
          <w:szCs w:val="28"/>
          <w:lang w:eastAsia="ru-RU"/>
        </w:rPr>
        <w:t xml:space="preserve"> = </w:t>
      </w:r>
      <w:proofErr w:type="spellStart"/>
      <w:r w:rsidRPr="00143BC8">
        <w:rPr>
          <w:sz w:val="28"/>
          <w:szCs w:val="28"/>
          <w:lang w:eastAsia="ru-RU"/>
        </w:rPr>
        <w:t>null</w:t>
      </w:r>
      <w:proofErr w:type="spellEnd"/>
      <w:r w:rsidRPr="00143BC8">
        <w:rPr>
          <w:sz w:val="28"/>
          <w:szCs w:val="28"/>
          <w:lang w:eastAsia="ru-RU"/>
        </w:rPr>
        <w:t>.</w:t>
      </w:r>
    </w:p>
    <w:p w14:paraId="65C05A16" w14:textId="020500FC" w:rsidR="00B3006C" w:rsidRPr="00143BC8" w:rsidRDefault="00B3006C" w:rsidP="00143BC8">
      <w:pPr>
        <w:ind w:firstLine="567"/>
        <w:jc w:val="both"/>
        <w:rPr>
          <w:sz w:val="28"/>
          <w:szCs w:val="28"/>
          <w:lang w:eastAsia="ru-RU"/>
        </w:rPr>
      </w:pPr>
      <w:r w:rsidRPr="00143BC8">
        <w:rPr>
          <w:sz w:val="28"/>
          <w:szCs w:val="28"/>
          <w:lang w:eastAsia="ru-RU"/>
        </w:rPr>
        <w:t xml:space="preserve">Этот класс является внутренним для </w:t>
      </w:r>
      <w:proofErr w:type="spellStart"/>
      <w:r w:rsidRPr="00143BC8">
        <w:rPr>
          <w:sz w:val="28"/>
          <w:szCs w:val="28"/>
          <w:lang w:eastAsia="ru-RU"/>
        </w:rPr>
        <w:t>HashTable</w:t>
      </w:r>
      <w:proofErr w:type="spellEnd"/>
      <w:r w:rsidRPr="00143BC8">
        <w:rPr>
          <w:sz w:val="28"/>
          <w:szCs w:val="28"/>
          <w:lang w:eastAsia="ru-RU"/>
        </w:rPr>
        <w:t xml:space="preserve"> и используется для построения связанных списков в кажд</w:t>
      </w:r>
      <w:r w:rsidR="00555A8C" w:rsidRPr="00143BC8">
        <w:rPr>
          <w:sz w:val="28"/>
          <w:szCs w:val="28"/>
          <w:lang w:eastAsia="ru-RU"/>
        </w:rPr>
        <w:t>ой</w:t>
      </w:r>
      <w:r w:rsidRPr="00143BC8">
        <w:rPr>
          <w:sz w:val="28"/>
          <w:szCs w:val="28"/>
          <w:lang w:eastAsia="ru-RU"/>
        </w:rPr>
        <w:t xml:space="preserve"> </w:t>
      </w:r>
      <w:r w:rsidR="00555A8C" w:rsidRPr="00143BC8">
        <w:rPr>
          <w:sz w:val="28"/>
          <w:szCs w:val="28"/>
          <w:lang w:eastAsia="ru-RU"/>
        </w:rPr>
        <w:t>корзине</w:t>
      </w:r>
      <w:r w:rsidRPr="00143BC8">
        <w:rPr>
          <w:sz w:val="28"/>
          <w:szCs w:val="28"/>
          <w:lang w:eastAsia="ru-RU"/>
        </w:rPr>
        <w:t>.</w:t>
      </w:r>
    </w:p>
    <w:p w14:paraId="32C032CC" w14:textId="58A8CD78" w:rsidR="00555A8C" w:rsidRPr="00555A8C" w:rsidRDefault="00555A8C" w:rsidP="00555A8C">
      <w:pPr>
        <w:pStyle w:val="1"/>
        <w:numPr>
          <w:ilvl w:val="1"/>
          <w:numId w:val="16"/>
        </w:numPr>
        <w:ind w:left="284" w:firstLine="0"/>
        <w:jc w:val="both"/>
        <w:rPr>
          <w:b w:val="0"/>
          <w:bCs w:val="0"/>
          <w:lang w:eastAsia="ru-RU"/>
        </w:rPr>
      </w:pPr>
      <w:r w:rsidRPr="00555A8C">
        <w:rPr>
          <w:b w:val="0"/>
          <w:bCs w:val="0"/>
          <w:lang w:eastAsia="ru-RU"/>
        </w:rPr>
        <w:t xml:space="preserve">Класс </w:t>
      </w:r>
      <w:proofErr w:type="spellStart"/>
      <w:r w:rsidRPr="00555A8C">
        <w:rPr>
          <w:b w:val="0"/>
          <w:bCs w:val="0"/>
          <w:lang w:eastAsia="ru-RU"/>
        </w:rPr>
        <w:t>HashTable</w:t>
      </w:r>
      <w:proofErr w:type="spellEnd"/>
    </w:p>
    <w:p w14:paraId="40813849" w14:textId="3916BF5B" w:rsidR="00555A8C" w:rsidRPr="00B3006C" w:rsidRDefault="00555A8C" w:rsidP="00555A8C">
      <w:pPr>
        <w:jc w:val="center"/>
        <w:rPr>
          <w:lang w:eastAsia="ru-RU"/>
        </w:rPr>
      </w:pPr>
      <w:r w:rsidRPr="00555A8C">
        <w:rPr>
          <w:lang w:eastAsia="ru-RU"/>
        </w:rPr>
        <w:lastRenderedPageBreak/>
        <w:drawing>
          <wp:inline distT="0" distB="0" distL="0" distR="0" wp14:anchorId="38B7E4B2" wp14:editId="3AB49F76">
            <wp:extent cx="4925112" cy="2896004"/>
            <wp:effectExtent l="0" t="0" r="8890" b="0"/>
            <wp:docPr id="3860254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254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923D" w14:textId="335D9E85" w:rsidR="00555A8C" w:rsidRPr="00143BC8" w:rsidRDefault="00555A8C" w:rsidP="00143BC8">
      <w:pPr>
        <w:shd w:val="clear" w:color="auto" w:fill="FFFFFF"/>
        <w:spacing w:after="0" w:line="360" w:lineRule="auto"/>
        <w:ind w:firstLine="567"/>
        <w:rPr>
          <w:rFonts w:eastAsia="Times New Roman" w:cstheme="minorHAnsi"/>
          <w:color w:val="3B3B3B"/>
          <w:sz w:val="28"/>
          <w:szCs w:val="28"/>
          <w:lang w:eastAsia="ru-RU"/>
        </w:rPr>
      </w:pPr>
      <w:proofErr w:type="spellStart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MyHashTable</w:t>
      </w:r>
      <w:proofErr w:type="spellEnd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содержит массив </w:t>
      </w:r>
      <w:proofErr w:type="spellStart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heads</w:t>
      </w:r>
      <w:proofErr w:type="spellEnd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(</w:t>
      </w:r>
      <w:proofErr w:type="spellStart"/>
      <w:proofErr w:type="gramStart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Node</w:t>
      </w:r>
      <w:proofErr w:type="spellEnd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[</w:t>
      </w:r>
      <w:proofErr w:type="gramEnd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 xml:space="preserve">]) </w:t>
      </w:r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-</w:t>
      </w:r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заголовки списков для каждо</w:t>
      </w:r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й корзины</w:t>
      </w:r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 xml:space="preserve">, </w:t>
      </w:r>
      <w:proofErr w:type="spellStart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bucketCount</w:t>
      </w:r>
      <w:proofErr w:type="spellEnd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</w:t>
      </w:r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-</w:t>
      </w:r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количество </w:t>
      </w:r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корзин</w:t>
      </w:r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(по умолчанию 10), </w:t>
      </w:r>
      <w:proofErr w:type="spellStart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size</w:t>
      </w:r>
      <w:proofErr w:type="spellEnd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</w:t>
      </w:r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-</w:t>
      </w:r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общее количество элементов. Через этот объект происходят все операции: создание, добавление, удаление и </w:t>
      </w:r>
      <w:proofErr w:type="gramStart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т.д.</w:t>
      </w:r>
      <w:proofErr w:type="gramEnd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Конструктор позволяет задать количество </w:t>
      </w:r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корзин</w:t>
      </w:r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или использовать значение по умолчанию.</w:t>
      </w:r>
    </w:p>
    <w:p w14:paraId="6B824747" w14:textId="7D17F760" w:rsidR="00555A8C" w:rsidRDefault="00555A8C" w:rsidP="00555A8C">
      <w:pPr>
        <w:shd w:val="clear" w:color="auto" w:fill="FFFFFF"/>
        <w:spacing w:after="0" w:line="360" w:lineRule="auto"/>
        <w:ind w:firstLine="142"/>
        <w:jc w:val="both"/>
        <w:rPr>
          <w:rFonts w:eastAsia="Times New Roman" w:cstheme="minorHAnsi"/>
          <w:color w:val="3B3B3B"/>
          <w:sz w:val="21"/>
          <w:szCs w:val="21"/>
          <w:lang w:eastAsia="ru-RU"/>
        </w:rPr>
      </w:pPr>
      <w:r w:rsidRPr="00555A8C">
        <w:rPr>
          <w:rFonts w:eastAsia="Times New Roman" w:cstheme="minorHAnsi"/>
          <w:color w:val="3B3B3B"/>
          <w:sz w:val="21"/>
          <w:szCs w:val="21"/>
          <w:lang w:eastAsia="ru-RU"/>
        </w:rPr>
        <w:drawing>
          <wp:inline distT="0" distB="0" distL="0" distR="0" wp14:anchorId="1B7A0B33" wp14:editId="4176CC0B">
            <wp:extent cx="6120130" cy="2652395"/>
            <wp:effectExtent l="0" t="0" r="0" b="0"/>
            <wp:docPr id="872595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95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E896" w14:textId="4B6987A8" w:rsidR="00555A8C" w:rsidRPr="00143BC8" w:rsidRDefault="00555A8C" w:rsidP="00143BC8">
      <w:pPr>
        <w:shd w:val="clear" w:color="auto" w:fill="FFFFFF"/>
        <w:spacing w:after="0" w:line="360" w:lineRule="auto"/>
        <w:ind w:firstLine="567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555A8C">
        <w:rPr>
          <w:rFonts w:eastAsia="Times New Roman" w:cstheme="minorHAnsi"/>
          <w:color w:val="3B3B3B"/>
          <w:sz w:val="28"/>
          <w:szCs w:val="28"/>
          <w:lang w:eastAsia="ru-RU"/>
        </w:rPr>
        <w:t xml:space="preserve">Метод </w:t>
      </w:r>
      <w:proofErr w:type="spellStart"/>
      <w:proofErr w:type="gramStart"/>
      <w:r w:rsidRPr="00555A8C">
        <w:rPr>
          <w:rFonts w:eastAsia="Times New Roman" w:cstheme="minorHAnsi"/>
          <w:color w:val="3B3B3B"/>
          <w:sz w:val="28"/>
          <w:szCs w:val="28"/>
          <w:lang w:eastAsia="ru-RU"/>
        </w:rPr>
        <w:t>addToEnd</w:t>
      </w:r>
      <w:proofErr w:type="spellEnd"/>
      <w:r w:rsidRPr="00555A8C">
        <w:rPr>
          <w:rFonts w:eastAsia="Times New Roman" w:cstheme="minorHAnsi"/>
          <w:color w:val="3B3B3B"/>
          <w:sz w:val="28"/>
          <w:szCs w:val="28"/>
          <w:lang w:eastAsia="ru-RU"/>
        </w:rPr>
        <w:t>(</w:t>
      </w:r>
      <w:proofErr w:type="spellStart"/>
      <w:proofErr w:type="gramEnd"/>
      <w:r w:rsidRPr="00555A8C">
        <w:rPr>
          <w:rFonts w:eastAsia="Times New Roman" w:cstheme="minorHAnsi"/>
          <w:color w:val="3B3B3B"/>
          <w:sz w:val="28"/>
          <w:szCs w:val="28"/>
          <w:lang w:eastAsia="ru-RU"/>
        </w:rPr>
        <w:t>int</w:t>
      </w:r>
      <w:proofErr w:type="spellEnd"/>
      <w:r w:rsidRPr="00555A8C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</w:t>
      </w:r>
      <w:proofErr w:type="spellStart"/>
      <w:r w:rsidRPr="00555A8C">
        <w:rPr>
          <w:rFonts w:eastAsia="Times New Roman" w:cstheme="minorHAnsi"/>
          <w:color w:val="3B3B3B"/>
          <w:sz w:val="28"/>
          <w:szCs w:val="28"/>
          <w:lang w:eastAsia="ru-RU"/>
        </w:rPr>
        <w:t>value</w:t>
      </w:r>
      <w:proofErr w:type="spellEnd"/>
      <w:r w:rsidRPr="00555A8C">
        <w:rPr>
          <w:rFonts w:eastAsia="Times New Roman" w:cstheme="minorHAnsi"/>
          <w:color w:val="3B3B3B"/>
          <w:sz w:val="28"/>
          <w:szCs w:val="28"/>
          <w:lang w:eastAsia="ru-RU"/>
        </w:rPr>
        <w:t>): Аналог добавления в конец, но с учётом хэширования: вычисляется хэш, элемент добавляется в конец списка соответствующе</w:t>
      </w:r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й</w:t>
      </w:r>
      <w:r w:rsidRPr="00555A8C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</w:t>
      </w:r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корзины</w:t>
      </w:r>
      <w:r w:rsidRPr="00555A8C">
        <w:rPr>
          <w:rFonts w:eastAsia="Times New Roman" w:cstheme="minorHAnsi"/>
          <w:color w:val="3B3B3B"/>
          <w:sz w:val="28"/>
          <w:szCs w:val="28"/>
          <w:lang w:eastAsia="ru-RU"/>
        </w:rPr>
        <w:t xml:space="preserve">. Увеличивает </w:t>
      </w:r>
      <w:proofErr w:type="spellStart"/>
      <w:r w:rsidRPr="00555A8C">
        <w:rPr>
          <w:rFonts w:eastAsia="Times New Roman" w:cstheme="minorHAnsi"/>
          <w:color w:val="3B3B3B"/>
          <w:sz w:val="28"/>
          <w:szCs w:val="28"/>
          <w:lang w:eastAsia="ru-RU"/>
        </w:rPr>
        <w:t>size</w:t>
      </w:r>
      <w:proofErr w:type="spellEnd"/>
      <w:r w:rsidRPr="00555A8C">
        <w:rPr>
          <w:rFonts w:eastAsia="Times New Roman" w:cstheme="minorHAnsi"/>
          <w:color w:val="3B3B3B"/>
          <w:sz w:val="28"/>
          <w:szCs w:val="28"/>
          <w:lang w:eastAsia="ru-RU"/>
        </w:rPr>
        <w:t>.</w:t>
      </w:r>
    </w:p>
    <w:p w14:paraId="72FB5A1B" w14:textId="1867353C" w:rsidR="00555A8C" w:rsidRDefault="00555A8C" w:rsidP="00555A8C">
      <w:p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1"/>
          <w:szCs w:val="21"/>
          <w:lang w:eastAsia="ru-RU"/>
        </w:rPr>
      </w:pPr>
      <w:r w:rsidRPr="00555A8C">
        <w:rPr>
          <w:rFonts w:eastAsia="Times New Roman" w:cstheme="minorHAnsi"/>
          <w:color w:val="3B3B3B"/>
          <w:sz w:val="21"/>
          <w:szCs w:val="21"/>
          <w:lang w:eastAsia="ru-RU"/>
        </w:rPr>
        <w:lastRenderedPageBreak/>
        <w:drawing>
          <wp:inline distT="0" distB="0" distL="0" distR="0" wp14:anchorId="4A72042E" wp14:editId="7D204FB3">
            <wp:extent cx="5896798" cy="3267531"/>
            <wp:effectExtent l="0" t="0" r="8890" b="9525"/>
            <wp:docPr id="22508201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8201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185E" w14:textId="476F2AE8" w:rsidR="00555A8C" w:rsidRPr="00143BC8" w:rsidRDefault="00555A8C" w:rsidP="00143BC8">
      <w:pPr>
        <w:shd w:val="clear" w:color="auto" w:fill="FFFFFF"/>
        <w:spacing w:after="0" w:line="360" w:lineRule="auto"/>
        <w:ind w:firstLine="567"/>
        <w:jc w:val="both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555A8C">
        <w:rPr>
          <w:rFonts w:eastAsia="Times New Roman" w:cstheme="minorHAnsi"/>
          <w:color w:val="3B3B3B"/>
          <w:sz w:val="28"/>
          <w:szCs w:val="28"/>
          <w:lang w:eastAsia="ru-RU"/>
        </w:rPr>
        <w:t xml:space="preserve">Метод </w:t>
      </w:r>
      <w:proofErr w:type="spellStart"/>
      <w:proofErr w:type="gramStart"/>
      <w:r w:rsidRPr="00555A8C">
        <w:rPr>
          <w:rFonts w:eastAsia="Times New Roman" w:cstheme="minorHAnsi"/>
          <w:color w:val="3B3B3B"/>
          <w:sz w:val="28"/>
          <w:szCs w:val="28"/>
          <w:lang w:eastAsia="ru-RU"/>
        </w:rPr>
        <w:t>get</w:t>
      </w:r>
      <w:proofErr w:type="spellEnd"/>
      <w:r w:rsidRPr="00555A8C">
        <w:rPr>
          <w:rFonts w:eastAsia="Times New Roman" w:cstheme="minorHAnsi"/>
          <w:color w:val="3B3B3B"/>
          <w:sz w:val="28"/>
          <w:szCs w:val="28"/>
          <w:lang w:eastAsia="ru-RU"/>
        </w:rPr>
        <w:t>(</w:t>
      </w:r>
      <w:proofErr w:type="spellStart"/>
      <w:proofErr w:type="gramEnd"/>
      <w:r w:rsidRPr="00555A8C">
        <w:rPr>
          <w:rFonts w:eastAsia="Times New Roman" w:cstheme="minorHAnsi"/>
          <w:color w:val="3B3B3B"/>
          <w:sz w:val="28"/>
          <w:szCs w:val="28"/>
          <w:lang w:eastAsia="ru-RU"/>
        </w:rPr>
        <w:t>int</w:t>
      </w:r>
      <w:proofErr w:type="spellEnd"/>
      <w:r w:rsidRPr="00555A8C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</w:t>
      </w:r>
      <w:proofErr w:type="spellStart"/>
      <w:r w:rsidRPr="00555A8C">
        <w:rPr>
          <w:rFonts w:eastAsia="Times New Roman" w:cstheme="minorHAnsi"/>
          <w:color w:val="3B3B3B"/>
          <w:sz w:val="28"/>
          <w:szCs w:val="28"/>
          <w:lang w:eastAsia="ru-RU"/>
        </w:rPr>
        <w:t>index</w:t>
      </w:r>
      <w:proofErr w:type="spellEnd"/>
      <w:r w:rsidRPr="00555A8C">
        <w:rPr>
          <w:rFonts w:eastAsia="Times New Roman" w:cstheme="minorHAnsi"/>
          <w:color w:val="3B3B3B"/>
          <w:sz w:val="28"/>
          <w:szCs w:val="28"/>
          <w:lang w:eastAsia="ru-RU"/>
        </w:rPr>
        <w:t>)</w:t>
      </w:r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: возвращает</w:t>
      </w:r>
      <w:r w:rsidRPr="00555A8C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элемент по логическому индексу. Обходит все </w:t>
      </w:r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корзины</w:t>
      </w:r>
      <w:r w:rsidRPr="00555A8C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и списки последовательно, подсчитывая элементы до достижения </w:t>
      </w:r>
      <w:proofErr w:type="spellStart"/>
      <w:r w:rsidRPr="00555A8C">
        <w:rPr>
          <w:rFonts w:eastAsia="Times New Roman" w:cstheme="minorHAnsi"/>
          <w:color w:val="3B3B3B"/>
          <w:sz w:val="28"/>
          <w:szCs w:val="28"/>
          <w:lang w:eastAsia="ru-RU"/>
        </w:rPr>
        <w:t>index</w:t>
      </w:r>
      <w:proofErr w:type="spellEnd"/>
      <w:r w:rsidRPr="00555A8C">
        <w:rPr>
          <w:rFonts w:eastAsia="Times New Roman" w:cstheme="minorHAnsi"/>
          <w:color w:val="3B3B3B"/>
          <w:sz w:val="28"/>
          <w:szCs w:val="28"/>
          <w:lang w:eastAsia="ru-RU"/>
        </w:rPr>
        <w:t xml:space="preserve">. Если </w:t>
      </w:r>
      <w:proofErr w:type="spellStart"/>
      <w:r w:rsidRPr="00555A8C">
        <w:rPr>
          <w:rFonts w:eastAsia="Times New Roman" w:cstheme="minorHAnsi"/>
          <w:color w:val="3B3B3B"/>
          <w:sz w:val="28"/>
          <w:szCs w:val="28"/>
          <w:lang w:eastAsia="ru-RU"/>
        </w:rPr>
        <w:t>index</w:t>
      </w:r>
      <w:proofErr w:type="spellEnd"/>
      <w:r w:rsidRPr="00555A8C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вне диапазона </w:t>
      </w:r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-</w:t>
      </w:r>
      <w:r w:rsidRPr="00555A8C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выбрасывает исключение.</w:t>
      </w:r>
    </w:p>
    <w:p w14:paraId="2AA28538" w14:textId="31A22984" w:rsidR="00555A8C" w:rsidRDefault="0067722B" w:rsidP="00555A8C">
      <w:p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1"/>
          <w:szCs w:val="21"/>
          <w:lang w:eastAsia="ru-RU"/>
        </w:rPr>
      </w:pPr>
      <w:r w:rsidRPr="0067722B">
        <w:rPr>
          <w:rFonts w:eastAsia="Times New Roman" w:cstheme="minorHAnsi"/>
          <w:color w:val="3B3B3B"/>
          <w:sz w:val="21"/>
          <w:szCs w:val="21"/>
          <w:lang w:eastAsia="ru-RU"/>
        </w:rPr>
        <w:lastRenderedPageBreak/>
        <w:drawing>
          <wp:inline distT="0" distB="0" distL="0" distR="0" wp14:anchorId="351F88E4" wp14:editId="6A41D632">
            <wp:extent cx="6011114" cy="5801535"/>
            <wp:effectExtent l="0" t="0" r="8890" b="8890"/>
            <wp:docPr id="1015662592" name="Рисунок 1" descr="Изображение выглядит как текст, снимок экрана, Шрифт, рукописный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62592" name="Рисунок 1" descr="Изображение выглядит как текст, снимок экрана, Шрифт, рукописный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D0BA" w14:textId="3AD2CD6B" w:rsidR="0067722B" w:rsidRPr="0067722B" w:rsidRDefault="0067722B" w:rsidP="00143BC8">
      <w:pPr>
        <w:shd w:val="clear" w:color="auto" w:fill="FFFFFF"/>
        <w:spacing w:after="0" w:line="360" w:lineRule="auto"/>
        <w:ind w:firstLine="567"/>
        <w:jc w:val="both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 xml:space="preserve">Метод </w:t>
      </w:r>
      <w:proofErr w:type="spellStart"/>
      <w:proofErr w:type="gramStart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>insert</w:t>
      </w:r>
      <w:proofErr w:type="spellEnd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>(</w:t>
      </w:r>
      <w:proofErr w:type="spellStart"/>
      <w:proofErr w:type="gramEnd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>int</w:t>
      </w:r>
      <w:proofErr w:type="spellEnd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</w:t>
      </w:r>
      <w:proofErr w:type="spellStart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>value</w:t>
      </w:r>
      <w:proofErr w:type="spellEnd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 xml:space="preserve">, </w:t>
      </w:r>
      <w:proofErr w:type="spellStart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>int</w:t>
      </w:r>
      <w:proofErr w:type="spellEnd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</w:t>
      </w:r>
      <w:proofErr w:type="spellStart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>index</w:t>
      </w:r>
      <w:proofErr w:type="spellEnd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>)</w:t>
      </w:r>
      <w:proofErr w:type="gramStart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>: Вставляет</w:t>
      </w:r>
      <w:proofErr w:type="gramEnd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элемент по логическому индексу. Обходит структуру последовательно, находит позицию и вставляет новый узел в соответствующий список </w:t>
      </w:r>
      <w:r w:rsidR="00481B1A">
        <w:rPr>
          <w:rFonts w:eastAsia="Times New Roman" w:cstheme="minorHAnsi"/>
          <w:color w:val="3B3B3B"/>
          <w:sz w:val="28"/>
          <w:szCs w:val="28"/>
          <w:lang w:eastAsia="ru-RU"/>
        </w:rPr>
        <w:t>корзины</w:t>
      </w:r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 xml:space="preserve">. Если </w:t>
      </w:r>
      <w:proofErr w:type="spellStart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>index</w:t>
      </w:r>
      <w:proofErr w:type="spellEnd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== </w:t>
      </w:r>
      <w:proofErr w:type="spellStart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>size</w:t>
      </w:r>
      <w:proofErr w:type="spellEnd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 xml:space="preserve">, использует </w:t>
      </w:r>
      <w:proofErr w:type="spellStart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>addToEnd</w:t>
      </w:r>
      <w:proofErr w:type="spellEnd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 xml:space="preserve">. Увеличивает </w:t>
      </w:r>
      <w:proofErr w:type="spellStart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>size</w:t>
      </w:r>
      <w:proofErr w:type="spellEnd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>.</w:t>
      </w:r>
    </w:p>
    <w:p w14:paraId="2EC495C3" w14:textId="77777777" w:rsidR="0067722B" w:rsidRDefault="0067722B" w:rsidP="00555A8C">
      <w:p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1"/>
          <w:szCs w:val="21"/>
          <w:lang w:eastAsia="ru-RU"/>
        </w:rPr>
      </w:pPr>
    </w:p>
    <w:p w14:paraId="65C9BA79" w14:textId="3986E731" w:rsidR="0067722B" w:rsidRDefault="0067722B" w:rsidP="0067722B">
      <w:p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1"/>
          <w:szCs w:val="21"/>
          <w:lang w:eastAsia="ru-RU"/>
        </w:rPr>
      </w:pPr>
      <w:r w:rsidRPr="0067722B">
        <w:rPr>
          <w:rFonts w:eastAsia="Times New Roman" w:cstheme="minorHAnsi"/>
          <w:color w:val="3B3B3B"/>
          <w:sz w:val="21"/>
          <w:szCs w:val="21"/>
          <w:lang w:eastAsia="ru-RU"/>
        </w:rPr>
        <w:lastRenderedPageBreak/>
        <w:drawing>
          <wp:inline distT="0" distB="0" distL="0" distR="0" wp14:anchorId="07601B25" wp14:editId="0A4BD7D4">
            <wp:extent cx="5258534" cy="4791744"/>
            <wp:effectExtent l="0" t="0" r="0" b="8890"/>
            <wp:docPr id="46997543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7543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7247" w14:textId="5D501F32" w:rsidR="0067722B" w:rsidRPr="00143BC8" w:rsidRDefault="0067722B" w:rsidP="00143BC8">
      <w:pPr>
        <w:shd w:val="clear" w:color="auto" w:fill="FFFFFF"/>
        <w:spacing w:after="0" w:line="360" w:lineRule="auto"/>
        <w:ind w:firstLine="567"/>
        <w:jc w:val="both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 xml:space="preserve">Метод </w:t>
      </w:r>
      <w:proofErr w:type="spellStart"/>
      <w:proofErr w:type="gramStart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>delete</w:t>
      </w:r>
      <w:proofErr w:type="spellEnd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>(</w:t>
      </w:r>
      <w:proofErr w:type="spellStart"/>
      <w:proofErr w:type="gramEnd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>int</w:t>
      </w:r>
      <w:proofErr w:type="spellEnd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</w:t>
      </w:r>
      <w:proofErr w:type="spellStart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>index</w:t>
      </w:r>
      <w:proofErr w:type="spellEnd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>)</w:t>
      </w:r>
      <w:proofErr w:type="gramStart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>: Удаляет</w:t>
      </w:r>
      <w:proofErr w:type="gramEnd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элемент по логическому индексу. Обходит структуру, находит узел и удаляет его из списка. Уменьшает </w:t>
      </w:r>
      <w:proofErr w:type="spellStart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>size</w:t>
      </w:r>
      <w:proofErr w:type="spellEnd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>.</w:t>
      </w:r>
    </w:p>
    <w:p w14:paraId="1340D936" w14:textId="316D88B6" w:rsidR="0067722B" w:rsidRDefault="0067722B" w:rsidP="0067722B">
      <w:pPr>
        <w:shd w:val="clear" w:color="auto" w:fill="FFFFFF"/>
        <w:spacing w:after="0" w:line="360" w:lineRule="auto"/>
        <w:jc w:val="center"/>
        <w:rPr>
          <w:rFonts w:eastAsia="Times New Roman" w:cstheme="minorHAnsi"/>
          <w:color w:val="3B3B3B"/>
          <w:sz w:val="21"/>
          <w:szCs w:val="21"/>
          <w:lang w:eastAsia="ru-RU"/>
        </w:rPr>
      </w:pPr>
      <w:r w:rsidRPr="0067722B">
        <w:rPr>
          <w:rFonts w:eastAsia="Times New Roman" w:cstheme="minorHAnsi"/>
          <w:color w:val="3B3B3B"/>
          <w:sz w:val="21"/>
          <w:szCs w:val="21"/>
          <w:lang w:eastAsia="ru-RU"/>
        </w:rPr>
        <w:drawing>
          <wp:inline distT="0" distB="0" distL="0" distR="0" wp14:anchorId="52226F61" wp14:editId="6B5C2C82">
            <wp:extent cx="3277057" cy="2572109"/>
            <wp:effectExtent l="0" t="0" r="0" b="0"/>
            <wp:docPr id="92710582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0582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F4DE" w14:textId="6BF8F211" w:rsidR="0067722B" w:rsidRPr="00143BC8" w:rsidRDefault="0067722B" w:rsidP="0067722B">
      <w:pPr>
        <w:shd w:val="clear" w:color="auto" w:fill="FFFFFF"/>
        <w:spacing w:after="0" w:line="360" w:lineRule="auto"/>
        <w:jc w:val="both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 xml:space="preserve">Метод </w:t>
      </w:r>
      <w:proofErr w:type="spellStart"/>
      <w:proofErr w:type="gramStart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>forEach</w:t>
      </w:r>
      <w:proofErr w:type="spellEnd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>(</w:t>
      </w:r>
      <w:proofErr w:type="spellStart"/>
      <w:proofErr w:type="gramEnd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>Callback</w:t>
      </w:r>
      <w:proofErr w:type="spellEnd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</w:t>
      </w:r>
      <w:proofErr w:type="spellStart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>callback</w:t>
      </w:r>
      <w:proofErr w:type="spellEnd"/>
      <w:r w:rsidRPr="0067722B">
        <w:rPr>
          <w:rFonts w:eastAsia="Times New Roman" w:cstheme="minorHAnsi"/>
          <w:color w:val="3B3B3B"/>
          <w:sz w:val="28"/>
          <w:szCs w:val="28"/>
          <w:lang w:eastAsia="ru-RU"/>
        </w:rPr>
        <w:t xml:space="preserve">): Реализация паттерна «итератор с обратным вызовом»: </w:t>
      </w:r>
    </w:p>
    <w:p w14:paraId="435215CF" w14:textId="3F1B7DCA" w:rsidR="0067722B" w:rsidRPr="00143BC8" w:rsidRDefault="0067722B" w:rsidP="0067722B">
      <w:pPr>
        <w:pStyle w:val="af8"/>
        <w:numPr>
          <w:ilvl w:val="0"/>
          <w:numId w:val="24"/>
        </w:numPr>
        <w:shd w:val="clear" w:color="auto" w:fill="FFFFFF"/>
        <w:spacing w:after="0" w:line="360" w:lineRule="auto"/>
        <w:ind w:hanging="578"/>
        <w:jc w:val="both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 xml:space="preserve">передаём интерфейс с методом </w:t>
      </w:r>
      <w:proofErr w:type="spellStart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void</w:t>
      </w:r>
      <w:proofErr w:type="spellEnd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</w:t>
      </w:r>
      <w:proofErr w:type="spellStart"/>
      <w:proofErr w:type="gramStart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toDo</w:t>
      </w:r>
      <w:proofErr w:type="spellEnd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(</w:t>
      </w:r>
      <w:proofErr w:type="spellStart"/>
      <w:proofErr w:type="gramEnd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int</w:t>
      </w:r>
      <w:proofErr w:type="spellEnd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v); </w:t>
      </w:r>
    </w:p>
    <w:p w14:paraId="441E8D41" w14:textId="3DD9759D" w:rsidR="0067722B" w:rsidRPr="00143BC8" w:rsidRDefault="0067722B" w:rsidP="00143BC8">
      <w:pPr>
        <w:pStyle w:val="af8"/>
        <w:numPr>
          <w:ilvl w:val="0"/>
          <w:numId w:val="24"/>
        </w:numPr>
        <w:shd w:val="clear" w:color="auto" w:fill="FFFFFF"/>
        <w:spacing w:after="0" w:line="360" w:lineRule="auto"/>
        <w:ind w:left="0" w:firstLine="142"/>
        <w:jc w:val="both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lastRenderedPageBreak/>
        <w:t xml:space="preserve">метод обходит все </w:t>
      </w:r>
      <w:r w:rsidR="00143BC8">
        <w:rPr>
          <w:rFonts w:eastAsia="Times New Roman" w:cstheme="minorHAnsi"/>
          <w:color w:val="3B3B3B"/>
          <w:sz w:val="28"/>
          <w:szCs w:val="28"/>
          <w:lang w:eastAsia="ru-RU"/>
        </w:rPr>
        <w:t>корзины</w:t>
      </w:r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и списки, применяя действие к каждому элементу.</w:t>
      </w:r>
    </w:p>
    <w:p w14:paraId="7463AA32" w14:textId="77777777" w:rsidR="0067722B" w:rsidRPr="0067722B" w:rsidRDefault="0067722B" w:rsidP="0067722B">
      <w:pPr>
        <w:shd w:val="clear" w:color="auto" w:fill="FFFFFF"/>
        <w:spacing w:after="0" w:line="360" w:lineRule="auto"/>
        <w:jc w:val="center"/>
        <w:rPr>
          <w:rFonts w:eastAsia="Times New Roman" w:cstheme="minorHAnsi"/>
          <w:color w:val="3B3B3B"/>
          <w:sz w:val="21"/>
          <w:szCs w:val="21"/>
          <w:lang w:eastAsia="ru-RU"/>
        </w:rPr>
      </w:pPr>
    </w:p>
    <w:p w14:paraId="56FA110E" w14:textId="77777777" w:rsidR="00555A8C" w:rsidRPr="00555A8C" w:rsidRDefault="00555A8C" w:rsidP="00143BC8">
      <w:p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1"/>
          <w:szCs w:val="21"/>
          <w:lang w:eastAsia="ru-RU"/>
        </w:rPr>
      </w:pPr>
    </w:p>
    <w:p w14:paraId="04B0941D" w14:textId="2C64EAA8" w:rsidR="00555A8C" w:rsidRPr="00555A8C" w:rsidRDefault="00143BC8" w:rsidP="00C21C28">
      <w:pPr>
        <w:shd w:val="clear" w:color="auto" w:fill="FFFFFF"/>
        <w:spacing w:after="0" w:line="360" w:lineRule="auto"/>
        <w:ind w:firstLine="709"/>
        <w:rPr>
          <w:rFonts w:eastAsia="Times New Roman" w:cstheme="minorHAnsi"/>
          <w:color w:val="3B3B3B"/>
          <w:sz w:val="21"/>
          <w:szCs w:val="21"/>
          <w:lang w:eastAsia="ru-RU"/>
        </w:rPr>
      </w:pPr>
      <w:r w:rsidRPr="00143BC8">
        <w:rPr>
          <w:rFonts w:eastAsia="Times New Roman" w:cstheme="minorHAnsi"/>
          <w:color w:val="3B3B3B"/>
          <w:sz w:val="21"/>
          <w:szCs w:val="21"/>
          <w:lang w:eastAsia="ru-RU"/>
        </w:rPr>
        <w:drawing>
          <wp:inline distT="0" distB="0" distL="0" distR="0" wp14:anchorId="368AFE3B" wp14:editId="1CDD6A7E">
            <wp:extent cx="5620534" cy="3124636"/>
            <wp:effectExtent l="0" t="0" r="0" b="0"/>
            <wp:docPr id="3551236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236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3939" w14:textId="7D6D8C2C" w:rsidR="00143BC8" w:rsidRPr="00143BC8" w:rsidRDefault="00143BC8" w:rsidP="00143BC8">
      <w:pPr>
        <w:shd w:val="clear" w:color="auto" w:fill="FFFFFF"/>
        <w:spacing w:after="0" w:line="360" w:lineRule="auto"/>
        <w:ind w:firstLine="709"/>
        <w:jc w:val="both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 xml:space="preserve">Метод </w:t>
      </w:r>
      <w:proofErr w:type="spellStart"/>
      <w:proofErr w:type="gramStart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sort</w:t>
      </w:r>
      <w:proofErr w:type="spellEnd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(</w:t>
      </w:r>
      <w:proofErr w:type="gramEnd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)</w:t>
      </w:r>
      <w:proofErr w:type="gramStart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: Создаёт</w:t>
      </w:r>
      <w:proofErr w:type="gramEnd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новую хэш-таблицу: собирает элементы каждо</w:t>
      </w:r>
      <w:r w:rsidR="00481B1A">
        <w:rPr>
          <w:rFonts w:eastAsia="Times New Roman" w:cstheme="minorHAnsi"/>
          <w:color w:val="3B3B3B"/>
          <w:sz w:val="28"/>
          <w:szCs w:val="28"/>
          <w:lang w:eastAsia="ru-RU"/>
        </w:rPr>
        <w:t>й корзины</w:t>
      </w:r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в список, сортирует его с помощью </w:t>
      </w:r>
      <w:proofErr w:type="spellStart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Collections.sort</w:t>
      </w:r>
      <w:proofErr w:type="spellEnd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(), затем добавляет обратно в новую таблицу (с сохранением хэш-распределения).</w:t>
      </w:r>
    </w:p>
    <w:p w14:paraId="4B9BB889" w14:textId="7AC88BBA" w:rsidR="00143BC8" w:rsidRDefault="00143BC8" w:rsidP="00143BC8">
      <w:pPr>
        <w:shd w:val="clear" w:color="auto" w:fill="FFFFFF"/>
        <w:spacing w:after="0" w:line="360" w:lineRule="auto"/>
        <w:ind w:firstLine="709"/>
        <w:jc w:val="center"/>
        <w:rPr>
          <w:rFonts w:eastAsia="Times New Roman" w:cstheme="minorHAnsi"/>
          <w:color w:val="3B3B3B"/>
          <w:sz w:val="21"/>
          <w:szCs w:val="21"/>
          <w:lang w:eastAsia="ru-RU"/>
        </w:rPr>
      </w:pPr>
      <w:r w:rsidRPr="00143BC8">
        <w:rPr>
          <w:rFonts w:eastAsia="Times New Roman" w:cstheme="minorHAnsi"/>
          <w:color w:val="3B3B3B"/>
          <w:sz w:val="21"/>
          <w:szCs w:val="21"/>
          <w:lang w:eastAsia="ru-RU"/>
        </w:rPr>
        <w:drawing>
          <wp:inline distT="0" distB="0" distL="0" distR="0" wp14:anchorId="7AA54FB5" wp14:editId="7BFAA7B7">
            <wp:extent cx="3134162" cy="943107"/>
            <wp:effectExtent l="0" t="0" r="0" b="9525"/>
            <wp:docPr id="1661219576" name="Рисунок 1" descr="Изображение выглядит как текст, Шрифт, линия, рукописный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19576" name="Рисунок 1" descr="Изображение выглядит как текст, Шрифт, линия, рукописный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7E52" w14:textId="77777777" w:rsidR="00143BC8" w:rsidRPr="00143BC8" w:rsidRDefault="00143BC8" w:rsidP="00143BC8">
      <w:pPr>
        <w:shd w:val="clear" w:color="auto" w:fill="FFFFFF"/>
        <w:spacing w:after="0" w:line="360" w:lineRule="auto"/>
        <w:ind w:firstLine="709"/>
        <w:jc w:val="both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 xml:space="preserve">Метод </w:t>
      </w:r>
      <w:proofErr w:type="spellStart"/>
      <w:proofErr w:type="gramStart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hash</w:t>
      </w:r>
      <w:proofErr w:type="spellEnd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(</w:t>
      </w:r>
      <w:proofErr w:type="spellStart"/>
      <w:proofErr w:type="gramEnd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int</w:t>
      </w:r>
      <w:proofErr w:type="spellEnd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</w:t>
      </w:r>
      <w:proofErr w:type="spellStart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value</w:t>
      </w:r>
      <w:proofErr w:type="spellEnd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)</w:t>
      </w:r>
      <w:proofErr w:type="gramStart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: Вычисляет</w:t>
      </w:r>
      <w:proofErr w:type="gramEnd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хэш-код: использует </w:t>
      </w:r>
      <w:proofErr w:type="spellStart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Integer.hashCode</w:t>
      </w:r>
      <w:proofErr w:type="spellEnd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 xml:space="preserve">, делает положительным и берёт по модулю </w:t>
      </w:r>
      <w:proofErr w:type="spellStart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bucketCount</w:t>
      </w:r>
      <w:proofErr w:type="spellEnd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.</w:t>
      </w:r>
    </w:p>
    <w:p w14:paraId="6C9981FB" w14:textId="5BEF88B5" w:rsidR="00143BC8" w:rsidRDefault="00143BC8" w:rsidP="00143BC8">
      <w:pPr>
        <w:shd w:val="clear" w:color="auto" w:fill="FFFFFF"/>
        <w:spacing w:after="0" w:line="360" w:lineRule="auto"/>
        <w:ind w:firstLine="709"/>
        <w:jc w:val="center"/>
        <w:rPr>
          <w:rFonts w:eastAsia="Times New Roman" w:cstheme="minorHAnsi"/>
          <w:color w:val="3B3B3B"/>
          <w:sz w:val="21"/>
          <w:szCs w:val="21"/>
          <w:lang w:eastAsia="ru-RU"/>
        </w:rPr>
      </w:pPr>
      <w:r w:rsidRPr="00143BC8">
        <w:rPr>
          <w:rFonts w:eastAsia="Times New Roman" w:cstheme="minorHAnsi"/>
          <w:color w:val="3B3B3B"/>
          <w:sz w:val="21"/>
          <w:szCs w:val="21"/>
          <w:lang w:eastAsia="ru-RU"/>
        </w:rPr>
        <w:drawing>
          <wp:inline distT="0" distB="0" distL="0" distR="0" wp14:anchorId="0F5C6185" wp14:editId="738BFB53">
            <wp:extent cx="1991003" cy="752580"/>
            <wp:effectExtent l="0" t="0" r="9525" b="9525"/>
            <wp:docPr id="303326829" name="Рисунок 1" descr="Изображение выглядит как текст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26829" name="Рисунок 1" descr="Изображение выглядит как текст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1ADA" w14:textId="77777777" w:rsidR="00143BC8" w:rsidRPr="00143BC8" w:rsidRDefault="00143BC8" w:rsidP="00143BC8">
      <w:pPr>
        <w:shd w:val="clear" w:color="auto" w:fill="FFFFFF"/>
        <w:spacing w:after="0" w:line="360" w:lineRule="auto"/>
        <w:ind w:firstLine="709"/>
        <w:jc w:val="both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 xml:space="preserve">Метод </w:t>
      </w:r>
      <w:proofErr w:type="spellStart"/>
      <w:proofErr w:type="gramStart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size</w:t>
      </w:r>
      <w:proofErr w:type="spellEnd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(</w:t>
      </w:r>
      <w:proofErr w:type="gramEnd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)</w:t>
      </w:r>
      <w:proofErr w:type="gramStart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>: Возвращает</w:t>
      </w:r>
      <w:proofErr w:type="gramEnd"/>
      <w:r w:rsidRPr="00143BC8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общее количество элементов.</w:t>
      </w:r>
    </w:p>
    <w:p w14:paraId="14AF55FC" w14:textId="03810E39" w:rsidR="00481B1A" w:rsidRDefault="00481B1A" w:rsidP="00481B1A">
      <w:pPr>
        <w:pStyle w:val="1"/>
        <w:ind w:left="426" w:firstLine="0"/>
        <w:rPr>
          <w:noProof/>
        </w:rPr>
      </w:pPr>
      <w:r w:rsidRPr="00481B1A">
        <w:rPr>
          <w:noProof/>
          <w:lang w:val="en-US"/>
        </w:rPr>
        <w:t>Тестрование</w:t>
      </w:r>
    </w:p>
    <w:p w14:paraId="769BCB10" w14:textId="142A3B8B" w:rsidR="00481B1A" w:rsidRPr="00481B1A" w:rsidRDefault="00481B1A" w:rsidP="00481B1A">
      <w:pPr>
        <w:ind w:firstLine="567"/>
        <w:jc w:val="both"/>
        <w:rPr>
          <w:sz w:val="28"/>
          <w:szCs w:val="28"/>
          <w:lang w:val="en-US"/>
        </w:rPr>
      </w:pPr>
      <w:r w:rsidRPr="00481B1A">
        <w:rPr>
          <w:sz w:val="28"/>
          <w:szCs w:val="28"/>
        </w:rPr>
        <w:t xml:space="preserve">В методе </w:t>
      </w:r>
      <w:proofErr w:type="gramStart"/>
      <w:r w:rsidRPr="00481B1A">
        <w:rPr>
          <w:sz w:val="28"/>
          <w:szCs w:val="28"/>
          <w:lang w:val="en-US"/>
        </w:rPr>
        <w:t>main</w:t>
      </w:r>
      <w:r w:rsidRPr="00481B1A">
        <w:rPr>
          <w:sz w:val="28"/>
          <w:szCs w:val="28"/>
        </w:rPr>
        <w:t>(</w:t>
      </w:r>
      <w:proofErr w:type="gramEnd"/>
      <w:r w:rsidRPr="00481B1A">
        <w:rPr>
          <w:sz w:val="28"/>
          <w:szCs w:val="28"/>
        </w:rPr>
        <w:t>) реализованы тесты всех разработанных функций хэш-таблицы.</w:t>
      </w:r>
    </w:p>
    <w:p w14:paraId="12D19EF0" w14:textId="2F1292F0" w:rsidR="00481B1A" w:rsidRPr="00143BC8" w:rsidRDefault="00481B1A" w:rsidP="00481B1A">
      <w:pPr>
        <w:shd w:val="clear" w:color="auto" w:fill="FFFFFF"/>
        <w:spacing w:after="0" w:line="360" w:lineRule="auto"/>
        <w:ind w:firstLine="142"/>
        <w:jc w:val="center"/>
        <w:rPr>
          <w:rFonts w:eastAsia="Times New Roman" w:cstheme="minorHAnsi"/>
          <w:color w:val="3B3B3B"/>
          <w:sz w:val="21"/>
          <w:szCs w:val="21"/>
          <w:lang w:eastAsia="ru-RU"/>
        </w:rPr>
      </w:pPr>
      <w:r w:rsidRPr="00481B1A">
        <w:rPr>
          <w:rFonts w:eastAsia="Times New Roman" w:cstheme="minorHAnsi"/>
          <w:color w:val="3B3B3B"/>
          <w:sz w:val="21"/>
          <w:szCs w:val="21"/>
          <w:lang w:eastAsia="ru-RU"/>
        </w:rPr>
        <w:lastRenderedPageBreak/>
        <w:drawing>
          <wp:inline distT="0" distB="0" distL="0" distR="0" wp14:anchorId="0CE84D34" wp14:editId="48458E61">
            <wp:extent cx="5492029" cy="5657850"/>
            <wp:effectExtent l="0" t="0" r="0" b="0"/>
            <wp:docPr id="886301643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01643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4844" cy="56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C646" w14:textId="42ED54C6" w:rsidR="00555A8C" w:rsidRDefault="00481B1A" w:rsidP="00C21C28">
      <w:pPr>
        <w:shd w:val="clear" w:color="auto" w:fill="FFFFFF"/>
        <w:spacing w:after="0" w:line="360" w:lineRule="auto"/>
        <w:ind w:firstLine="709"/>
        <w:rPr>
          <w:rFonts w:eastAsia="Times New Roman" w:cstheme="minorHAnsi"/>
          <w:color w:val="3B3B3B"/>
          <w:sz w:val="21"/>
          <w:szCs w:val="21"/>
          <w:lang w:eastAsia="ru-RU"/>
        </w:rPr>
      </w:pPr>
      <w:r w:rsidRPr="00481B1A">
        <w:rPr>
          <w:rFonts w:eastAsia="Times New Roman" w:cstheme="minorHAnsi"/>
          <w:color w:val="3B3B3B"/>
          <w:sz w:val="21"/>
          <w:szCs w:val="21"/>
          <w:lang w:eastAsia="ru-RU"/>
        </w:rPr>
        <w:drawing>
          <wp:inline distT="0" distB="0" distL="0" distR="0" wp14:anchorId="25DA19F5" wp14:editId="7FEC4911">
            <wp:extent cx="5029200" cy="3188616"/>
            <wp:effectExtent l="0" t="0" r="0" b="0"/>
            <wp:docPr id="14889528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528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3923" cy="31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433B" w14:textId="62651594" w:rsidR="00481B1A" w:rsidRDefault="00481B1A" w:rsidP="00C21C28">
      <w:pPr>
        <w:shd w:val="clear" w:color="auto" w:fill="FFFFFF"/>
        <w:spacing w:after="0" w:line="360" w:lineRule="auto"/>
        <w:ind w:firstLine="709"/>
        <w:rPr>
          <w:rFonts w:eastAsia="Times New Roman" w:cstheme="minorHAnsi"/>
          <w:color w:val="3B3B3B"/>
          <w:sz w:val="21"/>
          <w:szCs w:val="21"/>
          <w:lang w:eastAsia="ru-RU"/>
        </w:rPr>
      </w:pPr>
      <w:r w:rsidRPr="00481B1A">
        <w:rPr>
          <w:rFonts w:eastAsia="Times New Roman" w:cstheme="minorHAnsi"/>
          <w:color w:val="3B3B3B"/>
          <w:sz w:val="21"/>
          <w:szCs w:val="21"/>
          <w:lang w:eastAsia="ru-RU"/>
        </w:rPr>
        <w:lastRenderedPageBreak/>
        <w:drawing>
          <wp:inline distT="0" distB="0" distL="0" distR="0" wp14:anchorId="5AF9C587" wp14:editId="5E219500">
            <wp:extent cx="5296639" cy="3505689"/>
            <wp:effectExtent l="0" t="0" r="0" b="0"/>
            <wp:docPr id="77286709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6709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278B" w14:textId="77777777" w:rsidR="00481B1A" w:rsidRDefault="00481B1A" w:rsidP="00C21C28">
      <w:pPr>
        <w:shd w:val="clear" w:color="auto" w:fill="FFFFFF"/>
        <w:spacing w:after="0" w:line="360" w:lineRule="auto"/>
        <w:ind w:firstLine="709"/>
        <w:rPr>
          <w:rFonts w:eastAsia="Times New Roman" w:cstheme="minorHAnsi"/>
          <w:color w:val="3B3B3B"/>
          <w:sz w:val="21"/>
          <w:szCs w:val="21"/>
          <w:lang w:eastAsia="ru-RU"/>
        </w:rPr>
      </w:pPr>
    </w:p>
    <w:p w14:paraId="2DEA52E9" w14:textId="107A105E" w:rsidR="00481B1A" w:rsidRPr="00481B1A" w:rsidRDefault="00481B1A" w:rsidP="00C21C28">
      <w:pPr>
        <w:shd w:val="clear" w:color="auto" w:fill="FFFFFF"/>
        <w:spacing w:after="0" w:line="360" w:lineRule="auto"/>
        <w:ind w:firstLine="709"/>
        <w:rPr>
          <w:rFonts w:eastAsia="Times New Roman" w:cstheme="minorHAnsi"/>
          <w:color w:val="3B3B3B"/>
          <w:sz w:val="28"/>
          <w:szCs w:val="28"/>
          <w:lang w:val="en-US" w:eastAsia="ru-RU"/>
        </w:rPr>
      </w:pPr>
      <w:r w:rsidRPr="00481B1A">
        <w:rPr>
          <w:rFonts w:eastAsia="Times New Roman" w:cstheme="minorHAnsi"/>
          <w:color w:val="3B3B3B"/>
          <w:sz w:val="28"/>
          <w:szCs w:val="28"/>
          <w:lang w:eastAsia="ru-RU"/>
        </w:rPr>
        <w:t xml:space="preserve">Вывод метода </w:t>
      </w:r>
      <w:proofErr w:type="gramStart"/>
      <w:r w:rsidRPr="00481B1A">
        <w:rPr>
          <w:rFonts w:eastAsia="Times New Roman" w:cstheme="minorHAnsi"/>
          <w:color w:val="3B3B3B"/>
          <w:sz w:val="28"/>
          <w:szCs w:val="28"/>
          <w:lang w:val="en-US" w:eastAsia="ru-RU"/>
        </w:rPr>
        <w:t>main(</w:t>
      </w:r>
      <w:proofErr w:type="gramEnd"/>
      <w:r w:rsidRPr="00481B1A">
        <w:rPr>
          <w:rFonts w:eastAsia="Times New Roman" w:cstheme="minorHAnsi"/>
          <w:color w:val="3B3B3B"/>
          <w:sz w:val="28"/>
          <w:szCs w:val="28"/>
          <w:lang w:val="en-US" w:eastAsia="ru-RU"/>
        </w:rPr>
        <w:t>)</w:t>
      </w:r>
    </w:p>
    <w:p w14:paraId="39D688F4" w14:textId="6A41A179" w:rsidR="00481B1A" w:rsidRDefault="00481B1A" w:rsidP="00481B1A">
      <w:p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1"/>
          <w:szCs w:val="21"/>
          <w:lang w:eastAsia="ru-RU"/>
        </w:rPr>
      </w:pPr>
      <w:r w:rsidRPr="00481B1A">
        <w:rPr>
          <w:rFonts w:eastAsia="Times New Roman" w:cstheme="minorHAnsi"/>
          <w:color w:val="3B3B3B"/>
          <w:sz w:val="21"/>
          <w:szCs w:val="21"/>
          <w:lang w:eastAsia="ru-RU"/>
        </w:rPr>
        <w:drawing>
          <wp:inline distT="0" distB="0" distL="0" distR="0" wp14:anchorId="72DC8575" wp14:editId="1ED045A4">
            <wp:extent cx="6120130" cy="4519930"/>
            <wp:effectExtent l="0" t="0" r="0" b="0"/>
            <wp:docPr id="1339708625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08625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840B" w14:textId="178A6BFB" w:rsidR="00481B1A" w:rsidRPr="00555A8C" w:rsidRDefault="00481B1A" w:rsidP="00481B1A">
      <w:p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1"/>
          <w:szCs w:val="21"/>
          <w:lang w:eastAsia="ru-RU"/>
        </w:rPr>
      </w:pPr>
      <w:r w:rsidRPr="00481B1A">
        <w:rPr>
          <w:rFonts w:eastAsia="Times New Roman" w:cstheme="minorHAnsi"/>
          <w:color w:val="3B3B3B"/>
          <w:sz w:val="21"/>
          <w:szCs w:val="21"/>
          <w:lang w:eastAsia="ru-RU"/>
        </w:rPr>
        <w:lastRenderedPageBreak/>
        <w:drawing>
          <wp:inline distT="0" distB="0" distL="0" distR="0" wp14:anchorId="345D453D" wp14:editId="5532386A">
            <wp:extent cx="6120130" cy="2363470"/>
            <wp:effectExtent l="0" t="0" r="0" b="0"/>
            <wp:docPr id="198765961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5961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B1A" w:rsidRPr="00555A8C" w:rsidSect="004C6C3A">
      <w:footerReference w:type="first" r:id="rId28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A0101" w14:textId="77777777" w:rsidR="00237208" w:rsidRDefault="00237208" w:rsidP="00BC5F26">
      <w:pPr>
        <w:spacing w:after="0" w:line="240" w:lineRule="auto"/>
      </w:pPr>
      <w:r>
        <w:separator/>
      </w:r>
    </w:p>
  </w:endnote>
  <w:endnote w:type="continuationSeparator" w:id="0">
    <w:p w14:paraId="22E0D47E" w14:textId="77777777" w:rsidR="00237208" w:rsidRDefault="00237208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3347050"/>
      <w:docPartObj>
        <w:docPartGallery w:val="Page Numbers (Bottom of Page)"/>
        <w:docPartUnique/>
      </w:docPartObj>
    </w:sdtPr>
    <w:sdtContent>
      <w:p w14:paraId="34CE9C94" w14:textId="7DF7C926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4D2AA2">
          <w:rPr>
            <w:noProof/>
          </w:rPr>
          <w:t>6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7333E" w14:textId="7777777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1286681"/>
      <w:docPartObj>
        <w:docPartGallery w:val="Page Numbers (Bottom of Page)"/>
        <w:docPartUnique/>
      </w:docPartObj>
    </w:sdtPr>
    <w:sdtContent>
      <w:p w14:paraId="245EA11F" w14:textId="653631C9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2AA2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C5CB2" w14:textId="77777777" w:rsidR="00237208" w:rsidRDefault="00237208" w:rsidP="00BC5F26">
      <w:pPr>
        <w:spacing w:after="0" w:line="240" w:lineRule="auto"/>
      </w:pPr>
      <w:r>
        <w:separator/>
      </w:r>
    </w:p>
  </w:footnote>
  <w:footnote w:type="continuationSeparator" w:id="0">
    <w:p w14:paraId="2F47E727" w14:textId="77777777" w:rsidR="00237208" w:rsidRDefault="00237208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7C46149"/>
    <w:multiLevelType w:val="hybridMultilevel"/>
    <w:tmpl w:val="0422C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F3D93"/>
    <w:multiLevelType w:val="hybridMultilevel"/>
    <w:tmpl w:val="D7DA8142"/>
    <w:lvl w:ilvl="0" w:tplc="2448447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456D91"/>
    <w:multiLevelType w:val="hybridMultilevel"/>
    <w:tmpl w:val="C102DAF6"/>
    <w:lvl w:ilvl="0" w:tplc="AB3C8932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8F58E2"/>
    <w:multiLevelType w:val="hybridMultilevel"/>
    <w:tmpl w:val="7356205E"/>
    <w:lvl w:ilvl="0" w:tplc="6930CD0A">
      <w:start w:val="1"/>
      <w:numFmt w:val="decimal"/>
      <w:pStyle w:val="1"/>
      <w:suff w:val="space"/>
      <w:lvlText w:val="%1"/>
      <w:lvlJc w:val="right"/>
      <w:pPr>
        <w:ind w:left="720" w:hanging="360"/>
      </w:pPr>
    </w:lvl>
    <w:lvl w:ilvl="1" w:tplc="0BFE917C">
      <w:start w:val="1"/>
      <w:numFmt w:val="lowerLetter"/>
      <w:suff w:val="space"/>
      <w:lvlText w:val="%2."/>
      <w:lvlJc w:val="left"/>
      <w:pPr>
        <w:ind w:left="1440" w:hanging="360"/>
      </w:pPr>
      <w:rPr>
        <w:rFonts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0532FBA"/>
    <w:multiLevelType w:val="hybridMultilevel"/>
    <w:tmpl w:val="C2F0F682"/>
    <w:lvl w:ilvl="0" w:tplc="AB3C8932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40AA7D7B"/>
    <w:multiLevelType w:val="hybridMultilevel"/>
    <w:tmpl w:val="537AE882"/>
    <w:lvl w:ilvl="0" w:tplc="2448447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8B42D6"/>
    <w:multiLevelType w:val="hybridMultilevel"/>
    <w:tmpl w:val="806043D0"/>
    <w:lvl w:ilvl="0" w:tplc="AB3C8932">
      <w:start w:val="1"/>
      <w:numFmt w:val="bullet"/>
      <w:suff w:val="space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6069422">
    <w:abstractNumId w:val="15"/>
  </w:num>
  <w:num w:numId="2" w16cid:durableId="1557013783">
    <w:abstractNumId w:val="0"/>
  </w:num>
  <w:num w:numId="3" w16cid:durableId="273441224">
    <w:abstractNumId w:val="6"/>
  </w:num>
  <w:num w:numId="4" w16cid:durableId="286012659">
    <w:abstractNumId w:val="13"/>
  </w:num>
  <w:num w:numId="5" w16cid:durableId="1852066939">
    <w:abstractNumId w:val="9"/>
  </w:num>
  <w:num w:numId="6" w16cid:durableId="2146727624">
    <w:abstractNumId w:val="11"/>
  </w:num>
  <w:num w:numId="7" w16cid:durableId="1663073548">
    <w:abstractNumId w:val="10"/>
  </w:num>
  <w:num w:numId="8" w16cid:durableId="1331248482">
    <w:abstractNumId w:val="8"/>
  </w:num>
  <w:num w:numId="9" w16cid:durableId="1905603140">
    <w:abstractNumId w:val="19"/>
  </w:num>
  <w:num w:numId="10" w16cid:durableId="1754206846">
    <w:abstractNumId w:val="18"/>
  </w:num>
  <w:num w:numId="11" w16cid:durableId="167406489">
    <w:abstractNumId w:val="1"/>
  </w:num>
  <w:num w:numId="12" w16cid:durableId="1908883789">
    <w:abstractNumId w:val="14"/>
  </w:num>
  <w:num w:numId="13" w16cid:durableId="1494756071">
    <w:abstractNumId w:val="16"/>
  </w:num>
  <w:num w:numId="14" w16cid:durableId="2046828437">
    <w:abstractNumId w:val="20"/>
  </w:num>
  <w:num w:numId="15" w16cid:durableId="1651901692">
    <w:abstractNumId w:val="21"/>
  </w:num>
  <w:num w:numId="16" w16cid:durableId="625425532">
    <w:abstractNumId w:val="5"/>
  </w:num>
  <w:num w:numId="17" w16cid:durableId="487482228">
    <w:abstractNumId w:val="7"/>
  </w:num>
  <w:num w:numId="18" w16cid:durableId="1162429113">
    <w:abstractNumId w:val="17"/>
  </w:num>
  <w:num w:numId="19" w16cid:durableId="629554707">
    <w:abstractNumId w:val="4"/>
  </w:num>
  <w:num w:numId="20" w16cid:durableId="1100952654">
    <w:abstractNumId w:val="5"/>
  </w:num>
  <w:num w:numId="21" w16cid:durableId="2112234525">
    <w:abstractNumId w:val="2"/>
  </w:num>
  <w:num w:numId="22" w16cid:durableId="758258246">
    <w:abstractNumId w:val="12"/>
  </w:num>
  <w:num w:numId="23" w16cid:durableId="864755088">
    <w:abstractNumId w:val="5"/>
  </w:num>
  <w:num w:numId="24" w16cid:durableId="1386878780">
    <w:abstractNumId w:val="3"/>
  </w:num>
  <w:num w:numId="25" w16cid:durableId="1543130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attachedTemplate r:id="rId1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BE0"/>
    <w:rsid w:val="000026E3"/>
    <w:rsid w:val="000049D1"/>
    <w:rsid w:val="00005AF6"/>
    <w:rsid w:val="00006D81"/>
    <w:rsid w:val="00007218"/>
    <w:rsid w:val="00014EF5"/>
    <w:rsid w:val="00023C98"/>
    <w:rsid w:val="00030E9F"/>
    <w:rsid w:val="00041F0A"/>
    <w:rsid w:val="00042432"/>
    <w:rsid w:val="00052A87"/>
    <w:rsid w:val="000610C8"/>
    <w:rsid w:val="00075156"/>
    <w:rsid w:val="00081D89"/>
    <w:rsid w:val="00081E76"/>
    <w:rsid w:val="000832CE"/>
    <w:rsid w:val="00090AF9"/>
    <w:rsid w:val="00090DB0"/>
    <w:rsid w:val="00092B36"/>
    <w:rsid w:val="000A122A"/>
    <w:rsid w:val="000A7156"/>
    <w:rsid w:val="000A7A2D"/>
    <w:rsid w:val="000B46EB"/>
    <w:rsid w:val="000B6104"/>
    <w:rsid w:val="000C3A49"/>
    <w:rsid w:val="000C42D9"/>
    <w:rsid w:val="000D00C3"/>
    <w:rsid w:val="000D02D9"/>
    <w:rsid w:val="000D30E1"/>
    <w:rsid w:val="000D371A"/>
    <w:rsid w:val="000D5631"/>
    <w:rsid w:val="000D74EA"/>
    <w:rsid w:val="000E0DE4"/>
    <w:rsid w:val="000E1AEB"/>
    <w:rsid w:val="000E4C4D"/>
    <w:rsid w:val="000F0027"/>
    <w:rsid w:val="000F3813"/>
    <w:rsid w:val="000F5061"/>
    <w:rsid w:val="000F560F"/>
    <w:rsid w:val="000F5D86"/>
    <w:rsid w:val="001015EE"/>
    <w:rsid w:val="00104A22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2BE0"/>
    <w:rsid w:val="00133DE7"/>
    <w:rsid w:val="00141BFD"/>
    <w:rsid w:val="00143BC8"/>
    <w:rsid w:val="00150DDD"/>
    <w:rsid w:val="00151071"/>
    <w:rsid w:val="00151561"/>
    <w:rsid w:val="00152804"/>
    <w:rsid w:val="00153362"/>
    <w:rsid w:val="00154350"/>
    <w:rsid w:val="0015741F"/>
    <w:rsid w:val="00160B1A"/>
    <w:rsid w:val="0016117F"/>
    <w:rsid w:val="00173ADF"/>
    <w:rsid w:val="00176D2D"/>
    <w:rsid w:val="00184551"/>
    <w:rsid w:val="00187539"/>
    <w:rsid w:val="00187A65"/>
    <w:rsid w:val="00190093"/>
    <w:rsid w:val="00190A8C"/>
    <w:rsid w:val="00190EE3"/>
    <w:rsid w:val="00192E9C"/>
    <w:rsid w:val="00193FBA"/>
    <w:rsid w:val="001973C3"/>
    <w:rsid w:val="001A0CC8"/>
    <w:rsid w:val="001A3C20"/>
    <w:rsid w:val="001A4F06"/>
    <w:rsid w:val="001B20F2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69D6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205138"/>
    <w:rsid w:val="00205807"/>
    <w:rsid w:val="00210DB0"/>
    <w:rsid w:val="002128C7"/>
    <w:rsid w:val="00215B33"/>
    <w:rsid w:val="002212FD"/>
    <w:rsid w:val="00224ABC"/>
    <w:rsid w:val="00226938"/>
    <w:rsid w:val="0022731C"/>
    <w:rsid w:val="00227CEB"/>
    <w:rsid w:val="00231575"/>
    <w:rsid w:val="00233EE1"/>
    <w:rsid w:val="00237208"/>
    <w:rsid w:val="00242449"/>
    <w:rsid w:val="00246C81"/>
    <w:rsid w:val="00250CD9"/>
    <w:rsid w:val="00251BD3"/>
    <w:rsid w:val="00252582"/>
    <w:rsid w:val="0025706E"/>
    <w:rsid w:val="00262CB2"/>
    <w:rsid w:val="00265515"/>
    <w:rsid w:val="00267F8E"/>
    <w:rsid w:val="0027138B"/>
    <w:rsid w:val="00280018"/>
    <w:rsid w:val="002833F4"/>
    <w:rsid w:val="00284073"/>
    <w:rsid w:val="00284D16"/>
    <w:rsid w:val="00284DEA"/>
    <w:rsid w:val="002871F7"/>
    <w:rsid w:val="00290685"/>
    <w:rsid w:val="0029161E"/>
    <w:rsid w:val="00293C94"/>
    <w:rsid w:val="002A04EA"/>
    <w:rsid w:val="002A6CFC"/>
    <w:rsid w:val="002B17AE"/>
    <w:rsid w:val="002B2580"/>
    <w:rsid w:val="002B60D9"/>
    <w:rsid w:val="002C57BF"/>
    <w:rsid w:val="002C5954"/>
    <w:rsid w:val="002D0ED8"/>
    <w:rsid w:val="002D113D"/>
    <w:rsid w:val="002D22F6"/>
    <w:rsid w:val="002D2A29"/>
    <w:rsid w:val="002D4CDF"/>
    <w:rsid w:val="002E2FBE"/>
    <w:rsid w:val="002E36AB"/>
    <w:rsid w:val="002E37C8"/>
    <w:rsid w:val="002F2985"/>
    <w:rsid w:val="002F6E33"/>
    <w:rsid w:val="00300BA5"/>
    <w:rsid w:val="00303897"/>
    <w:rsid w:val="003132D6"/>
    <w:rsid w:val="003147C0"/>
    <w:rsid w:val="00314C20"/>
    <w:rsid w:val="00321000"/>
    <w:rsid w:val="0032217C"/>
    <w:rsid w:val="003321E1"/>
    <w:rsid w:val="0033362D"/>
    <w:rsid w:val="0033499C"/>
    <w:rsid w:val="00337928"/>
    <w:rsid w:val="00337A34"/>
    <w:rsid w:val="0034299A"/>
    <w:rsid w:val="00344DCC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740A"/>
    <w:rsid w:val="00367D65"/>
    <w:rsid w:val="00370A8A"/>
    <w:rsid w:val="00372041"/>
    <w:rsid w:val="0038213E"/>
    <w:rsid w:val="003843B0"/>
    <w:rsid w:val="003853FC"/>
    <w:rsid w:val="00385BE6"/>
    <w:rsid w:val="00390E0C"/>
    <w:rsid w:val="003910EB"/>
    <w:rsid w:val="00392D03"/>
    <w:rsid w:val="003944C1"/>
    <w:rsid w:val="003A0D0A"/>
    <w:rsid w:val="003A7767"/>
    <w:rsid w:val="003A7B07"/>
    <w:rsid w:val="003B1D52"/>
    <w:rsid w:val="003B3446"/>
    <w:rsid w:val="003B4698"/>
    <w:rsid w:val="003B6DC4"/>
    <w:rsid w:val="003C0A1E"/>
    <w:rsid w:val="003C36E1"/>
    <w:rsid w:val="003C3D89"/>
    <w:rsid w:val="003C7C4B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1108"/>
    <w:rsid w:val="004032AF"/>
    <w:rsid w:val="00403A26"/>
    <w:rsid w:val="00405A1F"/>
    <w:rsid w:val="0040635F"/>
    <w:rsid w:val="00412627"/>
    <w:rsid w:val="004142B3"/>
    <w:rsid w:val="00415D13"/>
    <w:rsid w:val="00420DAC"/>
    <w:rsid w:val="00423FA2"/>
    <w:rsid w:val="004248F4"/>
    <w:rsid w:val="004255C1"/>
    <w:rsid w:val="00426EB6"/>
    <w:rsid w:val="00427717"/>
    <w:rsid w:val="0043579F"/>
    <w:rsid w:val="00435C01"/>
    <w:rsid w:val="00435EDA"/>
    <w:rsid w:val="00436271"/>
    <w:rsid w:val="004412F6"/>
    <w:rsid w:val="004473A2"/>
    <w:rsid w:val="00453B22"/>
    <w:rsid w:val="00455A11"/>
    <w:rsid w:val="0046276A"/>
    <w:rsid w:val="00462D1F"/>
    <w:rsid w:val="00471A30"/>
    <w:rsid w:val="0047292D"/>
    <w:rsid w:val="00477E42"/>
    <w:rsid w:val="0048054D"/>
    <w:rsid w:val="00481B1A"/>
    <w:rsid w:val="004820E6"/>
    <w:rsid w:val="00482601"/>
    <w:rsid w:val="004828A9"/>
    <w:rsid w:val="00482BF2"/>
    <w:rsid w:val="00484655"/>
    <w:rsid w:val="00485DF8"/>
    <w:rsid w:val="00491659"/>
    <w:rsid w:val="00491CCD"/>
    <w:rsid w:val="00493EEB"/>
    <w:rsid w:val="00496E2B"/>
    <w:rsid w:val="004A2867"/>
    <w:rsid w:val="004A6E51"/>
    <w:rsid w:val="004A7CE9"/>
    <w:rsid w:val="004B37DA"/>
    <w:rsid w:val="004B7F7B"/>
    <w:rsid w:val="004C26BC"/>
    <w:rsid w:val="004C2CE3"/>
    <w:rsid w:val="004C53D8"/>
    <w:rsid w:val="004C696E"/>
    <w:rsid w:val="004C6C3A"/>
    <w:rsid w:val="004C6EE9"/>
    <w:rsid w:val="004C7147"/>
    <w:rsid w:val="004D0DEF"/>
    <w:rsid w:val="004D2AA2"/>
    <w:rsid w:val="004D4E07"/>
    <w:rsid w:val="004E053F"/>
    <w:rsid w:val="004E06D7"/>
    <w:rsid w:val="004E1E04"/>
    <w:rsid w:val="004E48C6"/>
    <w:rsid w:val="004E54E9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5C97"/>
    <w:rsid w:val="005376A1"/>
    <w:rsid w:val="005418E5"/>
    <w:rsid w:val="00543782"/>
    <w:rsid w:val="00546647"/>
    <w:rsid w:val="005527A3"/>
    <w:rsid w:val="00552C2B"/>
    <w:rsid w:val="00555A8C"/>
    <w:rsid w:val="0055752C"/>
    <w:rsid w:val="00557EF3"/>
    <w:rsid w:val="005611EC"/>
    <w:rsid w:val="005613BB"/>
    <w:rsid w:val="00566DBC"/>
    <w:rsid w:val="005715CA"/>
    <w:rsid w:val="00575214"/>
    <w:rsid w:val="0058116A"/>
    <w:rsid w:val="00582C92"/>
    <w:rsid w:val="00586878"/>
    <w:rsid w:val="005877C0"/>
    <w:rsid w:val="00587C13"/>
    <w:rsid w:val="00596BD4"/>
    <w:rsid w:val="005A0128"/>
    <w:rsid w:val="005A7FC0"/>
    <w:rsid w:val="005B14AF"/>
    <w:rsid w:val="005B5E9C"/>
    <w:rsid w:val="005C02C8"/>
    <w:rsid w:val="005C52FC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3568"/>
    <w:rsid w:val="00610D2F"/>
    <w:rsid w:val="006119B1"/>
    <w:rsid w:val="0061335E"/>
    <w:rsid w:val="00620FAD"/>
    <w:rsid w:val="006218C5"/>
    <w:rsid w:val="00626EC6"/>
    <w:rsid w:val="00633647"/>
    <w:rsid w:val="006336AF"/>
    <w:rsid w:val="00637B77"/>
    <w:rsid w:val="006533D8"/>
    <w:rsid w:val="0065352D"/>
    <w:rsid w:val="00654A42"/>
    <w:rsid w:val="00657A97"/>
    <w:rsid w:val="00660B87"/>
    <w:rsid w:val="00661B5C"/>
    <w:rsid w:val="00663F13"/>
    <w:rsid w:val="006645B4"/>
    <w:rsid w:val="0066740E"/>
    <w:rsid w:val="00674ED8"/>
    <w:rsid w:val="00676B44"/>
    <w:rsid w:val="0067722B"/>
    <w:rsid w:val="0068024D"/>
    <w:rsid w:val="006848D5"/>
    <w:rsid w:val="00690F07"/>
    <w:rsid w:val="00691D59"/>
    <w:rsid w:val="00694292"/>
    <w:rsid w:val="006944ED"/>
    <w:rsid w:val="006A047D"/>
    <w:rsid w:val="006A1DA6"/>
    <w:rsid w:val="006A27EE"/>
    <w:rsid w:val="006A39BB"/>
    <w:rsid w:val="006A7C70"/>
    <w:rsid w:val="006B201D"/>
    <w:rsid w:val="006B583E"/>
    <w:rsid w:val="006B7049"/>
    <w:rsid w:val="006C1672"/>
    <w:rsid w:val="006C405F"/>
    <w:rsid w:val="006C520B"/>
    <w:rsid w:val="006C6A44"/>
    <w:rsid w:val="006D44FD"/>
    <w:rsid w:val="006D62DA"/>
    <w:rsid w:val="006D6D27"/>
    <w:rsid w:val="006D7370"/>
    <w:rsid w:val="006E08C7"/>
    <w:rsid w:val="006E1CAC"/>
    <w:rsid w:val="006E39F4"/>
    <w:rsid w:val="006E4B05"/>
    <w:rsid w:val="006E62DC"/>
    <w:rsid w:val="006E6FE3"/>
    <w:rsid w:val="006F2566"/>
    <w:rsid w:val="006F4397"/>
    <w:rsid w:val="006F5509"/>
    <w:rsid w:val="00701CB1"/>
    <w:rsid w:val="007021B7"/>
    <w:rsid w:val="0070614B"/>
    <w:rsid w:val="00713737"/>
    <w:rsid w:val="00714C7A"/>
    <w:rsid w:val="007175E4"/>
    <w:rsid w:val="007177A7"/>
    <w:rsid w:val="00717F85"/>
    <w:rsid w:val="007223BF"/>
    <w:rsid w:val="00724444"/>
    <w:rsid w:val="00731926"/>
    <w:rsid w:val="007341BE"/>
    <w:rsid w:val="0073438D"/>
    <w:rsid w:val="0074229E"/>
    <w:rsid w:val="007431F8"/>
    <w:rsid w:val="00750A38"/>
    <w:rsid w:val="00755160"/>
    <w:rsid w:val="00757338"/>
    <w:rsid w:val="00763F2E"/>
    <w:rsid w:val="007653CC"/>
    <w:rsid w:val="00765CC3"/>
    <w:rsid w:val="0077067B"/>
    <w:rsid w:val="00771695"/>
    <w:rsid w:val="00772057"/>
    <w:rsid w:val="00773BB6"/>
    <w:rsid w:val="00774F5C"/>
    <w:rsid w:val="00780C6D"/>
    <w:rsid w:val="00781AC0"/>
    <w:rsid w:val="007846A8"/>
    <w:rsid w:val="0078621D"/>
    <w:rsid w:val="007909E2"/>
    <w:rsid w:val="00793C62"/>
    <w:rsid w:val="00793CE7"/>
    <w:rsid w:val="007958D7"/>
    <w:rsid w:val="007973D4"/>
    <w:rsid w:val="007A5020"/>
    <w:rsid w:val="007A6F19"/>
    <w:rsid w:val="007A7037"/>
    <w:rsid w:val="007A78BA"/>
    <w:rsid w:val="007B0CD6"/>
    <w:rsid w:val="007B361E"/>
    <w:rsid w:val="007B4C3E"/>
    <w:rsid w:val="007B6A29"/>
    <w:rsid w:val="007C194C"/>
    <w:rsid w:val="007C55B8"/>
    <w:rsid w:val="007C72E6"/>
    <w:rsid w:val="007D30CD"/>
    <w:rsid w:val="007E019E"/>
    <w:rsid w:val="007E2D32"/>
    <w:rsid w:val="007E447A"/>
    <w:rsid w:val="007E4882"/>
    <w:rsid w:val="007E5630"/>
    <w:rsid w:val="007F0EFE"/>
    <w:rsid w:val="007F351F"/>
    <w:rsid w:val="007F6820"/>
    <w:rsid w:val="007F6ED2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5DC4"/>
    <w:rsid w:val="0082086D"/>
    <w:rsid w:val="00821E19"/>
    <w:rsid w:val="00823674"/>
    <w:rsid w:val="00826132"/>
    <w:rsid w:val="00830D45"/>
    <w:rsid w:val="00835463"/>
    <w:rsid w:val="00835FA9"/>
    <w:rsid w:val="008365A7"/>
    <w:rsid w:val="00844DE7"/>
    <w:rsid w:val="008476CB"/>
    <w:rsid w:val="00855B26"/>
    <w:rsid w:val="008612DD"/>
    <w:rsid w:val="00863380"/>
    <w:rsid w:val="008650E6"/>
    <w:rsid w:val="008722A2"/>
    <w:rsid w:val="00874464"/>
    <w:rsid w:val="0087446B"/>
    <w:rsid w:val="00877DC8"/>
    <w:rsid w:val="00880BE4"/>
    <w:rsid w:val="00881A0B"/>
    <w:rsid w:val="00882F18"/>
    <w:rsid w:val="00883102"/>
    <w:rsid w:val="00884B58"/>
    <w:rsid w:val="008912B0"/>
    <w:rsid w:val="0089468F"/>
    <w:rsid w:val="00897B1C"/>
    <w:rsid w:val="008A3891"/>
    <w:rsid w:val="008A5338"/>
    <w:rsid w:val="008A747B"/>
    <w:rsid w:val="008A7702"/>
    <w:rsid w:val="008A7AD7"/>
    <w:rsid w:val="008B178D"/>
    <w:rsid w:val="008B3C1E"/>
    <w:rsid w:val="008B4E82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4EF2"/>
    <w:rsid w:val="008E6E1D"/>
    <w:rsid w:val="008F195B"/>
    <w:rsid w:val="008F23A6"/>
    <w:rsid w:val="008F267C"/>
    <w:rsid w:val="008F2D26"/>
    <w:rsid w:val="008F48A9"/>
    <w:rsid w:val="008F770B"/>
    <w:rsid w:val="009019B8"/>
    <w:rsid w:val="00901A78"/>
    <w:rsid w:val="00902BF5"/>
    <w:rsid w:val="009049FF"/>
    <w:rsid w:val="00911522"/>
    <w:rsid w:val="00925FFD"/>
    <w:rsid w:val="0092611A"/>
    <w:rsid w:val="009266EF"/>
    <w:rsid w:val="009303C9"/>
    <w:rsid w:val="00935A78"/>
    <w:rsid w:val="00940D2A"/>
    <w:rsid w:val="00941C4E"/>
    <w:rsid w:val="009427E3"/>
    <w:rsid w:val="00942EDC"/>
    <w:rsid w:val="00947ABC"/>
    <w:rsid w:val="009526E1"/>
    <w:rsid w:val="00954AB3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41D6"/>
    <w:rsid w:val="009D6703"/>
    <w:rsid w:val="009E57B2"/>
    <w:rsid w:val="00A10269"/>
    <w:rsid w:val="00A1081C"/>
    <w:rsid w:val="00A114E1"/>
    <w:rsid w:val="00A17261"/>
    <w:rsid w:val="00A22771"/>
    <w:rsid w:val="00A26C83"/>
    <w:rsid w:val="00A338E5"/>
    <w:rsid w:val="00A33D0F"/>
    <w:rsid w:val="00A40378"/>
    <w:rsid w:val="00A457C2"/>
    <w:rsid w:val="00A50AAC"/>
    <w:rsid w:val="00A5108B"/>
    <w:rsid w:val="00A51346"/>
    <w:rsid w:val="00A55B70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702"/>
    <w:rsid w:val="00A82EE3"/>
    <w:rsid w:val="00A83163"/>
    <w:rsid w:val="00A83ACF"/>
    <w:rsid w:val="00AA327B"/>
    <w:rsid w:val="00AA39B0"/>
    <w:rsid w:val="00AA4D1C"/>
    <w:rsid w:val="00AA5522"/>
    <w:rsid w:val="00AA5EFA"/>
    <w:rsid w:val="00AB094A"/>
    <w:rsid w:val="00AB1A9D"/>
    <w:rsid w:val="00AB60E9"/>
    <w:rsid w:val="00AB615C"/>
    <w:rsid w:val="00AB6405"/>
    <w:rsid w:val="00AB6910"/>
    <w:rsid w:val="00AC7663"/>
    <w:rsid w:val="00AD3CFA"/>
    <w:rsid w:val="00AD4F89"/>
    <w:rsid w:val="00AD696B"/>
    <w:rsid w:val="00AE042C"/>
    <w:rsid w:val="00AE155D"/>
    <w:rsid w:val="00AE4620"/>
    <w:rsid w:val="00AE6CFD"/>
    <w:rsid w:val="00AF35AA"/>
    <w:rsid w:val="00AF3A55"/>
    <w:rsid w:val="00B033FF"/>
    <w:rsid w:val="00B10EA2"/>
    <w:rsid w:val="00B172C5"/>
    <w:rsid w:val="00B17F47"/>
    <w:rsid w:val="00B247B5"/>
    <w:rsid w:val="00B24DE1"/>
    <w:rsid w:val="00B25934"/>
    <w:rsid w:val="00B25F22"/>
    <w:rsid w:val="00B26051"/>
    <w:rsid w:val="00B27CFC"/>
    <w:rsid w:val="00B3006C"/>
    <w:rsid w:val="00B305C2"/>
    <w:rsid w:val="00B30F2F"/>
    <w:rsid w:val="00B3388B"/>
    <w:rsid w:val="00B41D7B"/>
    <w:rsid w:val="00B4405A"/>
    <w:rsid w:val="00B47AC4"/>
    <w:rsid w:val="00B52E6A"/>
    <w:rsid w:val="00B541D4"/>
    <w:rsid w:val="00B54EF1"/>
    <w:rsid w:val="00B56AD1"/>
    <w:rsid w:val="00B56DE5"/>
    <w:rsid w:val="00B57B2B"/>
    <w:rsid w:val="00B57CDB"/>
    <w:rsid w:val="00B60C0D"/>
    <w:rsid w:val="00B639E1"/>
    <w:rsid w:val="00B64178"/>
    <w:rsid w:val="00B6612F"/>
    <w:rsid w:val="00B6731B"/>
    <w:rsid w:val="00B7097C"/>
    <w:rsid w:val="00B71A9F"/>
    <w:rsid w:val="00B773F5"/>
    <w:rsid w:val="00B77984"/>
    <w:rsid w:val="00B92393"/>
    <w:rsid w:val="00BB0274"/>
    <w:rsid w:val="00BB4667"/>
    <w:rsid w:val="00BB4EBC"/>
    <w:rsid w:val="00BC3B0F"/>
    <w:rsid w:val="00BC3E03"/>
    <w:rsid w:val="00BC5CC1"/>
    <w:rsid w:val="00BC5F26"/>
    <w:rsid w:val="00BD747E"/>
    <w:rsid w:val="00BE0BD9"/>
    <w:rsid w:val="00BE32CD"/>
    <w:rsid w:val="00BE371D"/>
    <w:rsid w:val="00BF2395"/>
    <w:rsid w:val="00BF30EC"/>
    <w:rsid w:val="00BF3E76"/>
    <w:rsid w:val="00BF4ABA"/>
    <w:rsid w:val="00BF5A29"/>
    <w:rsid w:val="00C03424"/>
    <w:rsid w:val="00C03A49"/>
    <w:rsid w:val="00C067B1"/>
    <w:rsid w:val="00C07B22"/>
    <w:rsid w:val="00C15213"/>
    <w:rsid w:val="00C2095D"/>
    <w:rsid w:val="00C21022"/>
    <w:rsid w:val="00C21C28"/>
    <w:rsid w:val="00C25E17"/>
    <w:rsid w:val="00C32DE8"/>
    <w:rsid w:val="00C32E57"/>
    <w:rsid w:val="00C3666D"/>
    <w:rsid w:val="00C4275B"/>
    <w:rsid w:val="00C42B14"/>
    <w:rsid w:val="00C43A5D"/>
    <w:rsid w:val="00C43BDD"/>
    <w:rsid w:val="00C467A5"/>
    <w:rsid w:val="00C52EE9"/>
    <w:rsid w:val="00C569BE"/>
    <w:rsid w:val="00C57945"/>
    <w:rsid w:val="00C609EF"/>
    <w:rsid w:val="00C60FC8"/>
    <w:rsid w:val="00C617C2"/>
    <w:rsid w:val="00C62253"/>
    <w:rsid w:val="00C67276"/>
    <w:rsid w:val="00C704CA"/>
    <w:rsid w:val="00C75CE7"/>
    <w:rsid w:val="00C766CE"/>
    <w:rsid w:val="00C771A9"/>
    <w:rsid w:val="00C8072B"/>
    <w:rsid w:val="00C82283"/>
    <w:rsid w:val="00C91795"/>
    <w:rsid w:val="00C97EB3"/>
    <w:rsid w:val="00CA24AD"/>
    <w:rsid w:val="00CA639B"/>
    <w:rsid w:val="00CB00D0"/>
    <w:rsid w:val="00CB11EB"/>
    <w:rsid w:val="00CB166E"/>
    <w:rsid w:val="00CB3170"/>
    <w:rsid w:val="00CB3647"/>
    <w:rsid w:val="00CB4388"/>
    <w:rsid w:val="00CB5612"/>
    <w:rsid w:val="00CB5AD5"/>
    <w:rsid w:val="00CB5AFC"/>
    <w:rsid w:val="00CC1872"/>
    <w:rsid w:val="00CC21AD"/>
    <w:rsid w:val="00CD102F"/>
    <w:rsid w:val="00CD3747"/>
    <w:rsid w:val="00CD3B45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11833"/>
    <w:rsid w:val="00D22775"/>
    <w:rsid w:val="00D25ED7"/>
    <w:rsid w:val="00D35B2E"/>
    <w:rsid w:val="00D40814"/>
    <w:rsid w:val="00D4467A"/>
    <w:rsid w:val="00D45FD6"/>
    <w:rsid w:val="00D461C4"/>
    <w:rsid w:val="00D47F7E"/>
    <w:rsid w:val="00D50BFA"/>
    <w:rsid w:val="00D57A50"/>
    <w:rsid w:val="00D600C5"/>
    <w:rsid w:val="00D60C1E"/>
    <w:rsid w:val="00D631ED"/>
    <w:rsid w:val="00D73784"/>
    <w:rsid w:val="00D8307D"/>
    <w:rsid w:val="00D84EC3"/>
    <w:rsid w:val="00D85682"/>
    <w:rsid w:val="00D87C18"/>
    <w:rsid w:val="00D901C9"/>
    <w:rsid w:val="00D918D1"/>
    <w:rsid w:val="00D969B4"/>
    <w:rsid w:val="00DA3B20"/>
    <w:rsid w:val="00DA49D8"/>
    <w:rsid w:val="00DA7902"/>
    <w:rsid w:val="00DB2235"/>
    <w:rsid w:val="00DB24B1"/>
    <w:rsid w:val="00DB2AFE"/>
    <w:rsid w:val="00DB381D"/>
    <w:rsid w:val="00DB5239"/>
    <w:rsid w:val="00DB5C0E"/>
    <w:rsid w:val="00DC005E"/>
    <w:rsid w:val="00DC00F7"/>
    <w:rsid w:val="00DC0A59"/>
    <w:rsid w:val="00DC51CB"/>
    <w:rsid w:val="00DC6229"/>
    <w:rsid w:val="00DD4A1A"/>
    <w:rsid w:val="00DD5090"/>
    <w:rsid w:val="00DE19E9"/>
    <w:rsid w:val="00DE639A"/>
    <w:rsid w:val="00DE6D75"/>
    <w:rsid w:val="00DE7360"/>
    <w:rsid w:val="00DF38D6"/>
    <w:rsid w:val="00DF393C"/>
    <w:rsid w:val="00E050F8"/>
    <w:rsid w:val="00E05A93"/>
    <w:rsid w:val="00E12617"/>
    <w:rsid w:val="00E139D9"/>
    <w:rsid w:val="00E218C3"/>
    <w:rsid w:val="00E24E79"/>
    <w:rsid w:val="00E2503B"/>
    <w:rsid w:val="00E2536A"/>
    <w:rsid w:val="00E2622B"/>
    <w:rsid w:val="00E30C2E"/>
    <w:rsid w:val="00E332B0"/>
    <w:rsid w:val="00E33944"/>
    <w:rsid w:val="00E33F13"/>
    <w:rsid w:val="00E34B47"/>
    <w:rsid w:val="00E354EC"/>
    <w:rsid w:val="00E40563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5926"/>
    <w:rsid w:val="00E75B6E"/>
    <w:rsid w:val="00E91AC4"/>
    <w:rsid w:val="00E92582"/>
    <w:rsid w:val="00E92AB9"/>
    <w:rsid w:val="00E9697D"/>
    <w:rsid w:val="00EA25E9"/>
    <w:rsid w:val="00EA3A92"/>
    <w:rsid w:val="00EA4B56"/>
    <w:rsid w:val="00EB22D3"/>
    <w:rsid w:val="00EB274F"/>
    <w:rsid w:val="00EB5ABA"/>
    <w:rsid w:val="00EC2169"/>
    <w:rsid w:val="00EC461B"/>
    <w:rsid w:val="00EC5C05"/>
    <w:rsid w:val="00EC62D2"/>
    <w:rsid w:val="00ED3892"/>
    <w:rsid w:val="00ED58D1"/>
    <w:rsid w:val="00ED7181"/>
    <w:rsid w:val="00EE2A8C"/>
    <w:rsid w:val="00EE59E6"/>
    <w:rsid w:val="00EF3AC8"/>
    <w:rsid w:val="00EF48DB"/>
    <w:rsid w:val="00EF6F51"/>
    <w:rsid w:val="00F03283"/>
    <w:rsid w:val="00F03F0E"/>
    <w:rsid w:val="00F046A9"/>
    <w:rsid w:val="00F05922"/>
    <w:rsid w:val="00F07E39"/>
    <w:rsid w:val="00F10CF1"/>
    <w:rsid w:val="00F1104D"/>
    <w:rsid w:val="00F1635D"/>
    <w:rsid w:val="00F2067F"/>
    <w:rsid w:val="00F23CC9"/>
    <w:rsid w:val="00F24B7C"/>
    <w:rsid w:val="00F30786"/>
    <w:rsid w:val="00F37984"/>
    <w:rsid w:val="00F37C9D"/>
    <w:rsid w:val="00F460FF"/>
    <w:rsid w:val="00F50A93"/>
    <w:rsid w:val="00F576DC"/>
    <w:rsid w:val="00F57F56"/>
    <w:rsid w:val="00F60D4D"/>
    <w:rsid w:val="00F61BF0"/>
    <w:rsid w:val="00F636AA"/>
    <w:rsid w:val="00F641D2"/>
    <w:rsid w:val="00F66B84"/>
    <w:rsid w:val="00F67A08"/>
    <w:rsid w:val="00F700A5"/>
    <w:rsid w:val="00F70E34"/>
    <w:rsid w:val="00F7316D"/>
    <w:rsid w:val="00F74706"/>
    <w:rsid w:val="00F76538"/>
    <w:rsid w:val="00F7706E"/>
    <w:rsid w:val="00F8797C"/>
    <w:rsid w:val="00F90933"/>
    <w:rsid w:val="00F9394F"/>
    <w:rsid w:val="00F96707"/>
    <w:rsid w:val="00FA31A9"/>
    <w:rsid w:val="00FA5048"/>
    <w:rsid w:val="00FB0AC6"/>
    <w:rsid w:val="00FB2AB3"/>
    <w:rsid w:val="00FB2E4B"/>
    <w:rsid w:val="00FB5FDC"/>
    <w:rsid w:val="00FC2258"/>
    <w:rsid w:val="00FC691F"/>
    <w:rsid w:val="00FD5855"/>
    <w:rsid w:val="00FE0186"/>
    <w:rsid w:val="00FE28FD"/>
    <w:rsid w:val="00FE6B71"/>
    <w:rsid w:val="00FE7C8C"/>
    <w:rsid w:val="00FF3C9E"/>
    <w:rsid w:val="00FF6A97"/>
    <w:rsid w:val="00FF79F2"/>
    <w:rsid w:val="00FF7E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5F38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9"/>
    <w:qFormat/>
    <w:rsid w:val="004142B3"/>
    <w:pPr>
      <w:widowControl w:val="0"/>
      <w:numPr>
        <w:numId w:val="16"/>
      </w:numPr>
      <w:spacing w:before="240" w:after="0" w:line="360" w:lineRule="auto"/>
      <w:jc w:val="center"/>
      <w:outlineLvl w:val="0"/>
    </w:pPr>
    <w:rPr>
      <w:rFonts w:eastAsia="Times New Roman" w:cs="Times New Roman"/>
      <w:b/>
      <w:bCs/>
      <w:sz w:val="28"/>
      <w:szCs w:val="28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4142B3"/>
    <w:rPr>
      <w:rFonts w:eastAsia="Times New Roman" w:cs="Times New Roman"/>
      <w:b/>
      <w:bCs/>
      <w:sz w:val="28"/>
      <w:szCs w:val="28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 w:val="0"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/>
      <w:ind w:left="0" w:firstLine="0"/>
      <w:jc w:val="both"/>
    </w:pPr>
    <w:rPr>
      <w:rFonts w:ascii="Times New Roman" w:eastAsiaTheme="majorEastAsia" w:hAnsi="Times New Roman" w:cstheme="majorBidi"/>
      <w:b w:val="0"/>
      <w:color w:val="8EAADB" w:themeColor="accent1" w:themeTint="99"/>
      <w:spacing w:val="5"/>
      <w:kern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4C26BC"/>
    <w:pPr>
      <w:keepNext/>
      <w:keepLines/>
      <w:widowControl/>
      <w:numPr>
        <w:numId w:val="0"/>
      </w:numPr>
      <w:spacing w:before="0"/>
      <w:outlineLvl w:val="9"/>
    </w:pPr>
    <w:rPr>
      <w:rFonts w:eastAsiaTheme="majorEastAsia" w:cstheme="majorBidi"/>
      <w:b w:val="0"/>
      <w:bCs w:val="0"/>
      <w:color w:val="000000" w:themeColor="text1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4C26BC"/>
    <w:pPr>
      <w:tabs>
        <w:tab w:val="right" w:leader="dot" w:pos="9628"/>
      </w:tabs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0"/>
    <w:next w:val="a0"/>
    <w:autoRedefine/>
    <w:uiPriority w:val="39"/>
    <w:unhideWhenUsed/>
    <w:rsid w:val="004C26BC"/>
    <w:pPr>
      <w:spacing w:after="100"/>
      <w:ind w:left="440"/>
    </w:pPr>
  </w:style>
  <w:style w:type="character" w:styleId="af9">
    <w:name w:val="Unresolved Mention"/>
    <w:basedOn w:val="a1"/>
    <w:uiPriority w:val="99"/>
    <w:semiHidden/>
    <w:unhideWhenUsed/>
    <w:rsid w:val="00EA2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3.xml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we\Downloads\Title_Tamplate%20(1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6B8C828B0E9414F8C731BB86CE268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7710C3-637A-4308-B638-0D3E06645F45}"/>
      </w:docPartPr>
      <w:docPartBody>
        <w:p w:rsidR="00771F12" w:rsidRDefault="00C702E3">
          <w:pPr>
            <w:pStyle w:val="46B8C828B0E9414F8C731BB86CE268E8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365B099557B443C6852DF0F38239A7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0A3714-4C3C-4E93-A5FF-3DF646452522}"/>
      </w:docPartPr>
      <w:docPartBody>
        <w:p w:rsidR="00771F12" w:rsidRDefault="00C702E3">
          <w:pPr>
            <w:pStyle w:val="365B099557B443C6852DF0F38239A774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A3C7C7FDDC564B17A9F180334E27D2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429BCF-5395-46A4-BBBF-84D89CFDEB67}"/>
      </w:docPartPr>
      <w:docPartBody>
        <w:p w:rsidR="00771F12" w:rsidRDefault="00C702E3">
          <w:pPr>
            <w:pStyle w:val="A3C7C7FDDC564B17A9F180334E27D2F4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8BDE018784094A05BFD76F9FAC7C27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AF776E-8C14-4A54-9823-0DD7386B8D0B}"/>
      </w:docPartPr>
      <w:docPartBody>
        <w:p w:rsidR="00771F12" w:rsidRDefault="00C702E3">
          <w:pPr>
            <w:pStyle w:val="8BDE018784094A05BFD76F9FAC7C273C"/>
          </w:pPr>
          <w:r w:rsidRPr="00757C7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2E3"/>
    <w:rsid w:val="000B2C72"/>
    <w:rsid w:val="00124B94"/>
    <w:rsid w:val="002051B2"/>
    <w:rsid w:val="00226938"/>
    <w:rsid w:val="003B48A3"/>
    <w:rsid w:val="003D5170"/>
    <w:rsid w:val="003E5B0D"/>
    <w:rsid w:val="00440E1D"/>
    <w:rsid w:val="0049650D"/>
    <w:rsid w:val="005A6537"/>
    <w:rsid w:val="006152D6"/>
    <w:rsid w:val="00771F12"/>
    <w:rsid w:val="00876565"/>
    <w:rsid w:val="00AA327B"/>
    <w:rsid w:val="00BC3E03"/>
    <w:rsid w:val="00C702E3"/>
    <w:rsid w:val="00D335FC"/>
    <w:rsid w:val="00DC005E"/>
    <w:rsid w:val="00E03F48"/>
    <w:rsid w:val="00F24B7C"/>
    <w:rsid w:val="00FF055C"/>
    <w:rsid w:val="00FF3AF7"/>
    <w:rsid w:val="00FF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D5170"/>
    <w:rPr>
      <w:color w:val="808080"/>
    </w:rPr>
  </w:style>
  <w:style w:type="paragraph" w:customStyle="1" w:styleId="46B8C828B0E9414F8C731BB86CE268E8">
    <w:name w:val="46B8C828B0E9414F8C731BB86CE268E8"/>
  </w:style>
  <w:style w:type="paragraph" w:customStyle="1" w:styleId="365B099557B443C6852DF0F38239A774">
    <w:name w:val="365B099557B443C6852DF0F38239A774"/>
  </w:style>
  <w:style w:type="paragraph" w:customStyle="1" w:styleId="A3C7C7FDDC564B17A9F180334E27D2F4">
    <w:name w:val="A3C7C7FDDC564B17A9F180334E27D2F4"/>
  </w:style>
  <w:style w:type="paragraph" w:customStyle="1" w:styleId="8BDE018784094A05BFD76F9FAC7C273C">
    <w:name w:val="8BDE018784094A05BFD76F9FAC7C27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0593D1-553F-4A88-90A8-3EE6F565D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Title_Tamplate (1).dotx</Template>
  <TotalTime>0</TotalTime>
  <Pages>10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2025-10-07T17:28:00Z</dcterms:created>
  <dcterms:modified xsi:type="dcterms:W3CDTF">2025-12-22T07:19:00Z</dcterms:modified>
</cp:coreProperties>
</file>