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311D63FF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60694ED5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731926">
              <w:rPr>
                <w:rFonts w:asciiTheme="majorHAnsi" w:hAnsiTheme="majorHAnsi" w:cstheme="majorHAnsi"/>
                <w:sz w:val="28"/>
                <w:szCs w:val="28"/>
              </w:rPr>
              <w:t>вычислительной техники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08B7976D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1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C2A9DE2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31926" w:rsidRPr="00731926">
                  <w:rPr>
                    <w:rFonts w:asciiTheme="majorHAnsi" w:hAnsiTheme="majorHAnsi" w:cstheme="majorHAnsi"/>
                    <w:sz w:val="28"/>
                    <w:szCs w:val="28"/>
                  </w:rPr>
                  <w:t>Технология разработки программного обеспечения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16080D65" w:rsidR="0051768B" w:rsidRPr="004C26BC" w:rsidRDefault="00731926" w:rsidP="004C26BC">
                <w:pPr>
                  <w:jc w:val="center"/>
                </w:pPr>
                <w:r w:rsidRPr="00731926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Разработка класса для нестандартного типа данных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220CF8EF" w:rsidR="00BF30EC" w:rsidRPr="00300BA5" w:rsidRDefault="00731926" w:rsidP="004C26BC">
            <w:pPr>
              <w:rPr>
                <w:sz w:val="28"/>
                <w:szCs w:val="28"/>
              </w:rPr>
            </w:pPr>
            <w:r w:rsidRPr="00731926">
              <w:rPr>
                <w:sz w:val="28"/>
                <w:szCs w:val="28"/>
              </w:rPr>
              <w:t>Токарев Вадим Геннадьевич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627CD6F8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F61BF0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0048681C" w14:textId="2E65E672" w:rsidR="00D969B4" w:rsidRPr="00EA25E9" w:rsidRDefault="00731926" w:rsidP="004142B3">
      <w:pPr>
        <w:pStyle w:val="1"/>
      </w:pPr>
      <w:r>
        <w:lastRenderedPageBreak/>
        <w:t>Задание</w:t>
      </w:r>
    </w:p>
    <w:p w14:paraId="360A4A52" w14:textId="63053BDA" w:rsidR="00B25F22" w:rsidRPr="00AC7663" w:rsidRDefault="00731926" w:rsidP="00C21C28">
      <w:pPr>
        <w:spacing w:line="360" w:lineRule="auto"/>
        <w:ind w:left="142" w:firstLine="425"/>
        <w:jc w:val="both"/>
        <w:rPr>
          <w:noProof/>
          <w:sz w:val="28"/>
          <w:szCs w:val="28"/>
        </w:rPr>
      </w:pPr>
      <w:r w:rsidRPr="00AC7663">
        <w:rPr>
          <w:noProof/>
          <w:sz w:val="28"/>
          <w:szCs w:val="28"/>
        </w:rPr>
        <w:t>Разработать класс для представления нестандартного типа данных. Реализовать внутреннее представление данных, конструкторы, деструктор, методы ввода/вывода, изменения содержимого отдельных элементов, операции, свойственные данному типу (например, сложение, умножение матриц, вычисление длины и угла вектора).</w:t>
      </w:r>
    </w:p>
    <w:p w14:paraId="0D372DFB" w14:textId="4AAED010" w:rsidR="00731926" w:rsidRPr="00AC7663" w:rsidRDefault="00731926" w:rsidP="00C21C28">
      <w:pPr>
        <w:spacing w:line="360" w:lineRule="auto"/>
        <w:ind w:left="142" w:firstLine="425"/>
        <w:jc w:val="both"/>
        <w:rPr>
          <w:noProof/>
          <w:sz w:val="28"/>
          <w:szCs w:val="28"/>
        </w:rPr>
      </w:pPr>
      <w:r w:rsidRPr="00AC7663">
        <w:rPr>
          <w:noProof/>
          <w:sz w:val="28"/>
          <w:szCs w:val="28"/>
        </w:rPr>
        <w:t>Вариант:</w:t>
      </w:r>
    </w:p>
    <w:p w14:paraId="52B3481E" w14:textId="3E2B6699" w:rsidR="00731926" w:rsidRPr="00AC7663" w:rsidRDefault="00731926" w:rsidP="00C21C28">
      <w:pPr>
        <w:spacing w:line="360" w:lineRule="auto"/>
        <w:ind w:left="142" w:firstLine="425"/>
        <w:jc w:val="both"/>
        <w:rPr>
          <w:noProof/>
          <w:sz w:val="28"/>
          <w:szCs w:val="28"/>
        </w:rPr>
      </w:pPr>
      <w:r w:rsidRPr="00AC7663">
        <w:rPr>
          <w:noProof/>
          <w:sz w:val="28"/>
          <w:szCs w:val="28"/>
        </w:rPr>
        <w:t>10. Разреженная матрица переменной размерности, ненулевые коэффициенты представлены динамическим массивом с элементами (</w:t>
      </w:r>
      <w:r w:rsidRPr="00090DB0">
        <w:rPr>
          <w:noProof/>
          <w:sz w:val="28"/>
          <w:szCs w:val="28"/>
          <w:lang w:val="en-US"/>
        </w:rPr>
        <w:t>x</w:t>
      </w:r>
      <w:r w:rsidRPr="00AC7663">
        <w:rPr>
          <w:noProof/>
          <w:sz w:val="28"/>
          <w:szCs w:val="28"/>
        </w:rPr>
        <w:t>,</w:t>
      </w:r>
      <w:r w:rsidRPr="00090DB0">
        <w:rPr>
          <w:noProof/>
          <w:sz w:val="28"/>
          <w:szCs w:val="28"/>
          <w:lang w:val="en-US"/>
        </w:rPr>
        <w:t>y</w:t>
      </w:r>
      <w:r w:rsidRPr="00AC7663">
        <w:rPr>
          <w:noProof/>
          <w:sz w:val="28"/>
          <w:szCs w:val="28"/>
        </w:rPr>
        <w:t>,</w:t>
      </w:r>
      <w:r w:rsidRPr="00090DB0">
        <w:rPr>
          <w:noProof/>
          <w:sz w:val="28"/>
          <w:szCs w:val="28"/>
          <w:lang w:val="en-US"/>
        </w:rPr>
        <w:t>v</w:t>
      </w:r>
      <w:r w:rsidRPr="00AC7663">
        <w:rPr>
          <w:noProof/>
          <w:sz w:val="28"/>
          <w:szCs w:val="28"/>
        </w:rPr>
        <w:t>) координаты, значение.</w:t>
      </w:r>
    </w:p>
    <w:p w14:paraId="27541930" w14:textId="09430A64" w:rsidR="00731926" w:rsidRPr="00090DB0" w:rsidRDefault="00731926" w:rsidP="00731926">
      <w:pPr>
        <w:pStyle w:val="1"/>
        <w:ind w:left="426" w:firstLine="0"/>
        <w:rPr>
          <w:noProof/>
          <w:lang w:val="en-US"/>
        </w:rPr>
      </w:pPr>
      <w:r w:rsidRPr="00090DB0">
        <w:rPr>
          <w:noProof/>
          <w:lang w:val="en-US"/>
        </w:rPr>
        <w:t>Реализация</w:t>
      </w:r>
    </w:p>
    <w:p w14:paraId="4B868E81" w14:textId="623F8257" w:rsidR="00731926" w:rsidRPr="00AC7663" w:rsidRDefault="00C21C28" w:rsidP="00C21C28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color w:val="3B3B3B"/>
          <w:sz w:val="28"/>
          <w:szCs w:val="28"/>
          <w:lang w:eastAsia="ru-RU"/>
        </w:rPr>
      </w:pPr>
      <w:r w:rsidRPr="00AC7663">
        <w:rPr>
          <w:noProof/>
          <w:sz w:val="28"/>
          <w:szCs w:val="28"/>
        </w:rPr>
        <w:t xml:space="preserve">В результате работы над заданием был разработан класс </w:t>
      </w:r>
      <w:r w:rsidRPr="00C21C28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AC7663">
        <w:rPr>
          <w:rFonts w:eastAsia="Times New Roman" w:cstheme="minorHAnsi"/>
          <w:noProof/>
          <w:color w:val="3B3B3B"/>
          <w:sz w:val="28"/>
          <w:szCs w:val="28"/>
          <w:lang w:eastAsia="ru-RU"/>
        </w:rPr>
        <w:t>. Далее будет представлено описание этого класса.</w:t>
      </w:r>
    </w:p>
    <w:p w14:paraId="5558532C" w14:textId="1198FA0B" w:rsidR="00C21C28" w:rsidRPr="00AC7663" w:rsidRDefault="00C21C28" w:rsidP="00C21C28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b/>
          <w:bCs/>
          <w:noProof/>
          <w:color w:val="3B3B3B"/>
          <w:sz w:val="28"/>
          <w:szCs w:val="28"/>
          <w:lang w:eastAsia="ru-RU"/>
        </w:rPr>
      </w:pPr>
      <w:r w:rsidRPr="00AC7663">
        <w:rPr>
          <w:rFonts w:eastAsia="Times New Roman" w:cstheme="minorHAnsi"/>
          <w:b/>
          <w:bCs/>
          <w:noProof/>
          <w:color w:val="3B3B3B"/>
          <w:sz w:val="28"/>
          <w:szCs w:val="28"/>
          <w:lang w:eastAsia="ru-RU"/>
        </w:rPr>
        <w:t>Поля класса:</w:t>
      </w:r>
    </w:p>
    <w:p w14:paraId="4C76B9DE" w14:textId="28AE5848" w:rsidR="00C21C28" w:rsidRPr="00AC7663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; - </w:t>
      </w:r>
      <w:r w:rsidRPr="00AC7663">
        <w:rPr>
          <w:rFonts w:eastAsia="Times New Roman" w:cstheme="minorHAnsi"/>
          <w:noProof/>
          <w:color w:val="3B3B3B"/>
          <w:sz w:val="24"/>
          <w:szCs w:val="24"/>
          <w:lang w:eastAsia="ru-RU"/>
        </w:rPr>
        <w:t>количество строк матрицы</w:t>
      </w:r>
    </w:p>
    <w:p w14:paraId="01C55211" w14:textId="437D87FD" w:rsidR="00C21C28" w:rsidRPr="00AC7663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; - </w:t>
      </w:r>
      <w:r w:rsidRPr="00AC7663">
        <w:rPr>
          <w:rFonts w:eastAsia="Times New Roman" w:cstheme="minorHAnsi"/>
          <w:noProof/>
          <w:color w:val="3B3B3B"/>
          <w:sz w:val="24"/>
          <w:szCs w:val="24"/>
          <w:lang w:eastAsia="ru-RU"/>
        </w:rPr>
        <w:t>количество столбцов матрицы</w:t>
      </w:r>
    </w:p>
    <w:p w14:paraId="5CB23558" w14:textId="41D6D9D7" w:rsidR="00C21C28" w:rsidRPr="00AC7663" w:rsidRDefault="00C21C28" w:rsidP="00C21C28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ArrayList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&lt;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&gt;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; </w:t>
      </w:r>
      <w:r w:rsidRPr="00AC7663">
        <w:rPr>
          <w:rFonts w:eastAsia="Times New Roman" w:cstheme="minorHAnsi"/>
          <w:noProof/>
          <w:color w:val="3B3B3B"/>
          <w:sz w:val="24"/>
          <w:szCs w:val="24"/>
          <w:lang w:eastAsia="ru-RU"/>
        </w:rPr>
        <w:t>- список ненулевых элементов матрицы</w:t>
      </w:r>
    </w:p>
    <w:p w14:paraId="4E8C47B6" w14:textId="4759E3EA" w:rsidR="00C21C28" w:rsidRPr="00090DB0" w:rsidRDefault="00C21C28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</w:pPr>
      <w:r w:rsidRPr="00C21C28">
        <w:rPr>
          <w:rFonts w:eastAsia="Times New Roman" w:cstheme="minorHAnsi"/>
          <w:b/>
          <w:bCs/>
          <w:noProof/>
          <w:color w:val="3B3B3B"/>
          <w:sz w:val="28"/>
          <w:szCs w:val="28"/>
          <w:lang w:val="en-US" w:eastAsia="ru-RU"/>
        </w:rPr>
        <w:t>Внутренний класс</w:t>
      </w:r>
      <w:r w:rsidRPr="00090DB0">
        <w:rPr>
          <w:rFonts w:eastAsia="Times New Roman" w:cstheme="minorHAnsi"/>
          <w:b/>
          <w:bCs/>
          <w:noProof/>
          <w:color w:val="3B3B3B"/>
          <w:sz w:val="28"/>
          <w:szCs w:val="28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b/>
          <w:bCs/>
          <w:noProof/>
          <w:color w:val="267F99"/>
          <w:sz w:val="28"/>
          <w:szCs w:val="28"/>
          <w:lang w:val="en-US" w:eastAsia="ru-RU"/>
        </w:rPr>
        <w:t>Elem</w:t>
      </w:r>
      <w:r w:rsidRPr="00090DB0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>.</w:t>
      </w:r>
    </w:p>
    <w:p w14:paraId="67C79EF9" w14:textId="184CDFC4" w:rsidR="00C21C28" w:rsidRPr="00C21C28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private</w:t>
      </w:r>
      <w:r w:rsidR="00C21C28"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="00C21C28"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class</w:t>
      </w:r>
      <w:r w:rsidR="00C21C28"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="00C21C28"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="00C21C28"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{</w:t>
      </w:r>
    </w:p>
    <w:p w14:paraId="702A9636" w14:textId="59826A8A" w:rsidR="00C21C28" w:rsidRPr="00C21C28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2CD19B11" w14:textId="7B3E198E" w:rsidR="00C21C28" w:rsidRPr="00C21C28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0036A1FD" w14:textId="18674C3B" w:rsidR="00C21C28" w:rsidRPr="00C21C28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double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4AF10CF9" w14:textId="77777777" w:rsidR="00C21C28" w:rsidRPr="00C21C28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</w:p>
    <w:p w14:paraId="1C8B90CA" w14:textId="4DE43FC9" w:rsidR="00C21C28" w:rsidRPr="00C21C28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double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313E5F90" w14:textId="486FDF61" w:rsidR="00C21C28" w:rsidRPr="00C21C28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40E4EA69" w14:textId="06D97285" w:rsidR="00C21C28" w:rsidRPr="00C21C28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2901827B" w14:textId="5F0B0978" w:rsidR="00C21C28" w:rsidRPr="00AC7663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AC7663">
        <w:rPr>
          <w:rFonts w:ascii="Consolas" w:eastAsia="Times New Roman" w:hAnsi="Consolas" w:cs="Times New Roman"/>
          <w:noProof/>
          <w:color w:val="000000"/>
          <w:sz w:val="24"/>
          <w:szCs w:val="24"/>
          <w:lang w:eastAsia="ru-RU"/>
        </w:rPr>
        <w:t>=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;</w:t>
      </w:r>
    </w:p>
    <w:p w14:paraId="39F77556" w14:textId="4577206D" w:rsidR="00C21C28" w:rsidRPr="00AC7663" w:rsidRDefault="00C21C28" w:rsidP="00EE59E6">
      <w:pPr>
        <w:shd w:val="clear" w:color="auto" w:fill="FFFFFF"/>
        <w:spacing w:after="0" w:line="285" w:lineRule="atLeast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}</w:t>
      </w:r>
    </w:p>
    <w:p w14:paraId="655D371C" w14:textId="0623DBA7" w:rsidR="00C21C28" w:rsidRPr="00AC7663" w:rsidRDefault="00C21C28" w:rsidP="00AC7663">
      <w:pPr>
        <w:shd w:val="clear" w:color="auto" w:fill="FFFFFF"/>
        <w:spacing w:after="0" w:line="360" w:lineRule="auto"/>
        <w:ind w:hanging="142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}</w:t>
      </w:r>
    </w:p>
    <w:p w14:paraId="766B7CE4" w14:textId="3728B821" w:rsidR="00C21C28" w:rsidRPr="00AC7663" w:rsidRDefault="00C21C28" w:rsidP="00090DB0">
      <w:pPr>
        <w:shd w:val="clear" w:color="auto" w:fill="FFFFFF"/>
        <w:spacing w:line="285" w:lineRule="atLeast"/>
        <w:rPr>
          <w:rFonts w:eastAsia="Times New Roman" w:cstheme="minorHAnsi"/>
          <w:noProof/>
          <w:sz w:val="28"/>
          <w:szCs w:val="28"/>
          <w:lang w:eastAsia="ru-RU"/>
        </w:rPr>
      </w:pPr>
      <w:r w:rsidRPr="00AC7663">
        <w:rPr>
          <w:rFonts w:eastAsia="Times New Roman" w:cstheme="minorHAnsi"/>
          <w:noProof/>
          <w:sz w:val="28"/>
          <w:szCs w:val="28"/>
          <w:lang w:eastAsia="ru-RU"/>
        </w:rPr>
        <w:t>Хранит координаты и значение одного ненулевого элемента.</w:t>
      </w:r>
    </w:p>
    <w:p w14:paraId="7E763701" w14:textId="14761080" w:rsidR="00C21C28" w:rsidRPr="00AC7663" w:rsidRDefault="00C21C28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b/>
          <w:bCs/>
          <w:noProof/>
          <w:sz w:val="28"/>
          <w:szCs w:val="28"/>
          <w:lang w:eastAsia="ru-RU"/>
        </w:rPr>
      </w:pPr>
      <w:r w:rsidRPr="00AC7663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Конструкторы:</w:t>
      </w:r>
    </w:p>
    <w:p w14:paraId="1BFC93DF" w14:textId="37902140" w:rsidR="00EE59E6" w:rsidRPr="00EE59E6" w:rsidRDefault="00EE59E6" w:rsidP="00EE59E6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sz w:val="28"/>
          <w:szCs w:val="28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SparseMatrix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() 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>Создаёт пустую матрицу размером 0</w:t>
      </w:r>
      <w:r w:rsidR="00F66B84">
        <w:rPr>
          <w:rFonts w:eastAsia="Times New Roman" w:cstheme="minorHAnsi"/>
          <w:noProof/>
          <w:sz w:val="28"/>
          <w:szCs w:val="28"/>
          <w:lang w:eastAsia="ru-RU"/>
        </w:rPr>
        <w:t xml:space="preserve"> на 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0. </w:t>
      </w:r>
    </w:p>
    <w:p w14:paraId="43C19D51" w14:textId="46C19072" w:rsidR="00EE59E6" w:rsidRPr="00EE59E6" w:rsidRDefault="00EE59E6" w:rsidP="00EE59E6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sz w:val="28"/>
          <w:szCs w:val="28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lastRenderedPageBreak/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SparseMatrix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(</w:t>
      </w:r>
      <w:r w:rsidRPr="00C21C28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n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, </w:t>
      </w:r>
      <w:r w:rsidRPr="00C21C28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m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) 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Создаёт пустую матрицу заданной размерности </w:t>
      </w:r>
      <w:r w:rsidRPr="00EE59E6">
        <w:rPr>
          <w:rFonts w:eastAsia="Times New Roman" w:cstheme="minorHAnsi"/>
          <w:noProof/>
          <w:sz w:val="28"/>
          <w:szCs w:val="28"/>
          <w:lang w:val="en-US" w:eastAsia="ru-RU"/>
        </w:rPr>
        <w:t>n</w:t>
      </w:r>
      <w:r w:rsidR="00F66B84" w:rsidRPr="00F66B84">
        <w:rPr>
          <w:rFonts w:eastAsia="Times New Roman" w:cstheme="minorHAnsi"/>
          <w:noProof/>
          <w:sz w:val="28"/>
          <w:szCs w:val="28"/>
          <w:lang w:eastAsia="ru-RU"/>
        </w:rPr>
        <w:t xml:space="preserve"> </w:t>
      </w:r>
      <w:r w:rsidR="00F66B84">
        <w:rPr>
          <w:rFonts w:eastAsia="Times New Roman" w:cstheme="minorHAnsi"/>
          <w:noProof/>
          <w:sz w:val="28"/>
          <w:szCs w:val="28"/>
          <w:lang w:eastAsia="ru-RU"/>
        </w:rPr>
        <w:t>на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 </w:t>
      </w:r>
      <w:r w:rsidRPr="00EE59E6">
        <w:rPr>
          <w:rFonts w:eastAsia="Times New Roman" w:cstheme="minorHAnsi"/>
          <w:noProof/>
          <w:sz w:val="28"/>
          <w:szCs w:val="28"/>
          <w:lang w:val="en-US" w:eastAsia="ru-RU"/>
        </w:rPr>
        <w:t>m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 (без элементов). </w:t>
      </w:r>
    </w:p>
    <w:p w14:paraId="0055714E" w14:textId="6CEEEC43" w:rsidR="00EE59E6" w:rsidRPr="00F66B84" w:rsidRDefault="00EE59E6" w:rsidP="00EE59E6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sz w:val="28"/>
          <w:szCs w:val="28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SparseMatrix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(</w:t>
      </w:r>
      <w:r w:rsidRPr="00C21C28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double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[][] </w:t>
      </w:r>
      <w:r w:rsidRPr="00C21C28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denseMatrix</w:t>
      </w:r>
      <w:r w:rsidRPr="00C21C28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)</w:t>
      </w:r>
      <w:r w:rsidRPr="00F66B84">
        <w:rPr>
          <w:rFonts w:eastAsia="Times New Roman" w:cstheme="minorHAnsi"/>
          <w:noProof/>
          <w:sz w:val="28"/>
          <w:szCs w:val="28"/>
          <w:lang w:eastAsia="ru-RU"/>
        </w:rPr>
        <w:t xml:space="preserve"> Создаёт разреженную матрицу из плотной двумерной матрицы, добавляя только ненулевые элементы.</w:t>
      </w:r>
    </w:p>
    <w:p w14:paraId="6B5B0893" w14:textId="6A6FDA48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 {</w:t>
      </w:r>
    </w:p>
    <w:p w14:paraId="1E64E3FE" w14:textId="6015D971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1F8B5307" w14:textId="4143A35C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3EFCFF85" w14:textId="5ADEDC0F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ArrayList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&lt;&gt;();</w:t>
      </w:r>
    </w:p>
    <w:p w14:paraId="0AE37234" w14:textId="32AD0AE9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52A0E30C" w14:textId="77777777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</w:p>
    <w:p w14:paraId="01331902" w14:textId="33884FDB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20530672" w14:textId="0F6C5BC7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2C2AF70B" w14:textId="4B09A541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075425BF" w14:textId="4C157EC9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ArrayList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&lt;&gt;();</w:t>
      </w:r>
    </w:p>
    <w:p w14:paraId="4238C9D2" w14:textId="6FADCC7E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17A34CAE" w14:textId="77777777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</w:p>
    <w:p w14:paraId="6EC160A9" w14:textId="798AF80E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double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[][]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denseMatrix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0BA62F1B" w14:textId="635B1BB5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denseMatrix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length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0169CE18" w14:textId="3942DAE0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denseMatrix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[</w:t>
      </w:r>
      <w:r w:rsidRPr="00C21C28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].</w:t>
      </w:r>
      <w:r w:rsidRPr="00C21C28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length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5314136F" w14:textId="54D3A156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ArrayList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&lt;&gt;();</w:t>
      </w:r>
    </w:p>
    <w:p w14:paraId="443A6350" w14:textId="55E1318A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C21C28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;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&lt;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;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++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0F00DF23" w14:textId="3B36580B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C21C28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C21C28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j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;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j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&lt;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;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j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++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2F7D0AD9" w14:textId="2EDC80D4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C21C28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denseMatrix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[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][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j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] </w:t>
      </w:r>
      <w:r w:rsidRPr="00C21C28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!=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6B15E518" w14:textId="5C470EE5" w:rsidR="00C21C28" w:rsidRPr="00C21C28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C21C28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j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denseMatrix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[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][</w:t>
      </w:r>
      <w:r w:rsidRPr="00C21C28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j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]));</w:t>
      </w:r>
    </w:p>
    <w:p w14:paraId="4202C7C0" w14:textId="2D1344C7" w:rsidR="00C21C28" w:rsidRPr="00AC7663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}</w:t>
      </w:r>
    </w:p>
    <w:p w14:paraId="7FB5D84E" w14:textId="57425B1C" w:rsidR="00C21C28" w:rsidRPr="00AC7663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}</w:t>
      </w:r>
    </w:p>
    <w:p w14:paraId="7E381414" w14:textId="27AE32B1" w:rsidR="00C21C28" w:rsidRPr="00AC7663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C21C28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}</w:t>
      </w:r>
    </w:p>
    <w:p w14:paraId="29E57751" w14:textId="60DB6AE5" w:rsidR="00EE59E6" w:rsidRPr="00AC7663" w:rsidRDefault="00C21C28" w:rsidP="00C21C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}</w:t>
      </w:r>
    </w:p>
    <w:p w14:paraId="5BEED2A5" w14:textId="7C3F72D9" w:rsidR="00C21C28" w:rsidRPr="00AC7663" w:rsidRDefault="00EE59E6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b/>
          <w:bCs/>
          <w:noProof/>
          <w:sz w:val="28"/>
          <w:szCs w:val="28"/>
          <w:lang w:eastAsia="ru-RU"/>
        </w:rPr>
      </w:pPr>
      <w:r w:rsidRPr="00AC7663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Основные методы для операций:</w:t>
      </w:r>
    </w:p>
    <w:p w14:paraId="637C4845" w14:textId="122416C2" w:rsidR="00EE59E6" w:rsidRPr="00AC7663" w:rsidRDefault="00EE59E6" w:rsidP="00EE59E6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add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b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) </w:t>
      </w:r>
      <w:r w:rsidRPr="00AC7663">
        <w:rPr>
          <w:rFonts w:eastAsia="Times New Roman" w:cstheme="minorHAnsi"/>
          <w:noProof/>
          <w:sz w:val="28"/>
          <w:szCs w:val="28"/>
          <w:lang w:eastAsia="ru-RU"/>
        </w:rPr>
        <w:t xml:space="preserve">возвращает новую матрицу - результат </w:t>
      </w:r>
      <w:r w:rsidRPr="00AC7663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поэлементного сложения</w:t>
      </w:r>
      <w:r w:rsidRPr="00AC7663">
        <w:rPr>
          <w:rFonts w:eastAsia="Times New Roman" w:cstheme="minorHAnsi"/>
          <w:noProof/>
          <w:sz w:val="28"/>
          <w:szCs w:val="28"/>
          <w:lang w:eastAsia="ru-RU"/>
        </w:rPr>
        <w:t xml:space="preserve"> текущей матрицы и матрицы </w:t>
      </w:r>
      <w:r w:rsidRPr="00EE59E6">
        <w:rPr>
          <w:rFonts w:eastAsia="Times New Roman" w:cstheme="minorHAnsi"/>
          <w:noProof/>
          <w:sz w:val="28"/>
          <w:szCs w:val="28"/>
          <w:lang w:val="en-US" w:eastAsia="ru-RU"/>
        </w:rPr>
        <w:t>b</w:t>
      </w:r>
      <w:r w:rsidRPr="00AC7663">
        <w:rPr>
          <w:rFonts w:eastAsia="Times New Roman" w:cstheme="minorHAnsi"/>
          <w:noProof/>
          <w:sz w:val="28"/>
          <w:szCs w:val="28"/>
          <w:lang w:eastAsia="ru-RU"/>
        </w:rPr>
        <w:t xml:space="preserve">. Размерности матриц должны совпадать. Нулевые результаты суммирования не сохраняются. </w:t>
      </w:r>
    </w:p>
    <w:p w14:paraId="7E7FD8A4" w14:textId="77777777" w:rsidR="00EE59E6" w:rsidRPr="00AC7663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) {</w:t>
      </w:r>
    </w:p>
    <w:p w14:paraId="09A6F8C1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!=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||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!=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65A1AA40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throw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IllegalArgumentException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"Размерности матриц не совпадают"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060D448D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}</w:t>
      </w:r>
    </w:p>
    <w:p w14:paraId="460B8CE5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44290575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</w:p>
    <w:p w14:paraId="74C3324B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7F6D4A73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boolean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false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1ECE0A80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6175998E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&amp;&amp;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7790BA3E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lastRenderedPageBreak/>
        <w:t xml:space="preserve">        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!=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</w:t>
      </w:r>
    </w:p>
    <w:p w14:paraId="0645DEAD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));</w:t>
      </w:r>
    </w:p>
    <w:p w14:paraId="417C59F4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true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5A93CDF1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        }</w:t>
      </w:r>
    </w:p>
    <w:p w14:paraId="73506A65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    }</w:t>
      </w:r>
    </w:p>
    <w:p w14:paraId="6F0E8858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!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</w:t>
      </w:r>
    </w:p>
    <w:p w14:paraId="1B91884A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));</w:t>
      </w:r>
    </w:p>
    <w:p w14:paraId="39263D26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}</w:t>
      </w:r>
    </w:p>
    <w:p w14:paraId="0B04B279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</w:p>
    <w:p w14:paraId="4E3F935D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78053498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boolean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false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7ABF94F0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22C1C6C8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&amp;&amp;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7EF3A96A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true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64B741A4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break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655E0D6A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        }</w:t>
      </w:r>
    </w:p>
    <w:p w14:paraId="6435775E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    }</w:t>
      </w:r>
    </w:p>
    <w:p w14:paraId="72314582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!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</w:t>
      </w:r>
    </w:p>
    <w:p w14:paraId="67448FCC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));</w:t>
      </w:r>
    </w:p>
    <w:p w14:paraId="4C4D83D0" w14:textId="77777777" w:rsidR="00EE59E6" w:rsidRPr="00AC7663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}</w:t>
      </w:r>
    </w:p>
    <w:p w14:paraId="54C6A252" w14:textId="77777777" w:rsidR="00EE59E6" w:rsidRPr="00AC7663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;</w:t>
      </w:r>
    </w:p>
    <w:p w14:paraId="2B7245C2" w14:textId="356077E7" w:rsidR="00EE59E6" w:rsidRPr="00AC7663" w:rsidRDefault="00EE59E6" w:rsidP="00090DB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}</w:t>
      </w:r>
    </w:p>
    <w:p w14:paraId="31ED66D8" w14:textId="4A103A76" w:rsidR="00EE59E6" w:rsidRPr="00AC7663" w:rsidRDefault="00EE59E6" w:rsidP="00EE59E6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multiply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b</w:t>
      </w:r>
      <w:r w:rsidRPr="00AC7663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)</w:t>
      </w:r>
      <w:r w:rsidRPr="00AC7663">
        <w:rPr>
          <w:rFonts w:eastAsia="Times New Roman" w:cstheme="minorHAnsi"/>
          <w:noProof/>
          <w:sz w:val="28"/>
          <w:szCs w:val="28"/>
          <w:lang w:eastAsia="ru-RU"/>
        </w:rPr>
        <w:t xml:space="preserve"> возвращает новую матрицу - результат </w:t>
      </w:r>
      <w:r w:rsidRPr="00AC7663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умножения</w:t>
      </w:r>
      <w:r w:rsidRPr="00AC7663">
        <w:rPr>
          <w:rFonts w:eastAsia="Times New Roman" w:cstheme="minorHAnsi"/>
          <w:noProof/>
          <w:sz w:val="28"/>
          <w:szCs w:val="28"/>
          <w:lang w:eastAsia="ru-RU"/>
        </w:rPr>
        <w:t xml:space="preserve"> текущей матрицы на матрицу </w:t>
      </w:r>
      <w:r w:rsidRPr="00EE59E6">
        <w:rPr>
          <w:rFonts w:eastAsia="Times New Roman" w:cstheme="minorHAnsi"/>
          <w:noProof/>
          <w:sz w:val="28"/>
          <w:szCs w:val="28"/>
          <w:lang w:val="en-US" w:eastAsia="ru-RU"/>
        </w:rPr>
        <w:t>b</w:t>
      </w:r>
      <w:r w:rsidRPr="00AC7663">
        <w:rPr>
          <w:rFonts w:eastAsia="Times New Roman" w:cstheme="minorHAnsi"/>
          <w:noProof/>
          <w:sz w:val="28"/>
          <w:szCs w:val="28"/>
          <w:lang w:eastAsia="ru-RU"/>
        </w:rPr>
        <w:t xml:space="preserve">. Требуется совместимость размерностей. Умножение реализовано с учётом разреженности. </w:t>
      </w:r>
    </w:p>
    <w:p w14:paraId="31287600" w14:textId="70FED1AB" w:rsidR="00EE59E6" w:rsidRPr="00AC7663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multiply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>) {</w:t>
      </w:r>
    </w:p>
    <w:p w14:paraId="784399B7" w14:textId="7ABE7232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</w:t>
      </w:r>
      <w:r w:rsidRPr="00AC7663">
        <w:rPr>
          <w:rFonts w:ascii="Consolas" w:eastAsia="Times New Roman" w:hAnsi="Consolas" w:cs="Times New Roman"/>
          <w:noProof/>
          <w:color w:val="3B3B3B"/>
          <w:sz w:val="24"/>
          <w:szCs w:val="24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!=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546CF8C4" w14:textId="772FE9B6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throw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IllegalArgumentException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"Размерности матриц не совпадают"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739057A2" w14:textId="0425ED92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}</w:t>
      </w:r>
    </w:p>
    <w:p w14:paraId="037ED94B" w14:textId="3E17B6A8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3462B40A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</w:p>
    <w:p w14:paraId="49A1BA66" w14:textId="2EC722D9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5C78C1EE" w14:textId="2890B42D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1FB4B05D" w14:textId="525CF7EA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71DE9EA6" w14:textId="539FB67B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boolean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false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04792F5C" w14:textId="31286ACB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381A8303" w14:textId="7695CCFA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&amp;&amp;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6C20D278" w14:textId="6BE58DDA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*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42373144" w14:textId="607FC7EC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true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5A69D84A" w14:textId="21259FF3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            }</w:t>
      </w:r>
    </w:p>
    <w:p w14:paraId="299B7FE0" w14:textId="3B75E061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        }</w:t>
      </w:r>
    </w:p>
    <w:p w14:paraId="4D858AEB" w14:textId="342DBE6F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!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found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</w:t>
      </w:r>
    </w:p>
    <w:p w14:paraId="172F2B58" w14:textId="2862774A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*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));</w:t>
      </w:r>
    </w:p>
    <w:p w14:paraId="079E9DDF" w14:textId="087A3E6C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lastRenderedPageBreak/>
        <w:t>            }</w:t>
      </w:r>
    </w:p>
    <w:p w14:paraId="6B1B31C0" w14:textId="54B97526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}</w:t>
      </w:r>
    </w:p>
    <w:p w14:paraId="0D50865E" w14:textId="69D00A52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}</w:t>
      </w:r>
    </w:p>
    <w:p w14:paraId="653F821D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</w:p>
    <w:p w14:paraId="506F74B1" w14:textId="6D28CB9F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5EDC8231" w14:textId="511878D0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</w:t>
      </w:r>
    </w:p>
    <w:p w14:paraId="4C7B6E1D" w14:textId="32DFACB0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remove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363C1FFC" w14:textId="49F0AFB5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}</w:t>
      </w:r>
    </w:p>
    <w:p w14:paraId="3BA3CB08" w14:textId="31918F71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12493724" w14:textId="30C3ACF3" w:rsidR="00EE59E6" w:rsidRPr="00EE59E6" w:rsidRDefault="00EE59E6" w:rsidP="00090DB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7B8F35E5" w14:textId="3637587C" w:rsidR="00EE59E6" w:rsidRPr="00090DB0" w:rsidRDefault="00EE59E6" w:rsidP="00EE59E6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multiply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double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)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в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озвращает новую матрицу </w:t>
      </w:r>
      <w:r w:rsidR="00FF6A97" w:rsidRPr="00090DB0">
        <w:rPr>
          <w:rFonts w:eastAsia="Times New Roman" w:cstheme="minorHAnsi"/>
          <w:noProof/>
          <w:sz w:val="28"/>
          <w:szCs w:val="28"/>
          <w:lang w:eastAsia="ru-RU"/>
        </w:rPr>
        <w:t>-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 результат </w:t>
      </w:r>
      <w:r w:rsidRPr="00EE59E6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умножения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 всех элементов </w:t>
      </w:r>
      <w:r w:rsidRPr="00EE59E6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на скаляр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 </w:t>
      </w:r>
      <w:r w:rsidRPr="00EE59E6">
        <w:rPr>
          <w:rFonts w:eastAsia="Times New Roman" w:cstheme="minorHAnsi"/>
          <w:noProof/>
          <w:sz w:val="28"/>
          <w:szCs w:val="28"/>
          <w:lang w:val="en-US" w:eastAsia="ru-RU"/>
        </w:rPr>
        <w:t>b</w:t>
      </w:r>
      <w:r w:rsidRPr="00EE59E6">
        <w:rPr>
          <w:rFonts w:eastAsia="Times New Roman" w:cstheme="minorHAnsi"/>
          <w:noProof/>
          <w:sz w:val="28"/>
          <w:szCs w:val="28"/>
          <w:lang w:eastAsia="ru-RU"/>
        </w:rPr>
        <w:t xml:space="preserve">. </w:t>
      </w:r>
    </w:p>
    <w:p w14:paraId="3D087162" w14:textId="6C34AEAD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multiply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double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07F2A3EE" w14:textId="3C1E2706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0287A773" w14:textId="6BCBD48A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</w:t>
      </w:r>
    </w:p>
    <w:p w14:paraId="292F8CEB" w14:textId="05A5974A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elemA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*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b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));</w:t>
      </w:r>
    </w:p>
    <w:p w14:paraId="203DD84F" w14:textId="3CA9ADC0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7FA01D5F" w14:textId="547B7D9C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4BA894B2" w14:textId="77777777" w:rsidR="00EE59E6" w:rsidRPr="00EE59E6" w:rsidRDefault="00EE59E6" w:rsidP="00EE59E6">
      <w:pPr>
        <w:shd w:val="clear" w:color="auto" w:fill="FFFFFF"/>
        <w:spacing w:after="0" w:line="285" w:lineRule="atLeast"/>
        <w:rPr>
          <w:rFonts w:eastAsia="Times New Roman" w:cstheme="minorHAnsi"/>
          <w:noProof/>
          <w:lang w:val="en-US" w:eastAsia="ru-RU"/>
        </w:rPr>
      </w:pPr>
    </w:p>
    <w:p w14:paraId="401392B2" w14:textId="061504FC" w:rsidR="00EE59E6" w:rsidRPr="00090DB0" w:rsidRDefault="00EE59E6" w:rsidP="00EE59E6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transpose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>()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в</w:t>
      </w:r>
      <w:r w:rsidRPr="00EE59E6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озвращает </w:t>
      </w:r>
      <w:r w:rsidRPr="00EE59E6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>транспонированную</w:t>
      </w:r>
      <w:r w:rsidRPr="00EE59E6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 матриц</w:t>
      </w:r>
      <w:r w:rsidR="00FF6A97" w:rsidRPr="00090DB0">
        <w:rPr>
          <w:rFonts w:eastAsia="Times New Roman" w:cstheme="minorHAnsi"/>
          <w:noProof/>
          <w:sz w:val="28"/>
          <w:szCs w:val="28"/>
          <w:lang w:val="en-US" w:eastAsia="ru-RU"/>
        </w:rPr>
        <w:t>у.</w:t>
      </w:r>
    </w:p>
    <w:p w14:paraId="63964C82" w14:textId="0A15959D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transpose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 {</w:t>
      </w:r>
    </w:p>
    <w:p w14:paraId="1802005B" w14:textId="79195178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result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1FD45078" w14:textId="5B575397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EE59E6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) </w:t>
      </w:r>
    </w:p>
    <w:p w14:paraId="2F1FC1EB" w14:textId="402EB061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result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));</w:t>
      </w:r>
    </w:p>
    <w:p w14:paraId="705F224B" w14:textId="5A3161FD" w:rsidR="00EE59E6" w:rsidRPr="00EE59E6" w:rsidRDefault="00EE59E6" w:rsidP="00EE59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EE59E6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result</w:t>
      </w: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506F9415" w14:textId="11A57D8D" w:rsidR="00EE59E6" w:rsidRPr="00EE59E6" w:rsidRDefault="00EE59E6" w:rsidP="00090DB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35D07B09" w14:textId="6BAF0996" w:rsidR="00EE59E6" w:rsidRPr="00090DB0" w:rsidRDefault="00EE59E6" w:rsidP="00EE59E6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val="en-US" w:eastAsia="ru-RU"/>
        </w:rPr>
      </w:pPr>
      <w:r w:rsidRPr="00EE59E6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setElem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>(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int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x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int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y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, </w:t>
      </w:r>
      <w:r w:rsidRPr="00EE59E6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double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EE59E6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v</w:t>
      </w:r>
      <w:r w:rsidRPr="00EE59E6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>)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b/>
          <w:bCs/>
          <w:noProof/>
          <w:color w:val="3B3B3B"/>
          <w:sz w:val="28"/>
          <w:szCs w:val="28"/>
          <w:lang w:val="en-US" w:eastAsia="ru-RU"/>
        </w:rPr>
        <w:t>у</w:t>
      </w:r>
      <w:r w:rsidRPr="00090DB0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>станавливает значение элемента</w:t>
      </w:r>
      <w:r w:rsidRPr="00090DB0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 по координатам (x, y). Если v == 0 </w:t>
      </w:r>
      <w:r w:rsidR="00FF6A97" w:rsidRPr="00090DB0">
        <w:rPr>
          <w:rFonts w:eastAsia="Times New Roman" w:cstheme="minorHAnsi"/>
          <w:noProof/>
          <w:sz w:val="28"/>
          <w:szCs w:val="28"/>
          <w:lang w:val="en-US" w:eastAsia="ru-RU"/>
        </w:rPr>
        <w:t>-</w:t>
      </w:r>
      <w:r w:rsidRPr="00090DB0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 элемент удаляется из списка. Возвращает текущий объект для цепочки вызовов.</w:t>
      </w:r>
    </w:p>
    <w:p w14:paraId="53E055F2" w14:textId="5FD79388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setElem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double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604E0246" w14:textId="6C43B87F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2BBA1DB5" w14:textId="7D09D625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&amp;&amp;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1E128046" w14:textId="7D694CF0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if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) </w:t>
      </w:r>
    </w:p>
    <w:p w14:paraId="46CFB6E6" w14:textId="4BB98AFF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remove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29A87B9C" w14:textId="28164390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else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</w:p>
    <w:p w14:paraId="3F9AD249" w14:textId="792AA681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   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3182005B" w14:textId="74428FBB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6354619F" w14:textId="3890F64A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}</w:t>
      </w:r>
    </w:p>
    <w:p w14:paraId="3732044D" w14:textId="2C454A61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}</w:t>
      </w:r>
    </w:p>
    <w:p w14:paraId="14DBDB43" w14:textId="79432860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add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Elem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));</w:t>
      </w:r>
    </w:p>
    <w:p w14:paraId="51775249" w14:textId="2070F379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this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680CC03F" w14:textId="1758AC15" w:rsidR="00FF6A97" w:rsidRPr="00090DB0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0B837675" w14:textId="77777777" w:rsidR="00C21C28" w:rsidRPr="00090DB0" w:rsidRDefault="00C21C28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lang w:val="en-US" w:eastAsia="ru-RU"/>
        </w:rPr>
      </w:pPr>
    </w:p>
    <w:p w14:paraId="747A69CB" w14:textId="7EC68AFF" w:rsidR="00FF6A97" w:rsidRPr="00090DB0" w:rsidRDefault="00FF6A97" w:rsidP="00FF6A97">
      <w:pPr>
        <w:shd w:val="clear" w:color="auto" w:fill="FFFFFF"/>
        <w:spacing w:line="285" w:lineRule="atLeast"/>
        <w:ind w:firstLine="567"/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</w:pPr>
      <w:r w:rsidRPr="00090DB0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lastRenderedPageBreak/>
        <w:t>Методы для ввода/вывода:</w:t>
      </w:r>
    </w:p>
    <w:p w14:paraId="45BD855E" w14:textId="682650D1" w:rsidR="00FF6A97" w:rsidRPr="00090DB0" w:rsidRDefault="00FF6A97" w:rsidP="00FF6A97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sz w:val="28"/>
          <w:szCs w:val="28"/>
          <w:lang w:eastAsia="ru-RU"/>
        </w:rPr>
      </w:pP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void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saveToText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String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) </w:t>
      </w:r>
      <w:r w:rsidRPr="00090DB0">
        <w:rPr>
          <w:rFonts w:ascii="Consolas" w:eastAsia="Times New Roman" w:hAnsi="Consolas" w:cs="Times New Roman"/>
          <w:b/>
          <w:bCs/>
          <w:noProof/>
          <w:color w:val="3B3B3B"/>
          <w:sz w:val="28"/>
          <w:szCs w:val="28"/>
          <w:lang w:eastAsia="ru-RU"/>
        </w:rPr>
        <w:t>с</w:t>
      </w:r>
      <w:r w:rsidRPr="00FF6A97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охраняет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 матрицу в </w:t>
      </w:r>
      <w:r w:rsidRPr="00FF6A97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текстовый файл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: первая строка </w:t>
      </w:r>
      <w:r w:rsidRPr="00090DB0">
        <w:rPr>
          <w:rFonts w:eastAsia="Times New Roman" w:cstheme="minorHAnsi"/>
          <w:noProof/>
          <w:sz w:val="28"/>
          <w:szCs w:val="28"/>
          <w:lang w:eastAsia="ru-RU"/>
        </w:rPr>
        <w:t>-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 </w:t>
      </w:r>
      <w:r w:rsidRPr="00FF6A97">
        <w:rPr>
          <w:rFonts w:eastAsia="Times New Roman" w:cstheme="minorHAnsi"/>
          <w:noProof/>
          <w:sz w:val="28"/>
          <w:szCs w:val="28"/>
          <w:lang w:val="en-US" w:eastAsia="ru-RU"/>
        </w:rPr>
        <w:t>n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 </w:t>
      </w:r>
      <w:r w:rsidRPr="00FF6A97">
        <w:rPr>
          <w:rFonts w:eastAsia="Times New Roman" w:cstheme="minorHAnsi"/>
          <w:noProof/>
          <w:sz w:val="28"/>
          <w:szCs w:val="28"/>
          <w:lang w:val="en-US" w:eastAsia="ru-RU"/>
        </w:rPr>
        <w:t>m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, далее </w:t>
      </w:r>
      <w:r w:rsidRPr="00090DB0">
        <w:rPr>
          <w:rFonts w:eastAsia="Times New Roman" w:cstheme="minorHAnsi"/>
          <w:noProof/>
          <w:sz w:val="28"/>
          <w:szCs w:val="28"/>
          <w:lang w:eastAsia="ru-RU"/>
        </w:rPr>
        <w:t>-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 строки вида </w:t>
      </w:r>
      <w:r w:rsidRPr="00090DB0">
        <w:rPr>
          <w:rFonts w:eastAsia="Times New Roman" w:cstheme="minorHAnsi"/>
          <w:noProof/>
          <w:sz w:val="28"/>
          <w:szCs w:val="28"/>
          <w:lang w:val="en-US" w:eastAsia="ru-RU"/>
        </w:rPr>
        <w:t>x</w:t>
      </w:r>
      <w:r w:rsidRPr="00090DB0">
        <w:rPr>
          <w:rFonts w:eastAsia="Times New Roman" w:cstheme="minorHAnsi"/>
          <w:noProof/>
          <w:sz w:val="28"/>
          <w:szCs w:val="28"/>
          <w:lang w:eastAsia="ru-RU"/>
        </w:rPr>
        <w:t xml:space="preserve"> </w:t>
      </w:r>
      <w:r w:rsidRPr="00090DB0">
        <w:rPr>
          <w:rFonts w:eastAsia="Times New Roman" w:cstheme="minorHAnsi"/>
          <w:noProof/>
          <w:sz w:val="28"/>
          <w:szCs w:val="28"/>
          <w:lang w:val="en-US" w:eastAsia="ru-RU"/>
        </w:rPr>
        <w:t>y</w:t>
      </w:r>
      <w:r w:rsidRPr="00090DB0">
        <w:rPr>
          <w:rFonts w:eastAsia="Times New Roman" w:cstheme="minorHAnsi"/>
          <w:noProof/>
          <w:sz w:val="28"/>
          <w:szCs w:val="28"/>
          <w:lang w:eastAsia="ru-RU"/>
        </w:rPr>
        <w:t xml:space="preserve"> </w:t>
      </w:r>
      <w:r w:rsidRPr="00090DB0">
        <w:rPr>
          <w:rFonts w:eastAsia="Times New Roman" w:cstheme="minorHAnsi"/>
          <w:noProof/>
          <w:sz w:val="28"/>
          <w:szCs w:val="28"/>
          <w:lang w:val="en-US" w:eastAsia="ru-RU"/>
        </w:rPr>
        <w:t>v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 для каждого ненулевого элемента. </w:t>
      </w:r>
    </w:p>
    <w:p w14:paraId="337D6B73" w14:textId="2F6925D2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void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saveToText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String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6D8FEBB3" w14:textId="6FDCC6B9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try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PrintWriter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writer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PrintWriter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 {</w:t>
      </w:r>
    </w:p>
    <w:p w14:paraId="45521276" w14:textId="03C09475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writer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println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 "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789B0A03" w14:textId="0E0BF9B0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</w:t>
      </w:r>
    </w:p>
    <w:p w14:paraId="6EDC0A6D" w14:textId="7C769CB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writer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println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 "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 "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0A88E2D3" w14:textId="6D671921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}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catch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IOException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4072696E" w14:textId="273C028C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System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err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println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"Ошибка при сохранении файла: "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getMessage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());</w:t>
      </w:r>
    </w:p>
    <w:p w14:paraId="00438452" w14:textId="443A7C91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}</w:t>
      </w:r>
    </w:p>
    <w:p w14:paraId="28E694FF" w14:textId="6761BFFF" w:rsidR="00FF6A97" w:rsidRPr="00FF6A97" w:rsidRDefault="00FF6A97" w:rsidP="00090DB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12B22F3C" w14:textId="46685700" w:rsidR="00FF6A97" w:rsidRPr="00090DB0" w:rsidRDefault="00FF6A97" w:rsidP="00FF6A97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void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saveToBin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String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filename</w:t>
      </w:r>
      <w:r w:rsidRPr="00090DB0">
        <w:rPr>
          <w:rFonts w:ascii="Consolas" w:eastAsia="Times New Roman" w:hAnsi="Consolas" w:cs="Times New Roman"/>
          <w:noProof/>
          <w:color w:val="001080"/>
          <w:sz w:val="28"/>
          <w:szCs w:val="28"/>
          <w:lang w:eastAsia="ru-RU"/>
        </w:rPr>
        <w:t>)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eastAsia="ru-RU"/>
        </w:rPr>
        <w:t xml:space="preserve"> </w:t>
      </w:r>
      <w:r w:rsidRPr="00090DB0">
        <w:rPr>
          <w:rFonts w:ascii="Consolas" w:eastAsia="Times New Roman" w:hAnsi="Consolas" w:cs="Times New Roman"/>
          <w:b/>
          <w:bCs/>
          <w:noProof/>
          <w:color w:val="3B3B3B"/>
          <w:sz w:val="28"/>
          <w:szCs w:val="28"/>
          <w:lang w:val="en-US" w:eastAsia="ru-RU"/>
        </w:rPr>
        <w:t>c</w:t>
      </w:r>
      <w:r w:rsidRPr="00FF6A97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охраняет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 матрицу в </w:t>
      </w:r>
      <w:r w:rsidRPr="00FF6A97">
        <w:rPr>
          <w:rFonts w:eastAsia="Times New Roman" w:cstheme="minorHAnsi"/>
          <w:b/>
          <w:bCs/>
          <w:noProof/>
          <w:sz w:val="28"/>
          <w:szCs w:val="28"/>
          <w:lang w:eastAsia="ru-RU"/>
        </w:rPr>
        <w:t>бинарный файл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: последовательно записываются </w:t>
      </w:r>
      <w:r w:rsidRPr="00FF6A97">
        <w:rPr>
          <w:rFonts w:eastAsia="Times New Roman" w:cstheme="minorHAnsi"/>
          <w:noProof/>
          <w:sz w:val="28"/>
          <w:szCs w:val="28"/>
          <w:lang w:val="en-US" w:eastAsia="ru-RU"/>
        </w:rPr>
        <w:t>n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, </w:t>
      </w:r>
      <w:r w:rsidRPr="00FF6A97">
        <w:rPr>
          <w:rFonts w:eastAsia="Times New Roman" w:cstheme="minorHAnsi"/>
          <w:noProof/>
          <w:sz w:val="28"/>
          <w:szCs w:val="28"/>
          <w:lang w:val="en-US" w:eastAsia="ru-RU"/>
        </w:rPr>
        <w:t>m</w:t>
      </w:r>
      <w:r w:rsidRPr="00FF6A97">
        <w:rPr>
          <w:rFonts w:eastAsia="Times New Roman" w:cstheme="minorHAnsi"/>
          <w:noProof/>
          <w:sz w:val="28"/>
          <w:szCs w:val="28"/>
          <w:lang w:eastAsia="ru-RU"/>
        </w:rPr>
        <w:t xml:space="preserve">, количество элементов, затем сами триплеты. </w:t>
      </w:r>
    </w:p>
    <w:p w14:paraId="72DED5C8" w14:textId="589E1A45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void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saveToBin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String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fileName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69BC56DC" w14:textId="4462A78D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try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DataOutputStream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dos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DataOutputStream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FileOutputStream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fileName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))) {</w:t>
      </w:r>
    </w:p>
    <w:p w14:paraId="795D23D7" w14:textId="17C2A7F0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dos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writeInt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0534DADB" w14:textId="21B16241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dos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writeInt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57BCBED3" w14:textId="2D1316B4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dos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writeInt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size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());</w:t>
      </w:r>
    </w:p>
    <w:p w14:paraId="7EF1987D" w14:textId="505ACEFB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Elem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: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elems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1573EC92" w14:textId="46C359FC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dos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writeInt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1B476BF1" w14:textId="4F5FFA7A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dos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writeInt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1E04BA4B" w14:textId="301903AC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dos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writeDouble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366B9C80" w14:textId="4AAE9FCC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}</w:t>
      </w:r>
    </w:p>
    <w:p w14:paraId="595F9864" w14:textId="2835256F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System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out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println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"Файл успешно сохранен: "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fileName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43660F84" w14:textId="19E9E260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}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catch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IOException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3D6E16F7" w14:textId="3C9E488E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System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err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println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"Ошибка при сохранении файла: "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getMessage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());</w:t>
      </w:r>
    </w:p>
    <w:p w14:paraId="4373DDAB" w14:textId="1F523499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}</w:t>
      </w:r>
    </w:p>
    <w:p w14:paraId="697FF14F" w14:textId="2BDE7CEF" w:rsidR="00FF6A97" w:rsidRPr="00090DB0" w:rsidRDefault="00FF6A97" w:rsidP="00090DB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58CABA3B" w14:textId="473C7220" w:rsidR="00FF6A97" w:rsidRPr="00090DB0" w:rsidRDefault="00FF6A97" w:rsidP="00FF6A97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static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loadFromTxt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String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>)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c</w:t>
      </w:r>
      <w:r w:rsidRPr="00FF6A97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татический метод для </w:t>
      </w:r>
      <w:r w:rsidRPr="00FF6A97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>загрузки</w:t>
      </w:r>
      <w:r w:rsidRPr="00FF6A97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 матрицы </w:t>
      </w:r>
      <w:r w:rsidRPr="00FF6A97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>из текстового файла</w:t>
      </w:r>
      <w:r w:rsidRPr="00FF6A97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. </w:t>
      </w:r>
    </w:p>
    <w:p w14:paraId="62C03FCE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static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loadFromTxt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String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045CA45F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try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File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))){</w:t>
      </w:r>
    </w:p>
    <w:p w14:paraId="711A7E84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useLocale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java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util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Locale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US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20747C06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nextInt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2FC6C594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nextInt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7796789B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returnMatrix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629DDB33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while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hasNextInt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()) {</w:t>
      </w:r>
    </w:p>
    <w:p w14:paraId="5CEF2E55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nextInt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5ED167EA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lastRenderedPageBreak/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nextInt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228C7193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double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scanner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nextDouble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00EDC7A8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returnMatrix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setElem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,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,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3D1134CC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}</w:t>
      </w:r>
    </w:p>
    <w:p w14:paraId="58235BDD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returnMatrix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5F8805D9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}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catch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IOException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00554A80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System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err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println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"Ошибка при чтении файла:"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getMessage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());</w:t>
      </w:r>
    </w:p>
    <w:p w14:paraId="6317BCDB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20B50BC8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}</w:t>
      </w:r>
    </w:p>
    <w:p w14:paraId="2DC9A069" w14:textId="1D15D284" w:rsidR="00FF6A97" w:rsidRPr="00FF6A97" w:rsidRDefault="00FF6A97" w:rsidP="00090DB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165DCD52" w14:textId="6262AEF5" w:rsidR="00FF6A97" w:rsidRPr="00090DB0" w:rsidRDefault="00FF6A97" w:rsidP="00FF6A97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static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loadFromBin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String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>)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c</w:t>
      </w:r>
      <w:r w:rsidRPr="00090DB0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татический метод для </w:t>
      </w:r>
      <w:r w:rsidRPr="00090DB0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 xml:space="preserve">загрузки </w:t>
      </w:r>
      <w:r w:rsidRPr="00090DB0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матрицы </w:t>
      </w:r>
      <w:r w:rsidRPr="00090DB0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>из бинарного файла</w:t>
      </w:r>
      <w:r w:rsidRPr="00090DB0">
        <w:rPr>
          <w:rFonts w:eastAsia="Times New Roman" w:cstheme="minorHAnsi"/>
          <w:noProof/>
          <w:sz w:val="28"/>
          <w:szCs w:val="28"/>
          <w:lang w:val="en-US" w:eastAsia="ru-RU"/>
        </w:rPr>
        <w:t>.</w:t>
      </w:r>
    </w:p>
    <w:p w14:paraId="015D514D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FF"/>
          <w:sz w:val="24"/>
          <w:szCs w:val="24"/>
          <w:lang w:val="en-US" w:eastAsia="ru-RU"/>
        </w:rPr>
        <w:t>static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loadFromBin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String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){</w:t>
      </w:r>
    </w:p>
    <w:p w14:paraId="74049DDC" w14:textId="77777777" w:rsidR="00FF6A97" w:rsidRPr="00090DB0" w:rsidRDefault="00FF6A97" w:rsidP="00FF6A97">
      <w:pPr>
        <w:shd w:val="clear" w:color="auto" w:fill="FFFFFF"/>
        <w:spacing w:after="0" w:line="285" w:lineRule="atLeast"/>
        <w:ind w:left="480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try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DataInputStream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DataInputStream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FileInputStream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filePath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)))</w:t>
      </w:r>
    </w:p>
    <w:p w14:paraId="7028E52D" w14:textId="77777777" w:rsidR="00FF6A97" w:rsidRPr="00FF6A97" w:rsidRDefault="00FF6A97" w:rsidP="00FF6A97">
      <w:pPr>
        <w:shd w:val="clear" w:color="auto" w:fill="FFFFFF"/>
        <w:spacing w:after="0" w:line="285" w:lineRule="atLeast"/>
        <w:ind w:left="480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{</w:t>
      </w:r>
    </w:p>
    <w:p w14:paraId="6BECD612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readInt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77DD71F0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readInt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0568F8B4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count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readInt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2719D640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returnMatrix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,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253D2C52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for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98658"/>
          <w:sz w:val="24"/>
          <w:szCs w:val="24"/>
          <w:lang w:val="en-US" w:eastAsia="ru-RU"/>
        </w:rPr>
        <w:t>0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;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&lt;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count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;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i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){</w:t>
      </w:r>
    </w:p>
    <w:p w14:paraId="36D9FBD0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readInt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639E32FA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readInt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4716878C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double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=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dis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readDouble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465AE0D2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   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returnMatrix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setElem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,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y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,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v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);</w:t>
      </w:r>
    </w:p>
    <w:p w14:paraId="276FC5C3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    }</w:t>
      </w:r>
    </w:p>
    <w:p w14:paraId="06028BC8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returnMatrix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;</w:t>
      </w:r>
    </w:p>
    <w:p w14:paraId="2AB92524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}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catch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(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IOException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) {</w:t>
      </w:r>
    </w:p>
    <w:p w14:paraId="1BD2935F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267F99"/>
          <w:sz w:val="24"/>
          <w:szCs w:val="24"/>
          <w:lang w:val="en-US" w:eastAsia="ru-RU"/>
        </w:rPr>
        <w:t>System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0070C1"/>
          <w:sz w:val="24"/>
          <w:szCs w:val="24"/>
          <w:lang w:val="en-US" w:eastAsia="ru-RU"/>
        </w:rPr>
        <w:t>err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println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</w:t>
      </w:r>
      <w:r w:rsidRPr="00FF6A97">
        <w:rPr>
          <w:rFonts w:ascii="Consolas" w:eastAsia="Times New Roman" w:hAnsi="Consolas" w:cs="Times New Roman"/>
          <w:noProof/>
          <w:color w:val="A31515"/>
          <w:sz w:val="24"/>
          <w:szCs w:val="24"/>
          <w:lang w:val="en-US" w:eastAsia="ru-RU"/>
        </w:rPr>
        <w:t>"Ошибка при чтении файла:"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0000"/>
          <w:sz w:val="24"/>
          <w:szCs w:val="24"/>
          <w:lang w:val="en-US" w:eastAsia="ru-RU"/>
        </w:rPr>
        <w:t>+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001080"/>
          <w:sz w:val="24"/>
          <w:szCs w:val="24"/>
          <w:lang w:val="en-US" w:eastAsia="ru-RU"/>
        </w:rPr>
        <w:t>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.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getMessage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());</w:t>
      </w:r>
    </w:p>
    <w:p w14:paraId="786C6D50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       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return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AF00DB"/>
          <w:sz w:val="24"/>
          <w:szCs w:val="24"/>
          <w:lang w:val="en-US" w:eastAsia="ru-RU"/>
        </w:rPr>
        <w:t>new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4"/>
          <w:szCs w:val="24"/>
          <w:lang w:val="en-US" w:eastAsia="ru-RU"/>
        </w:rPr>
        <w:t>SparseMatrix</w:t>
      </w: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();</w:t>
      </w:r>
    </w:p>
    <w:p w14:paraId="72AA930A" w14:textId="77777777" w:rsidR="00FF6A97" w:rsidRPr="00FF6A97" w:rsidRDefault="00FF6A97" w:rsidP="00FF6A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    }</w:t>
      </w:r>
    </w:p>
    <w:p w14:paraId="5B37648C" w14:textId="3F8B2C83" w:rsidR="00FF6A97" w:rsidRPr="00F66B84" w:rsidRDefault="00FF6A97" w:rsidP="00F66B84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3B3B3B"/>
          <w:sz w:val="24"/>
          <w:szCs w:val="24"/>
          <w:lang w:val="en-US" w:eastAsia="ru-RU"/>
        </w:rPr>
        <w:t>}</w:t>
      </w:r>
    </w:p>
    <w:p w14:paraId="7C1894F9" w14:textId="7DC0BB5D" w:rsidR="00090DB0" w:rsidRDefault="00FF6A97" w:rsidP="00090DB0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val="en-US" w:eastAsia="ru-RU"/>
        </w:rPr>
      </w:pPr>
      <w:r w:rsidRPr="00FF6A97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void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FF6A97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printMatrixDense</w:t>
      </w:r>
      <w:r w:rsidRPr="00FF6A97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>()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b/>
          <w:bCs/>
          <w:noProof/>
          <w:color w:val="3B3B3B"/>
          <w:sz w:val="28"/>
          <w:szCs w:val="28"/>
          <w:lang w:val="en-US" w:eastAsia="ru-RU"/>
        </w:rPr>
        <w:t>в</w:t>
      </w:r>
      <w:r w:rsidRPr="00FF6A97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>ыводит матрицу в консоль</w:t>
      </w:r>
      <w:r w:rsidRPr="00FF6A97">
        <w:rPr>
          <w:rFonts w:eastAsia="Times New Roman" w:cstheme="minorHAnsi"/>
          <w:noProof/>
          <w:sz w:val="28"/>
          <w:szCs w:val="28"/>
          <w:lang w:val="en-US" w:eastAsia="ru-RU"/>
        </w:rPr>
        <w:t xml:space="preserve"> в плотном для отладки и визуализации.</w:t>
      </w:r>
    </w:p>
    <w:p w14:paraId="78AE2210" w14:textId="52C3D20C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public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void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66B84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printMatrixDense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 {</w:t>
      </w:r>
    </w:p>
    <w:p w14:paraId="4B5DC09D" w14:textId="3D5DFD9C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System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out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println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F66B84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F66B84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Размер</w:t>
      </w:r>
      <w:r w:rsidRPr="00F66B84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: "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"x"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</w:t>
      </w:r>
      <w:proofErr w:type="gramStart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);</w:t>
      </w:r>
      <w:proofErr w:type="gramEnd"/>
    </w:p>
    <w:p w14:paraId="66B32A2A" w14:textId="59D72F0C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proofErr w:type="gramStart"/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double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[][</w:t>
      </w:r>
      <w:proofErr w:type="gram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]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dense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new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double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][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</w:t>
      </w:r>
      <w:proofErr w:type="gramStart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];</w:t>
      </w:r>
      <w:proofErr w:type="gramEnd"/>
    </w:p>
    <w:p w14:paraId="02657304" w14:textId="2F34D659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F66B84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(</w:t>
      </w:r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Elem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:</w:t>
      </w:r>
      <w:proofErr w:type="gram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elems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 {</w:t>
      </w:r>
      <w:proofErr w:type="gramEnd"/>
    </w:p>
    <w:p w14:paraId="08FA0732" w14:textId="190FD8E5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proofErr w:type="gram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dense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proofErr w:type="spell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][</w:t>
      </w:r>
      <w:proofErr w:type="spellStart"/>
      <w:proofErr w:type="gramEnd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y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]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proofErr w:type="gram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v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;</w:t>
      </w:r>
      <w:proofErr w:type="gramEnd"/>
    </w:p>
    <w:p w14:paraId="7AF2B91E" w14:textId="10008463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   }</w:t>
      </w:r>
    </w:p>
    <w:p w14:paraId="4CB4AE52" w14:textId="7EE39078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F66B84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(</w:t>
      </w:r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i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; </w:t>
      </w:r>
      <w:proofErr w:type="spell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i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; </w:t>
      </w:r>
      <w:proofErr w:type="spell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i</w:t>
      </w:r>
      <w:proofErr w:type="spellEnd"/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proofErr w:type="gramStart"/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 {</w:t>
      </w:r>
      <w:proofErr w:type="gramEnd"/>
    </w:p>
    <w:p w14:paraId="4A906936" w14:textId="7B2A48DF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System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out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print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F66B84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"["</w:t>
      </w:r>
      <w:proofErr w:type="gramStart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);</w:t>
      </w:r>
      <w:proofErr w:type="gramEnd"/>
    </w:p>
    <w:p w14:paraId="21212C43" w14:textId="203A87D4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F66B84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(</w:t>
      </w:r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j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;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j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; </w:t>
      </w:r>
      <w:proofErr w:type="spellStart"/>
      <w:proofErr w:type="gram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j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++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 {</w:t>
      </w:r>
      <w:proofErr w:type="gramEnd"/>
    </w:p>
    <w:p w14:paraId="10ABD28C" w14:textId="00798A64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    </w:t>
      </w:r>
      <w:proofErr w:type="spellStart"/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System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out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printf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F66B84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"%6.1f"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dense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proofErr w:type="spellStart"/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i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][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j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]</w:t>
      </w:r>
      <w:proofErr w:type="gramStart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);</w:t>
      </w:r>
      <w:proofErr w:type="gramEnd"/>
    </w:p>
    <w:p w14:paraId="2AB8EDEC" w14:textId="51BEBE8C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    </w:t>
      </w:r>
      <w:r w:rsidRPr="00F66B84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(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j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F66B84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 </w:t>
      </w:r>
      <w:proofErr w:type="spellStart"/>
      <w:r w:rsidRPr="00F66B84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System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out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F66B84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print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F66B84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 "</w:t>
      </w:r>
      <w:proofErr w:type="gramStart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);</w:t>
      </w:r>
      <w:proofErr w:type="gramEnd"/>
    </w:p>
    <w:p w14:paraId="138C3EE5" w14:textId="1DA0DEC0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}</w:t>
      </w:r>
    </w:p>
    <w:p w14:paraId="06558799" w14:textId="3F8E1B2E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        </w:t>
      </w:r>
      <w:proofErr w:type="spellStart"/>
      <w:r w:rsidRPr="00F66B84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System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.</w:t>
      </w:r>
      <w:r w:rsidRPr="00F66B84">
        <w:rPr>
          <w:rFonts w:ascii="Consolas" w:eastAsia="Times New Roman" w:hAnsi="Consolas" w:cs="Times New Roman"/>
          <w:color w:val="0070C1"/>
          <w:sz w:val="24"/>
          <w:szCs w:val="24"/>
          <w:lang w:eastAsia="ru-RU"/>
        </w:rPr>
        <w:t>out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.</w:t>
      </w:r>
      <w:r w:rsidRPr="00F66B84">
        <w:rPr>
          <w:rFonts w:ascii="Consolas" w:eastAsia="Times New Roman" w:hAnsi="Consolas" w:cs="Times New Roman"/>
          <w:color w:val="795E26"/>
          <w:sz w:val="24"/>
          <w:szCs w:val="24"/>
          <w:lang w:eastAsia="ru-RU"/>
        </w:rPr>
        <w:t>println</w:t>
      </w:r>
      <w:proofErr w:type="spellEnd"/>
      <w:r w:rsidRPr="00F66B84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(</w:t>
      </w:r>
      <w:r w:rsidRPr="00F66B84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"]"</w:t>
      </w: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);</w:t>
      </w:r>
    </w:p>
    <w:p w14:paraId="1A3FB919" w14:textId="49B58CBA" w:rsidR="00F66B84" w:rsidRPr="00F66B84" w:rsidRDefault="00F66B84" w:rsidP="00F66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lastRenderedPageBreak/>
        <w:t>    }</w:t>
      </w:r>
    </w:p>
    <w:p w14:paraId="620C0F68" w14:textId="5F0E3CC8" w:rsidR="00090DB0" w:rsidRPr="00F66B84" w:rsidRDefault="00F66B84" w:rsidP="00F66B84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F66B84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}</w:t>
      </w:r>
    </w:p>
    <w:p w14:paraId="74D1E9A8" w14:textId="6EAF07EB" w:rsidR="00090DB0" w:rsidRPr="00090DB0" w:rsidRDefault="00090DB0" w:rsidP="00FF6A97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</w:pPr>
      <w:r w:rsidRPr="00090DB0">
        <w:rPr>
          <w:rFonts w:eastAsia="Times New Roman" w:cstheme="minorHAnsi"/>
          <w:b/>
          <w:bCs/>
          <w:noProof/>
          <w:sz w:val="28"/>
          <w:szCs w:val="28"/>
          <w:lang w:val="en-US" w:eastAsia="ru-RU"/>
        </w:rPr>
        <w:t>Вспомогательный метод:</w:t>
      </w:r>
    </w:p>
    <w:p w14:paraId="1051F5B9" w14:textId="01784376" w:rsidR="00090DB0" w:rsidRPr="00090DB0" w:rsidRDefault="00090DB0" w:rsidP="00FF6A97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noProof/>
          <w:sz w:val="28"/>
          <w:szCs w:val="28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0000FF"/>
          <w:sz w:val="28"/>
          <w:szCs w:val="28"/>
          <w:lang w:val="en-US" w:eastAsia="ru-RU"/>
        </w:rPr>
        <w:t>public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boolean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795E26"/>
          <w:sz w:val="28"/>
          <w:szCs w:val="28"/>
          <w:lang w:val="en-US" w:eastAsia="ru-RU"/>
        </w:rPr>
        <w:t>matricesEqual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>(</w:t>
      </w:r>
      <w:r w:rsidRPr="00090DB0">
        <w:rPr>
          <w:rFonts w:ascii="Consolas" w:eastAsia="Times New Roman" w:hAnsi="Consolas" w:cs="Times New Roman"/>
          <w:noProof/>
          <w:color w:val="267F99"/>
          <w:sz w:val="28"/>
          <w:szCs w:val="28"/>
          <w:lang w:val="en-US" w:eastAsia="ru-RU"/>
        </w:rPr>
        <w:t>SparseMatrix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8"/>
          <w:szCs w:val="28"/>
          <w:lang w:val="en-US" w:eastAsia="ru-RU"/>
        </w:rPr>
        <w:t>other</w:t>
      </w:r>
      <w:r w:rsidRPr="00090DB0">
        <w:rPr>
          <w:rFonts w:ascii="Consolas" w:eastAsia="Times New Roman" w:hAnsi="Consolas" w:cs="Times New Roman"/>
          <w:noProof/>
          <w:color w:val="3B3B3B"/>
          <w:sz w:val="28"/>
          <w:szCs w:val="28"/>
          <w:lang w:val="en-US" w:eastAsia="ru-RU"/>
        </w:rPr>
        <w:t xml:space="preserve">) </w:t>
      </w:r>
      <w:r w:rsidRPr="00090DB0">
        <w:rPr>
          <w:rFonts w:eastAsia="Times New Roman" w:cstheme="minorHAnsi"/>
          <w:b/>
          <w:bCs/>
          <w:noProof/>
          <w:color w:val="3B3B3B"/>
          <w:sz w:val="28"/>
          <w:szCs w:val="28"/>
          <w:lang w:val="en-US" w:eastAsia="ru-RU"/>
        </w:rPr>
        <w:t>сравнивает</w:t>
      </w:r>
      <w:r w:rsidRPr="00090DB0">
        <w:rPr>
          <w:rFonts w:eastAsia="Times New Roman" w:cstheme="minorHAnsi"/>
          <w:noProof/>
          <w:color w:val="3B3B3B"/>
          <w:sz w:val="28"/>
          <w:szCs w:val="28"/>
          <w:lang w:val="en-US" w:eastAsia="ru-RU"/>
        </w:rPr>
        <w:t xml:space="preserve"> две матрицы.</w:t>
      </w:r>
    </w:p>
    <w:p w14:paraId="70EAAABE" w14:textId="4BA67FCC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public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boolean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matricesEqual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(</w:t>
      </w:r>
      <w:r w:rsidRPr="00090DB0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SparseMatrix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other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) {</w:t>
      </w:r>
    </w:p>
    <w:p w14:paraId="75A5226C" w14:textId="4D819A0A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    </w:t>
      </w:r>
      <w:r w:rsidRPr="00090DB0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if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(</w:t>
      </w: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this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n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!=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other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n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||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this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m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!=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other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m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||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this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elems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size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()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!=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other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elems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size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()) {</w:t>
      </w:r>
    </w:p>
    <w:p w14:paraId="5B268AEF" w14:textId="7FFF3ECE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        </w:t>
      </w:r>
      <w:r w:rsidRPr="00090DB0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return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false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;</w:t>
      </w:r>
    </w:p>
    <w:p w14:paraId="70ACDCD8" w14:textId="7E19687B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    }</w:t>
      </w:r>
    </w:p>
    <w:p w14:paraId="32A14B7F" w14:textId="2FCA3C6F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    </w:t>
      </w:r>
      <w:r w:rsidRPr="00090DB0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for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(</w:t>
      </w:r>
      <w:r w:rsidRPr="00090DB0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int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i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0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;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i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&lt;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this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elems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size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();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i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++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) {</w:t>
      </w:r>
    </w:p>
    <w:p w14:paraId="70DA18E1" w14:textId="7C7D2AA3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        </w:t>
      </w:r>
      <w:r w:rsidRPr="00090DB0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Elem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e1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this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elems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get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(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i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);</w:t>
      </w:r>
    </w:p>
    <w:p w14:paraId="79F97675" w14:textId="68D9B7E2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        </w:t>
      </w:r>
      <w:r w:rsidRPr="00090DB0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Elem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e2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other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elems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get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(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i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);</w:t>
      </w:r>
    </w:p>
    <w:p w14:paraId="7242571E" w14:textId="03703EEF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        </w:t>
      </w:r>
      <w:r w:rsidRPr="00090DB0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if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(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e1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x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!=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e2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x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||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e1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y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!=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e2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y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||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e1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!=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e2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.</w:t>
      </w:r>
      <w:r w:rsidRPr="00090DB0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) {</w:t>
      </w:r>
    </w:p>
    <w:p w14:paraId="76151A66" w14:textId="042B0489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            </w:t>
      </w:r>
      <w:r w:rsidRPr="00090DB0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return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false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;</w:t>
      </w:r>
    </w:p>
    <w:p w14:paraId="22A2A8AD" w14:textId="0159A79B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        }</w:t>
      </w:r>
    </w:p>
    <w:p w14:paraId="552DC4CC" w14:textId="677FA2BF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    }</w:t>
      </w:r>
    </w:p>
    <w:p w14:paraId="57E398AE" w14:textId="2693777E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    </w:t>
      </w:r>
      <w:r w:rsidRPr="00090DB0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return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090DB0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true</w:t>
      </w: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;</w:t>
      </w:r>
    </w:p>
    <w:p w14:paraId="51652B7E" w14:textId="025BF69E" w:rsidR="00090DB0" w:rsidRPr="00090DB0" w:rsidRDefault="00090DB0" w:rsidP="00090D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090DB0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}</w:t>
      </w:r>
    </w:p>
    <w:p w14:paraId="77ED66AC" w14:textId="77777777" w:rsidR="00090DB0" w:rsidRPr="00FF6A97" w:rsidRDefault="00090DB0" w:rsidP="00FF6A97">
      <w:pPr>
        <w:shd w:val="clear" w:color="auto" w:fill="FFFFFF"/>
        <w:spacing w:after="0" w:line="360" w:lineRule="auto"/>
        <w:ind w:firstLine="567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</w:p>
    <w:p w14:paraId="5663B86D" w14:textId="77777777" w:rsidR="00FF6A97" w:rsidRPr="00090DB0" w:rsidRDefault="00FF6A97" w:rsidP="00FF6A97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lang w:val="en-US" w:eastAsia="ru-RU"/>
        </w:rPr>
      </w:pPr>
    </w:p>
    <w:p w14:paraId="535850A6" w14:textId="77777777" w:rsidR="00EE59E6" w:rsidRPr="00090DB0" w:rsidRDefault="00EE59E6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lang w:val="en-US" w:eastAsia="ru-RU"/>
        </w:rPr>
      </w:pPr>
    </w:p>
    <w:p w14:paraId="63934D14" w14:textId="77777777" w:rsidR="00EE59E6" w:rsidRPr="00090DB0" w:rsidRDefault="00EE59E6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lang w:val="en-US" w:eastAsia="ru-RU"/>
        </w:rPr>
      </w:pPr>
    </w:p>
    <w:p w14:paraId="09F06D6D" w14:textId="77777777" w:rsidR="00EE59E6" w:rsidRPr="00C21C28" w:rsidRDefault="00EE59E6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noProof/>
          <w:lang w:val="en-US" w:eastAsia="ru-RU"/>
        </w:rPr>
      </w:pPr>
    </w:p>
    <w:p w14:paraId="1C95CE23" w14:textId="77777777" w:rsidR="00C21C28" w:rsidRPr="00EE59E6" w:rsidRDefault="00C21C28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lang w:eastAsia="ru-RU"/>
        </w:rPr>
      </w:pPr>
    </w:p>
    <w:p w14:paraId="3BA9ECC8" w14:textId="77777777" w:rsidR="00C21C28" w:rsidRDefault="00C21C28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lang w:eastAsia="ru-RU"/>
        </w:rPr>
      </w:pPr>
    </w:p>
    <w:p w14:paraId="58874278" w14:textId="77777777" w:rsidR="00C21C28" w:rsidRDefault="00C21C28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lang w:eastAsia="ru-RU"/>
        </w:rPr>
      </w:pPr>
    </w:p>
    <w:p w14:paraId="4971DF0F" w14:textId="77777777" w:rsidR="00C21C28" w:rsidRPr="00C21C28" w:rsidRDefault="00C21C28" w:rsidP="00C21C28">
      <w:pPr>
        <w:shd w:val="clear" w:color="auto" w:fill="FFFFFF"/>
        <w:spacing w:line="285" w:lineRule="atLeast"/>
        <w:ind w:firstLine="567"/>
        <w:rPr>
          <w:rFonts w:eastAsia="Times New Roman" w:cstheme="minorHAnsi"/>
          <w:lang w:eastAsia="ru-RU"/>
        </w:rPr>
      </w:pPr>
    </w:p>
    <w:p w14:paraId="606E8305" w14:textId="76A7F79E" w:rsidR="00C21C28" w:rsidRPr="00C21C28" w:rsidRDefault="00C21C28" w:rsidP="00C21C28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color w:val="3B3B3B"/>
          <w:sz w:val="21"/>
          <w:szCs w:val="21"/>
          <w:lang w:eastAsia="ru-RU"/>
        </w:rPr>
      </w:pPr>
    </w:p>
    <w:p w14:paraId="0A1F7454" w14:textId="77777777" w:rsidR="00C21C28" w:rsidRPr="00C21C28" w:rsidRDefault="00C21C28" w:rsidP="00C21C28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color w:val="3B3B3B"/>
          <w:sz w:val="21"/>
          <w:szCs w:val="21"/>
          <w:lang w:eastAsia="ru-RU"/>
        </w:rPr>
      </w:pPr>
    </w:p>
    <w:sectPr w:rsidR="00C21C28" w:rsidRPr="00C21C28" w:rsidSect="004C6C3A">
      <w:footerReference w:type="first" r:id="rId13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0920" w14:textId="77777777" w:rsidR="00BB0274" w:rsidRDefault="00BB0274" w:rsidP="00BC5F26">
      <w:pPr>
        <w:spacing w:after="0" w:line="240" w:lineRule="auto"/>
      </w:pPr>
      <w:r>
        <w:separator/>
      </w:r>
    </w:p>
  </w:endnote>
  <w:endnote w:type="continuationSeparator" w:id="0">
    <w:p w14:paraId="3E90B323" w14:textId="77777777" w:rsidR="00BB0274" w:rsidRDefault="00BB0274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A3817" w14:textId="77777777" w:rsidR="00BB0274" w:rsidRDefault="00BB0274" w:rsidP="00BC5F26">
      <w:pPr>
        <w:spacing w:after="0" w:line="240" w:lineRule="auto"/>
      </w:pPr>
      <w:r>
        <w:separator/>
      </w:r>
    </w:p>
  </w:footnote>
  <w:footnote w:type="continuationSeparator" w:id="0">
    <w:p w14:paraId="212931BB" w14:textId="77777777" w:rsidR="00BB0274" w:rsidRDefault="00BB0274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F58E2"/>
    <w:multiLevelType w:val="hybridMultilevel"/>
    <w:tmpl w:val="3B465618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2"/>
  </w:num>
  <w:num w:numId="2" w16cid:durableId="1557013783">
    <w:abstractNumId w:val="0"/>
  </w:num>
  <w:num w:numId="3" w16cid:durableId="273441224">
    <w:abstractNumId w:val="4"/>
  </w:num>
  <w:num w:numId="4" w16cid:durableId="286012659">
    <w:abstractNumId w:val="10"/>
  </w:num>
  <w:num w:numId="5" w16cid:durableId="1852066939">
    <w:abstractNumId w:val="7"/>
  </w:num>
  <w:num w:numId="6" w16cid:durableId="2146727624">
    <w:abstractNumId w:val="9"/>
  </w:num>
  <w:num w:numId="7" w16cid:durableId="1663073548">
    <w:abstractNumId w:val="8"/>
  </w:num>
  <w:num w:numId="8" w16cid:durableId="1331248482">
    <w:abstractNumId w:val="6"/>
  </w:num>
  <w:num w:numId="9" w16cid:durableId="1905603140">
    <w:abstractNumId w:val="16"/>
  </w:num>
  <w:num w:numId="10" w16cid:durableId="1754206846">
    <w:abstractNumId w:val="15"/>
  </w:num>
  <w:num w:numId="11" w16cid:durableId="167406489">
    <w:abstractNumId w:val="1"/>
  </w:num>
  <w:num w:numId="12" w16cid:durableId="1908883789">
    <w:abstractNumId w:val="11"/>
  </w:num>
  <w:num w:numId="13" w16cid:durableId="1494756071">
    <w:abstractNumId w:val="13"/>
  </w:num>
  <w:num w:numId="14" w16cid:durableId="2046828437">
    <w:abstractNumId w:val="17"/>
  </w:num>
  <w:num w:numId="15" w16cid:durableId="1651901692">
    <w:abstractNumId w:val="18"/>
  </w:num>
  <w:num w:numId="16" w16cid:durableId="625425532">
    <w:abstractNumId w:val="3"/>
  </w:num>
  <w:num w:numId="17" w16cid:durableId="487482228">
    <w:abstractNumId w:val="5"/>
  </w:num>
  <w:num w:numId="18" w16cid:durableId="1162429113">
    <w:abstractNumId w:val="14"/>
  </w:num>
  <w:num w:numId="19" w16cid:durableId="629554707">
    <w:abstractNumId w:val="2"/>
  </w:num>
  <w:num w:numId="20" w16cid:durableId="1100952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0DB0"/>
    <w:rsid w:val="00092B36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50DDD"/>
    <w:rsid w:val="00151071"/>
    <w:rsid w:val="00151561"/>
    <w:rsid w:val="00152804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1926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7663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0274"/>
    <w:rsid w:val="00BB4667"/>
    <w:rsid w:val="00BB4EBC"/>
    <w:rsid w:val="00BC3B0F"/>
    <w:rsid w:val="00BC3E03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1C28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E59E6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24B7C"/>
    <w:rsid w:val="00F30786"/>
    <w:rsid w:val="00F37984"/>
    <w:rsid w:val="00F37C9D"/>
    <w:rsid w:val="00F460FF"/>
    <w:rsid w:val="00F50A93"/>
    <w:rsid w:val="00F576DC"/>
    <w:rsid w:val="00F57F56"/>
    <w:rsid w:val="00F60D4D"/>
    <w:rsid w:val="00F61BF0"/>
    <w:rsid w:val="00F636AA"/>
    <w:rsid w:val="00F641D2"/>
    <w:rsid w:val="00F66B84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6A97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2051B2"/>
    <w:rsid w:val="00226938"/>
    <w:rsid w:val="003B48A3"/>
    <w:rsid w:val="003D5170"/>
    <w:rsid w:val="003E5B0D"/>
    <w:rsid w:val="00440E1D"/>
    <w:rsid w:val="0049650D"/>
    <w:rsid w:val="005A6537"/>
    <w:rsid w:val="006152D6"/>
    <w:rsid w:val="00771F12"/>
    <w:rsid w:val="00876565"/>
    <w:rsid w:val="00BC3E03"/>
    <w:rsid w:val="00C702E3"/>
    <w:rsid w:val="00D335FC"/>
    <w:rsid w:val="00DC005E"/>
    <w:rsid w:val="00E03F48"/>
    <w:rsid w:val="00F24B7C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8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2025-12-17T11:18:00Z</dcterms:modified>
</cp:coreProperties>
</file>