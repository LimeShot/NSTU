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0C8AAAD9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87C886D" w14:textId="417FD6EE" w:rsidR="001C7EF2" w:rsidRPr="004C26BC" w:rsidRDefault="006C520B" w:rsidP="004C26BC">
            <w:r w:rsidRPr="004C26BC"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8477AD1" wp14:editId="2C5D322A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42B6D54E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3EC8F3DD" w14:textId="0A99DE76" w:rsidR="00BC5CC1" w:rsidRPr="004C26BC" w:rsidRDefault="00BC5CC1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Федеральное государственное бюджетное </w:t>
            </w:r>
            <w:r w:rsidRPr="004C26BC">
              <w:rPr>
                <w:rFonts w:asciiTheme="majorHAnsi" w:hAnsiTheme="majorHAnsi" w:cstheme="majorHAnsi"/>
                <w:sz w:val="28"/>
                <w:szCs w:val="28"/>
              </w:rPr>
              <w:br/>
              <w:t>образовательное учреждение высшего образования</w:t>
            </w:r>
          </w:p>
          <w:p w14:paraId="3E40457E" w14:textId="649F1230" w:rsidR="00BC5CC1" w:rsidRPr="004C26BC" w:rsidRDefault="00BC5CC1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5E761875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B21E5B4" w14:textId="60654D9D" w:rsidR="003F59B9" w:rsidRPr="004C26BC" w:rsidRDefault="00C3666D" w:rsidP="004C26BC">
            <w:r w:rsidRPr="004C26BC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9F450AA" wp14:editId="48511B23">
                  <wp:simplePos x="0" y="0"/>
                  <wp:positionH relativeFrom="column">
                    <wp:posOffset>719455</wp:posOffset>
                  </wp:positionH>
                  <wp:positionV relativeFrom="paragraph">
                    <wp:posOffset>10795</wp:posOffset>
                  </wp:positionV>
                  <wp:extent cx="4881880" cy="794385"/>
                  <wp:effectExtent l="0" t="0" r="0" b="5715"/>
                  <wp:wrapNone/>
                  <wp:docPr id="14681484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1880" cy="794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81A0B" w:rsidRPr="003F59B9" w14:paraId="3EE8FC8C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3953A42" w14:textId="60694ED5" w:rsidR="00881A0B" w:rsidRPr="004C26BC" w:rsidRDefault="00881A0B" w:rsidP="004C26BC">
            <w:pPr>
              <w:jc w:val="center"/>
            </w:pPr>
            <w:r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Кафедра </w:t>
            </w:r>
            <w:r w:rsidR="00731926">
              <w:rPr>
                <w:rFonts w:asciiTheme="majorHAnsi" w:hAnsiTheme="majorHAnsi" w:cstheme="majorHAnsi"/>
                <w:sz w:val="28"/>
                <w:szCs w:val="28"/>
              </w:rPr>
              <w:t>вычислительной техники</w:t>
            </w:r>
          </w:p>
        </w:tc>
      </w:tr>
      <w:tr w:rsidR="0051768B" w:rsidRPr="003F59B9" w14:paraId="6830F5B2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B2D6965" w14:textId="0CDF4517" w:rsidR="0051768B" w:rsidRPr="004C26BC" w:rsidRDefault="00000000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46B8C828B0E9414F8C731BB86CE268E8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3666D" w:rsidRPr="004C26BC">
                  <w:rPr>
                    <w:rFonts w:asciiTheme="majorHAnsi" w:hAnsiTheme="majorHAnsi" w:cstheme="majorHAnsi"/>
                    <w:sz w:val="28"/>
                    <w:szCs w:val="28"/>
                  </w:rPr>
                  <w:t>Лабораторная работа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 xml:space="preserve"> № 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alias w:val="номер"/>
                <w:tag w:val="номер"/>
                <w:id w:val="1579561519"/>
                <w:placeholder>
                  <w:docPart w:val="365B099557B443C6852DF0F38239A77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100356">
                  <w:rPr>
                    <w:rFonts w:asciiTheme="majorHAnsi" w:hAnsiTheme="majorHAnsi" w:cstheme="majorHAnsi"/>
                    <w:sz w:val="28"/>
                    <w:szCs w:val="28"/>
                  </w:rPr>
                  <w:t>3</w:t>
                </w:r>
              </w:sdtContent>
            </w:sdt>
          </w:p>
        </w:tc>
      </w:tr>
      <w:tr w:rsidR="0051768B" w:rsidRPr="003F59B9" w14:paraId="17B94E9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94E9BBC" w14:textId="4C2A9DE2" w:rsidR="0051768B" w:rsidRPr="004C26BC" w:rsidRDefault="00F9394F" w:rsidP="004C26BC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4C26BC">
              <w:rPr>
                <w:noProof/>
              </w:rPr>
              <w:drawing>
                <wp:anchor distT="0" distB="0" distL="114300" distR="114300" simplePos="0" relativeHeight="251655167" behindDoc="1" locked="0" layoutInCell="1" allowOverlap="1" wp14:anchorId="1969AB58" wp14:editId="69AE73D8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по дисциплине «</w:t>
            </w:r>
            <w:sdt>
              <w:sdtPr>
                <w:rPr>
                  <w:rFonts w:asciiTheme="majorHAnsi" w:hAnsiTheme="majorHAnsi" w:cstheme="majorHAnsi"/>
                  <w:sz w:val="28"/>
                  <w:szCs w:val="28"/>
                </w:rPr>
                <w:id w:val="-332765365"/>
                <w:lock w:val="sdtLocked"/>
                <w:placeholder>
                  <w:docPart w:val="A3C7C7FDDC564B17A9F180334E27D2F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31926" w:rsidRPr="00731926">
                  <w:rPr>
                    <w:rFonts w:asciiTheme="majorHAnsi" w:hAnsiTheme="majorHAnsi" w:cstheme="majorHAnsi"/>
                    <w:sz w:val="28"/>
                    <w:szCs w:val="28"/>
                  </w:rPr>
                  <w:t>Технология разработки программного обеспечения</w:t>
                </w:r>
              </w:sdtContent>
            </w:sdt>
            <w:r w:rsidR="0051768B" w:rsidRPr="004C26BC">
              <w:rPr>
                <w:rFonts w:asciiTheme="majorHAnsi" w:hAnsiTheme="majorHAnsi" w:cstheme="majorHAnsi"/>
                <w:sz w:val="28"/>
                <w:szCs w:val="28"/>
              </w:rPr>
              <w:t>»</w:t>
            </w:r>
          </w:p>
        </w:tc>
      </w:tr>
      <w:tr w:rsidR="0051768B" w:rsidRPr="003F59B9" w14:paraId="04623FD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alias w:val="Тема работы"/>
              <w:tag w:val="Тема работы"/>
              <w:id w:val="1987114446"/>
              <w:lock w:val="sdtLocked"/>
              <w:placeholder>
                <w:docPart w:val="8BDE018784094A05BFD76F9FAC7C273C"/>
              </w:placeholder>
            </w:sdtPr>
            <w:sdtContent>
              <w:p w14:paraId="229EB9B0" w14:textId="77777777" w:rsidR="00100356" w:rsidRPr="00100356" w:rsidRDefault="00100356" w:rsidP="00100356">
                <w:pPr>
                  <w:jc w:val="center"/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</w:pPr>
                <w:r w:rsidRPr="00100356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Java. Разработка интерфейса и фабрики для произвольного</w:t>
                </w:r>
              </w:p>
              <w:p w14:paraId="3B09DCA3" w14:textId="3E465E4B" w:rsidR="0051768B" w:rsidRPr="004C26BC" w:rsidRDefault="00100356" w:rsidP="00100356">
                <w:pPr>
                  <w:jc w:val="center"/>
                </w:pPr>
                <w:r w:rsidRPr="00100356">
                  <w:rPr>
                    <w:rFonts w:ascii="Calibri Light" w:hAnsi="Calibri Light" w:cs="Calibri Light"/>
                    <w:b/>
                    <w:bCs/>
                    <w:sz w:val="32"/>
                    <w:szCs w:val="32"/>
                  </w:rPr>
                  <w:t>типа данных</w:t>
                </w:r>
              </w:p>
            </w:sdtContent>
          </w:sdt>
        </w:tc>
      </w:tr>
      <w:tr w:rsidR="0051768B" w:rsidRPr="003F59B9" w14:paraId="4D1AB42B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38FBA5" w14:textId="77777777" w:rsidR="0051768B" w:rsidRPr="004C26BC" w:rsidRDefault="0051768B" w:rsidP="004C26BC"/>
        </w:tc>
      </w:tr>
      <w:tr w:rsidR="00BF30EC" w:rsidRPr="003F59B9" w14:paraId="4807BF06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47EBD8D" w14:textId="1420AB0F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D3A7B39" w14:textId="17DFE594" w:rsidR="00BF30EC" w:rsidRPr="00300BA5" w:rsidRDefault="008912B0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Студент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79631F8" w14:textId="527DE8C2" w:rsidR="00BF30EC" w:rsidRPr="00300BA5" w:rsidRDefault="00FF79F2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Чумаков Илья</w:t>
            </w:r>
          </w:p>
        </w:tc>
      </w:tr>
      <w:tr w:rsidR="00E33944" w:rsidRPr="00300BA5" w14:paraId="6102B95E" w14:textId="77777777" w:rsidTr="00C62253">
        <w:trPr>
          <w:gridAfter w:val="2"/>
          <w:wAfter w:w="7496" w:type="dxa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C383167" w14:textId="77777777" w:rsidR="00E33944" w:rsidRPr="004C26BC" w:rsidRDefault="00E33944" w:rsidP="004C26BC"/>
        </w:tc>
      </w:tr>
      <w:tr w:rsidR="00BF30EC" w:rsidRPr="003F59B9" w14:paraId="3967CED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08E436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CBCDB14" w14:textId="7942EF36" w:rsidR="00BF30EC" w:rsidRPr="00300BA5" w:rsidRDefault="00FF79F2" w:rsidP="004C26BC">
            <w:pPr>
              <w:rPr>
                <w:sz w:val="28"/>
                <w:szCs w:val="28"/>
                <w:lang w:val="en-US"/>
              </w:rPr>
            </w:pPr>
            <w:r w:rsidRPr="00300BA5">
              <w:rPr>
                <w:sz w:val="28"/>
                <w:szCs w:val="28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42D5020" w14:textId="1CC9225D" w:rsidR="00BF30EC" w:rsidRPr="00300BA5" w:rsidRDefault="004C26BC" w:rsidP="004C26BC">
            <w:pPr>
              <w:rPr>
                <w:sz w:val="28"/>
                <w:szCs w:val="28"/>
              </w:rPr>
            </w:pPr>
            <w:r w:rsidRPr="00300BA5">
              <w:rPr>
                <w:sz w:val="28"/>
                <w:szCs w:val="28"/>
              </w:rPr>
              <w:t>АТМ</w:t>
            </w:r>
            <w:r w:rsidR="00FF79F2" w:rsidRPr="00300BA5">
              <w:rPr>
                <w:sz w:val="28"/>
                <w:szCs w:val="28"/>
              </w:rPr>
              <w:t>-25</w:t>
            </w:r>
          </w:p>
        </w:tc>
      </w:tr>
      <w:tr w:rsidR="00BF30EC" w:rsidRPr="003F59B9" w14:paraId="115F87F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E77DC0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421B3E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E1BF3A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525C3A2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8EEF19C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1B7A4F9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D4099E2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F90ECD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72F0BAF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22E0108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8E7616B" w14:textId="77777777" w:rsidR="00BF30EC" w:rsidRPr="00300BA5" w:rsidRDefault="00BF30EC" w:rsidP="004C26BC">
            <w:pPr>
              <w:rPr>
                <w:sz w:val="28"/>
                <w:szCs w:val="28"/>
              </w:rPr>
            </w:pPr>
          </w:p>
        </w:tc>
      </w:tr>
      <w:tr w:rsidR="00BF30EC" w:rsidRPr="003F59B9" w14:paraId="26B630BD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5DA9299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28"/>
                <w:szCs w:val="28"/>
              </w:rPr>
              <w:alias w:val="Преподаватели"/>
              <w:tag w:val="Преподаватели"/>
              <w:id w:val="-272710829"/>
              <w:placeholder>
                <w:docPart w:val="46B8C828B0E9414F8C731BB86CE268E8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0D36F504" w14:textId="7BD01858" w:rsidR="00BF30EC" w:rsidRPr="00300BA5" w:rsidRDefault="008912B0" w:rsidP="004C26BC">
                <w:pPr>
                  <w:rPr>
                    <w:sz w:val="28"/>
                    <w:szCs w:val="28"/>
                  </w:rPr>
                </w:pPr>
                <w:r w:rsidRPr="00300BA5">
                  <w:rPr>
                    <w:sz w:val="28"/>
                    <w:szCs w:val="28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062507B" w14:textId="220CF8EF" w:rsidR="00BF30EC" w:rsidRPr="00300BA5" w:rsidRDefault="00731926" w:rsidP="004C26BC">
            <w:pPr>
              <w:rPr>
                <w:sz w:val="28"/>
                <w:szCs w:val="28"/>
              </w:rPr>
            </w:pPr>
            <w:r w:rsidRPr="00731926">
              <w:rPr>
                <w:sz w:val="28"/>
                <w:szCs w:val="28"/>
              </w:rPr>
              <w:t>Токарев Вадим Геннадьевич</w:t>
            </w:r>
          </w:p>
        </w:tc>
      </w:tr>
      <w:tr w:rsidR="00BF30EC" w:rsidRPr="003F59B9" w14:paraId="3CF1C52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6788306" w14:textId="77777777" w:rsidR="00BF30EC" w:rsidRPr="004C26BC" w:rsidRDefault="00BF30EC" w:rsidP="004C26BC"/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475824" w14:textId="77777777" w:rsidR="00BF30EC" w:rsidRPr="004C26BC" w:rsidRDefault="00BF30EC" w:rsidP="004C26BC"/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40D4A8C" w14:textId="77777777" w:rsidR="00BF30EC" w:rsidRPr="004C26BC" w:rsidRDefault="00BF30EC" w:rsidP="004C26BC"/>
        </w:tc>
      </w:tr>
      <w:tr w:rsidR="00F9394F" w:rsidRPr="003F59B9" w14:paraId="1521FB51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22589BE" w14:textId="6FAA0503" w:rsidR="00F9394F" w:rsidRPr="004C26BC" w:rsidRDefault="00F9394F" w:rsidP="004C26BC">
            <w:pPr>
              <w:jc w:val="center"/>
              <w:rPr>
                <w:sz w:val="28"/>
                <w:szCs w:val="28"/>
              </w:rPr>
            </w:pPr>
            <w:r w:rsidRPr="004C26BC">
              <w:rPr>
                <w:sz w:val="28"/>
                <w:szCs w:val="28"/>
              </w:rPr>
              <w:t>Новосибирск</w:t>
            </w:r>
            <w:r w:rsidR="003843B0" w:rsidRPr="004C26BC">
              <w:rPr>
                <w:sz w:val="28"/>
                <w:szCs w:val="28"/>
              </w:rPr>
              <w:t>,</w:t>
            </w:r>
            <w:r w:rsidRPr="004C26BC">
              <w:rPr>
                <w:sz w:val="28"/>
                <w:szCs w:val="28"/>
              </w:rPr>
              <w:t xml:space="preserve"> </w:t>
            </w:r>
            <w:r w:rsidRPr="004C26BC">
              <w:rPr>
                <w:sz w:val="28"/>
                <w:szCs w:val="28"/>
              </w:rPr>
              <w:fldChar w:fldCharType="begin"/>
            </w:r>
            <w:r w:rsidRPr="004C26BC">
              <w:rPr>
                <w:sz w:val="28"/>
                <w:szCs w:val="28"/>
              </w:rPr>
              <w:instrText xml:space="preserve"> TIME  \@ "yyyy"  \* MERGEFORMAT </w:instrText>
            </w:r>
            <w:r w:rsidRPr="004C26BC">
              <w:rPr>
                <w:sz w:val="28"/>
                <w:szCs w:val="28"/>
              </w:rPr>
              <w:fldChar w:fldCharType="separate"/>
            </w:r>
            <w:r w:rsidR="00DD3CD7">
              <w:rPr>
                <w:noProof/>
                <w:sz w:val="28"/>
                <w:szCs w:val="28"/>
              </w:rPr>
              <w:t>2025</w:t>
            </w:r>
            <w:r w:rsidRPr="004C26BC">
              <w:rPr>
                <w:sz w:val="28"/>
                <w:szCs w:val="28"/>
              </w:rPr>
              <w:fldChar w:fldCharType="end"/>
            </w:r>
          </w:p>
        </w:tc>
      </w:tr>
    </w:tbl>
    <w:p w14:paraId="53B31C3B" w14:textId="77777777" w:rsidR="00ED3892" w:rsidRDefault="00ED3892" w:rsidP="00D50BFA">
      <w:pPr>
        <w:rPr>
          <w:lang w:val="en-US"/>
        </w:rPr>
        <w:sectPr w:rsidR="00ED3892" w:rsidSect="004C6C3A">
          <w:footerReference w:type="default" r:id="rId11"/>
          <w:footerReference w:type="first" r:id="rId12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A9AA726" w14:textId="77777777" w:rsidR="00100356" w:rsidRPr="00100356" w:rsidRDefault="00100356" w:rsidP="00100356">
      <w:pPr>
        <w:pStyle w:val="afa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100356">
        <w:rPr>
          <w:rFonts w:asciiTheme="minorHAnsi" w:hAnsiTheme="minorHAnsi" w:cstheme="minorHAnsi"/>
          <w:sz w:val="28"/>
          <w:szCs w:val="28"/>
        </w:rPr>
        <w:lastRenderedPageBreak/>
        <w:t>Цель работы</w:t>
      </w:r>
    </w:p>
    <w:p w14:paraId="7A0B4135" w14:textId="2F7EECF3" w:rsidR="00100356" w:rsidRPr="00100356" w:rsidRDefault="00100356" w:rsidP="00EC5DE8">
      <w:pPr>
        <w:ind w:firstLine="567"/>
        <w:jc w:val="both"/>
        <w:rPr>
          <w:rFonts w:cstheme="minorHAnsi"/>
          <w:sz w:val="28"/>
          <w:szCs w:val="28"/>
        </w:rPr>
      </w:pPr>
      <w:r w:rsidRPr="00100356">
        <w:rPr>
          <w:rFonts w:cstheme="minorHAnsi"/>
          <w:sz w:val="28"/>
          <w:szCs w:val="28"/>
        </w:rPr>
        <w:t xml:space="preserve">Разработать структуру данных (хеш-таблица), универсальную для произвольных типов данных, используя интерфейсы UserType и Comparator, а также продемонстрировать работу дерева на примере объектов собственного класса </w:t>
      </w:r>
      <w:r w:rsidRPr="00100356">
        <w:rPr>
          <w:rFonts w:cstheme="minorHAnsi"/>
          <w:sz w:val="28"/>
          <w:szCs w:val="28"/>
          <w:lang w:val="en-US"/>
        </w:rPr>
        <w:t>SparseMatrix</w:t>
      </w:r>
      <w:r w:rsidRPr="00100356">
        <w:rPr>
          <w:rFonts w:cstheme="minorHAnsi"/>
          <w:sz w:val="28"/>
          <w:szCs w:val="28"/>
        </w:rPr>
        <w:t xml:space="preserve"> и стандартного типа </w:t>
      </w:r>
      <w:r w:rsidRPr="00100356">
        <w:rPr>
          <w:rFonts w:cstheme="minorHAnsi"/>
          <w:sz w:val="28"/>
          <w:szCs w:val="28"/>
          <w:lang w:val="en-US"/>
        </w:rPr>
        <w:t>double</w:t>
      </w:r>
      <w:r w:rsidRPr="00100356">
        <w:rPr>
          <w:rFonts w:cstheme="minorHAnsi"/>
          <w:sz w:val="28"/>
          <w:szCs w:val="28"/>
        </w:rPr>
        <w:t>.</w:t>
      </w:r>
    </w:p>
    <w:p w14:paraId="1CD17761" w14:textId="77777777" w:rsidR="00100356" w:rsidRPr="00100356" w:rsidRDefault="00100356" w:rsidP="00100356">
      <w:pPr>
        <w:pStyle w:val="afa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 w:rsidRPr="00100356">
        <w:rPr>
          <w:rFonts w:asciiTheme="minorHAnsi" w:hAnsiTheme="minorHAnsi" w:cstheme="minorHAnsi"/>
          <w:sz w:val="28"/>
          <w:szCs w:val="28"/>
        </w:rPr>
        <w:t>Разработка интерфейсов</w:t>
      </w:r>
    </w:p>
    <w:p w14:paraId="2ADD9816" w14:textId="77777777" w:rsidR="00100356" w:rsidRPr="00100356" w:rsidRDefault="00100356" w:rsidP="00100356">
      <w:pPr>
        <w:numPr>
          <w:ilvl w:val="0"/>
          <w:numId w:val="27"/>
        </w:numPr>
        <w:spacing w:before="120" w:after="120"/>
        <w:rPr>
          <w:rFonts w:cstheme="minorHAnsi"/>
          <w:sz w:val="28"/>
          <w:szCs w:val="28"/>
        </w:rPr>
      </w:pPr>
      <w:r w:rsidRPr="00100356">
        <w:rPr>
          <w:rFonts w:cstheme="minorHAnsi"/>
          <w:b/>
          <w:bCs/>
          <w:sz w:val="28"/>
          <w:szCs w:val="28"/>
        </w:rPr>
        <w:t>Comparator</w:t>
      </w:r>
    </w:p>
    <w:p w14:paraId="12204149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>public interface Comparator {</w:t>
      </w:r>
    </w:p>
    <w:p w14:paraId="7A755752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  <w:lang w:val="en-US"/>
        </w:rPr>
      </w:pP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    int compare(Object o1, Object o2);</w:t>
      </w:r>
    </w:p>
    <w:p w14:paraId="02A3E1C6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>}</w:t>
      </w:r>
    </w:p>
    <w:p w14:paraId="64191B81" w14:textId="77777777" w:rsidR="00100356" w:rsidRPr="00100356" w:rsidRDefault="00100356" w:rsidP="00EC5DE8">
      <w:pPr>
        <w:numPr>
          <w:ilvl w:val="0"/>
          <w:numId w:val="28"/>
        </w:numPr>
        <w:tabs>
          <w:tab w:val="num" w:pos="0"/>
          <w:tab w:val="num" w:pos="720"/>
        </w:tabs>
        <w:spacing w:before="120" w:after="120"/>
        <w:ind w:left="0" w:firstLine="426"/>
        <w:rPr>
          <w:rFonts w:cstheme="minorHAnsi"/>
          <w:sz w:val="28"/>
          <w:szCs w:val="28"/>
        </w:rPr>
      </w:pPr>
      <w:r w:rsidRPr="00100356">
        <w:rPr>
          <w:rFonts w:cstheme="minorHAnsi"/>
          <w:sz w:val="28"/>
          <w:szCs w:val="28"/>
        </w:rPr>
        <w:t>Позволяет реализовать метод сравнения двух объектов произвольного типа.</w:t>
      </w:r>
    </w:p>
    <w:p w14:paraId="32411502" w14:textId="48CC4877" w:rsidR="00100356" w:rsidRPr="00100356" w:rsidRDefault="00100356" w:rsidP="00EC5DE8">
      <w:pPr>
        <w:numPr>
          <w:ilvl w:val="0"/>
          <w:numId w:val="28"/>
        </w:numPr>
        <w:tabs>
          <w:tab w:val="num" w:pos="0"/>
          <w:tab w:val="num" w:pos="720"/>
        </w:tabs>
        <w:spacing w:before="120" w:after="120"/>
        <w:ind w:left="0" w:firstLine="426"/>
        <w:rPr>
          <w:rFonts w:cstheme="minorHAnsi"/>
          <w:sz w:val="28"/>
          <w:szCs w:val="28"/>
        </w:rPr>
      </w:pPr>
      <w:r w:rsidRPr="00100356">
        <w:rPr>
          <w:rFonts w:cstheme="minorHAnsi"/>
          <w:sz w:val="28"/>
          <w:szCs w:val="28"/>
        </w:rPr>
        <w:t xml:space="preserve">Используется для упорядочивания элементов в </w:t>
      </w:r>
      <w:r>
        <w:rPr>
          <w:rFonts w:cstheme="minorHAnsi"/>
          <w:sz w:val="28"/>
          <w:szCs w:val="28"/>
        </w:rPr>
        <w:t>хэш-таблице</w:t>
      </w:r>
      <w:r w:rsidRPr="00100356">
        <w:rPr>
          <w:rFonts w:cstheme="minorHAnsi"/>
          <w:sz w:val="28"/>
          <w:szCs w:val="28"/>
        </w:rPr>
        <w:t>.</w:t>
      </w:r>
    </w:p>
    <w:p w14:paraId="05CFC2D9" w14:textId="77777777" w:rsidR="00100356" w:rsidRPr="00100356" w:rsidRDefault="00100356" w:rsidP="00100356">
      <w:pPr>
        <w:numPr>
          <w:ilvl w:val="0"/>
          <w:numId w:val="29"/>
        </w:numPr>
        <w:spacing w:before="120" w:after="120"/>
        <w:rPr>
          <w:rFonts w:cstheme="minorHAnsi"/>
          <w:sz w:val="28"/>
          <w:szCs w:val="28"/>
        </w:rPr>
      </w:pPr>
      <w:r w:rsidRPr="00100356">
        <w:rPr>
          <w:rFonts w:cstheme="minorHAnsi"/>
          <w:b/>
          <w:bCs/>
          <w:sz w:val="28"/>
          <w:szCs w:val="28"/>
        </w:rPr>
        <w:t>UserType</w:t>
      </w:r>
    </w:p>
    <w:p w14:paraId="0E72BF80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>public interface UserType {</w:t>
      </w:r>
    </w:p>
    <w:p w14:paraId="63293B9C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 xml:space="preserve">    String typeName();                 // Имя типа</w:t>
      </w:r>
    </w:p>
    <w:p w14:paraId="3FE0ACA9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 xml:space="preserve">    Object create();                   // Создание нового объекта</w:t>
      </w:r>
    </w:p>
    <w:p w14:paraId="294C92D5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 xml:space="preserve">    Object clone(Object obj);          // Клонирование объекта</w:t>
      </w:r>
    </w:p>
    <w:p w14:paraId="79A9BB22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  <w:lang w:val="en-US"/>
        </w:rPr>
      </w:pPr>
      <w:r w:rsidRPr="00DD3CD7">
        <w:rPr>
          <w:rFonts w:ascii="Consolas" w:hAnsi="Consolas" w:cstheme="minorHAnsi"/>
          <w:sz w:val="24"/>
          <w:szCs w:val="24"/>
        </w:rPr>
        <w:t xml:space="preserve">    </w:t>
      </w: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Object readValue(InputStreamReader in); // </w:t>
      </w:r>
      <w:r w:rsidRPr="00100356">
        <w:rPr>
          <w:rFonts w:ascii="Consolas" w:hAnsi="Consolas" w:cstheme="minorHAnsi"/>
          <w:sz w:val="24"/>
          <w:szCs w:val="24"/>
        </w:rPr>
        <w:t>Создание</w:t>
      </w: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 </w:t>
      </w:r>
      <w:r w:rsidRPr="00100356">
        <w:rPr>
          <w:rFonts w:ascii="Consolas" w:hAnsi="Consolas" w:cstheme="minorHAnsi"/>
          <w:sz w:val="24"/>
          <w:szCs w:val="24"/>
        </w:rPr>
        <w:t>и</w:t>
      </w: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 </w:t>
      </w:r>
      <w:r w:rsidRPr="00100356">
        <w:rPr>
          <w:rFonts w:ascii="Consolas" w:hAnsi="Consolas" w:cstheme="minorHAnsi"/>
          <w:sz w:val="24"/>
          <w:szCs w:val="24"/>
        </w:rPr>
        <w:t>чтение</w:t>
      </w: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 </w:t>
      </w:r>
      <w:r w:rsidRPr="00100356">
        <w:rPr>
          <w:rFonts w:ascii="Consolas" w:hAnsi="Consolas" w:cstheme="minorHAnsi"/>
          <w:sz w:val="24"/>
          <w:szCs w:val="24"/>
        </w:rPr>
        <w:t>объекта</w:t>
      </w:r>
    </w:p>
    <w:p w14:paraId="7F7D0BAC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  <w:lang w:val="en-US"/>
        </w:rPr>
        <w:t xml:space="preserve">    </w:t>
      </w:r>
      <w:r w:rsidRPr="00100356">
        <w:rPr>
          <w:rFonts w:ascii="Consolas" w:hAnsi="Consolas" w:cstheme="minorHAnsi"/>
          <w:sz w:val="24"/>
          <w:szCs w:val="24"/>
        </w:rPr>
        <w:t>Object parseValue(String ss);      // Создание объекта из строки</w:t>
      </w:r>
    </w:p>
    <w:p w14:paraId="7B35BD4B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 xml:space="preserve">    Comparator getTypeComparator();    // Компаратор для сравнения объектов</w:t>
      </w:r>
    </w:p>
    <w:p w14:paraId="57ABD12B" w14:textId="77777777" w:rsidR="00100356" w:rsidRPr="00100356" w:rsidRDefault="00100356" w:rsidP="00100356">
      <w:pPr>
        <w:rPr>
          <w:rFonts w:ascii="Consolas" w:hAnsi="Consolas" w:cstheme="minorHAnsi"/>
          <w:sz w:val="24"/>
          <w:szCs w:val="24"/>
        </w:rPr>
      </w:pPr>
      <w:r w:rsidRPr="00100356">
        <w:rPr>
          <w:rFonts w:ascii="Consolas" w:hAnsi="Consolas" w:cstheme="minorHAnsi"/>
          <w:sz w:val="24"/>
          <w:szCs w:val="24"/>
        </w:rPr>
        <w:t>}</w:t>
      </w:r>
    </w:p>
    <w:p w14:paraId="75844040" w14:textId="77777777" w:rsidR="00100356" w:rsidRPr="00100356" w:rsidRDefault="00100356" w:rsidP="00EC5DE8">
      <w:pPr>
        <w:numPr>
          <w:ilvl w:val="0"/>
          <w:numId w:val="30"/>
        </w:numPr>
        <w:tabs>
          <w:tab w:val="num" w:pos="720"/>
        </w:tabs>
        <w:spacing w:before="120" w:after="120"/>
        <w:ind w:left="0" w:firstLine="426"/>
        <w:rPr>
          <w:rFonts w:cstheme="minorHAnsi"/>
          <w:sz w:val="28"/>
          <w:szCs w:val="28"/>
        </w:rPr>
      </w:pPr>
      <w:r w:rsidRPr="00100356">
        <w:rPr>
          <w:rFonts w:cstheme="minorHAnsi"/>
          <w:sz w:val="28"/>
          <w:szCs w:val="28"/>
        </w:rPr>
        <w:t>Обеспечивает универсальный доступ к операциям создания, копирования и сравнения объектов.</w:t>
      </w:r>
    </w:p>
    <w:p w14:paraId="6DA1CB16" w14:textId="214A9FC2" w:rsidR="00100356" w:rsidRPr="00100356" w:rsidRDefault="00100356" w:rsidP="00EC5DE8">
      <w:pPr>
        <w:numPr>
          <w:ilvl w:val="0"/>
          <w:numId w:val="30"/>
        </w:numPr>
        <w:tabs>
          <w:tab w:val="num" w:pos="720"/>
        </w:tabs>
        <w:spacing w:before="120" w:after="120"/>
        <w:ind w:left="0" w:firstLine="426"/>
        <w:rPr>
          <w:rFonts w:cstheme="minorHAnsi"/>
          <w:sz w:val="28"/>
          <w:szCs w:val="28"/>
        </w:rPr>
      </w:pPr>
      <w:r w:rsidRPr="00100356">
        <w:rPr>
          <w:rFonts w:cstheme="minorHAnsi"/>
          <w:sz w:val="28"/>
          <w:szCs w:val="28"/>
        </w:rPr>
        <w:t xml:space="preserve">Интерфейс применим как к собственным типам (например, </w:t>
      </w:r>
      <w:r>
        <w:rPr>
          <w:rFonts w:cstheme="minorHAnsi"/>
          <w:sz w:val="28"/>
          <w:szCs w:val="28"/>
          <w:lang w:val="en-US"/>
        </w:rPr>
        <w:t>SparseMatrix</w:t>
      </w:r>
      <w:r w:rsidRPr="00100356">
        <w:rPr>
          <w:rFonts w:cstheme="minorHAnsi"/>
          <w:sz w:val="28"/>
          <w:szCs w:val="28"/>
        </w:rPr>
        <w:t>), так и к стандартным (int, double, String).</w:t>
      </w:r>
    </w:p>
    <w:p w14:paraId="2180B61F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3. Класс SparseMatrix</w:t>
      </w:r>
    </w:p>
    <w:p w14:paraId="61D79442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Класс представляет разреженную матрицу в координатном формате (COO): хранятся только ненулевые элементы в виде списка троек (строка, столбец, значение). Значение элемента имеет тип double.</w:t>
      </w:r>
    </w:p>
    <w:p w14:paraId="265F8F61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lastRenderedPageBreak/>
        <w:t>Реализованы основные операции:</w:t>
      </w:r>
    </w:p>
    <w:p w14:paraId="3B0C4931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Конструкторы: пустая матрица, матрица заданного размера, матрица из плотного представления double[][].</w:t>
      </w:r>
    </w:p>
    <w:p w14:paraId="6160A52E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add(SparseMatrix b) – сложение двух матриц одинакового размера.</w:t>
      </w:r>
    </w:p>
    <w:p w14:paraId="53ADC162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multiply(SparseMatrix b) – умножение матриц (размеры согласованы).</w:t>
      </w:r>
    </w:p>
    <w:p w14:paraId="4BE0A71D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multiply(double scalar) – умножение матрицы на скаляр.</w:t>
      </w:r>
    </w:p>
    <w:p w14:paraId="0477ED90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transpose() – транспонирование.</w:t>
      </w:r>
    </w:p>
    <w:p w14:paraId="07E1619E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setElem(int x, int y, double v) – установка/удаление элемента (если v = 0, элемент удаляется).</w:t>
      </w:r>
    </w:p>
    <w:p w14:paraId="6C6A95A1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Сохранение/загрузка в текстовом и бинарном форматах (saveToText, saveToBin, loadFromTxt, loadFromBin).</w:t>
      </w:r>
    </w:p>
    <w:p w14:paraId="4FFB3A46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printMatrixDense() – вывод матрицы в плотном виде для отладки.</w:t>
      </w:r>
    </w:p>
    <w:p w14:paraId="73F761C6" w14:textId="77777777" w:rsidR="00481CD4" w:rsidRPr="00481CD4" w:rsidRDefault="00481CD4" w:rsidP="00481CD4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matricesEqual(SparseMatrix other) – проверка равенства двух матриц.</w:t>
      </w:r>
    </w:p>
    <w:p w14:paraId="6B41A7E1" w14:textId="2D09F483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4. Интерфейс для базов</w:t>
      </w:r>
      <w:r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ого</w:t>
      </w: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 xml:space="preserve"> тип</w:t>
      </w:r>
      <w:r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а</w:t>
      </w:r>
    </w:p>
    <w:p w14:paraId="50D265CA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DoubleUserType</w:t>
      </w: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реализует интерфейс UserType для типа double:</w:t>
      </w:r>
    </w:p>
    <w:p w14:paraId="3297C462" w14:textId="77777777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typeName() возвращает "double".</w:t>
      </w:r>
    </w:p>
    <w:p w14:paraId="0355C0D1" w14:textId="77777777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create() возвращает 0.0.</w:t>
      </w:r>
    </w:p>
    <w:p w14:paraId="0BD2C3E8" w14:textId="77777777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clone(Object obj) возвращает копию переданного значения Double.</w:t>
      </w:r>
    </w:p>
    <w:p w14:paraId="2FB254AD" w14:textId="77777777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readValue(InputStreamReader in) читает строку из потока и парсит её в double.</w:t>
      </w:r>
    </w:p>
    <w:p w14:paraId="67674FEE" w14:textId="77777777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parseValue(String ss) преобразует строку в объект Double с помощью Double.parseDouble().</w:t>
      </w:r>
    </w:p>
    <w:p w14:paraId="084925D9" w14:textId="28DDA36F" w:rsidR="00481CD4" w:rsidRPr="00481CD4" w:rsidRDefault="00481CD4" w:rsidP="00481CD4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getTypeComparator() возвращает компаратор, использующий Double.compare() для упорядочивания значений по возрастанию.</w:t>
      </w:r>
    </w:p>
    <w:p w14:paraId="33D4FB92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SparseMatrixUserType</w:t>
      </w: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 xml:space="preserve"> реализует интерфейс UserType для собственного типа SparseMatrix:</w:t>
      </w:r>
    </w:p>
    <w:p w14:paraId="0CC3EE3A" w14:textId="77777777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typeName() возвращает "SparseMatrix".</w:t>
      </w:r>
    </w:p>
    <w:p w14:paraId="5396E6E9" w14:textId="77777777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create() создаёт пустую матрицу размером 0×0.</w:t>
      </w:r>
    </w:p>
    <w:p w14:paraId="5F254931" w14:textId="77777777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lastRenderedPageBreak/>
        <w:t>clone(Object obj) выполняет глубокое копирование матрицы (новый объект с теми же размерами и элементами).</w:t>
      </w:r>
    </w:p>
    <w:p w14:paraId="3475C0C2" w14:textId="77777777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readValue(InputStreamReader in) читает матрицу из текстового потока в формате, совместимом с методом saveToText() (первая строка — n m, далее строки с x y v).</w:t>
      </w:r>
    </w:p>
    <w:p w14:paraId="247091CB" w14:textId="77777777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parseValue(String ss) создаёт матрицу из строки вида "n m x1 y1 v1 x2 y2 v2 ...".</w:t>
      </w:r>
    </w:p>
    <w:p w14:paraId="0D95DEE2" w14:textId="0821EC38" w:rsidR="00481CD4" w:rsidRPr="00481CD4" w:rsidRDefault="00481CD4" w:rsidP="00481CD4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 xml:space="preserve">getTypeComparator() возвращает компаратор, </w:t>
      </w:r>
      <w:r w:rsidR="00DD3CD7">
        <w:rPr>
          <w:rFonts w:eastAsia="Times New Roman" w:cstheme="minorHAnsi"/>
          <w:color w:val="3B3B3B"/>
          <w:sz w:val="28"/>
          <w:szCs w:val="28"/>
          <w:lang w:eastAsia="ru-RU"/>
        </w:rPr>
        <w:t>сравнивает матрицы по норме.</w:t>
      </w:r>
    </w:p>
    <w:p w14:paraId="18F58C42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5. Универсальная структура данных — GenericHashTable</w:t>
      </w:r>
    </w:p>
    <w:p w14:paraId="1F129206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Структура данных из лабораторной работы №2 (хеш-таблица с цепочками) была обобщена и переименована в GenericHashTable. Теперь она работает с элементами произвольного типа благодаря использованию интерфейса UserType.</w:t>
      </w:r>
    </w:p>
    <w:p w14:paraId="2678C60D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Класс содержит:</w:t>
      </w:r>
    </w:p>
    <w:p w14:paraId="02529A59" w14:textId="77777777" w:rsidR="00481CD4" w:rsidRPr="00481CD4" w:rsidRDefault="00481CD4" w:rsidP="00481CD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Массив корзин (Node[] heads).</w:t>
      </w:r>
    </w:p>
    <w:p w14:paraId="35F7EF98" w14:textId="77777777" w:rsidR="00481CD4" w:rsidRPr="00481CD4" w:rsidRDefault="00481CD4" w:rsidP="00481CD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Поле UserType userType — описание типа хранимых элементов.</w:t>
      </w:r>
    </w:p>
    <w:p w14:paraId="03AF7AF5" w14:textId="77777777" w:rsidR="00481CD4" w:rsidRPr="00481CD4" w:rsidRDefault="00481CD4" w:rsidP="00481CD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Хранение значений как Object.</w:t>
      </w:r>
    </w:p>
    <w:p w14:paraId="7E0CC039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Основные методы:</w:t>
      </w:r>
    </w:p>
    <w:p w14:paraId="4A3745E4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addToEnd(Object value) – добавление элемента в конец соответствующей корзины.</w:t>
      </w:r>
    </w:p>
    <w:p w14:paraId="458106FB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insert(Object value, int index) – вставка элемента по логическому индексу (с учётом линейного обхода всех элементов).</w:t>
      </w:r>
    </w:p>
    <w:p w14:paraId="01F5AC25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delete(int index) – удаление элемента по логическому индексу.</w:t>
      </w:r>
    </w:p>
    <w:p w14:paraId="48D9BC91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get(int index) – получение элемента по логическому индексу.</w:t>
      </w:r>
    </w:p>
    <w:p w14:paraId="6423D833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forEach(Callback cb) – обход всех элементов с выполнением callback.</w:t>
      </w:r>
    </w:p>
    <w:p w14:paraId="4E29FEFC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 xml:space="preserve">sort() – создание новой отсортированной хеш-таблицы. Все элементы собираются в список, сортируются с использованием компаратора из </w:t>
      </w: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lastRenderedPageBreak/>
        <w:t>userType.getTypeComparator(), затем добавляются в новую таблицу в отсортированном порядке.</w:t>
      </w:r>
    </w:p>
    <w:p w14:paraId="3C27D6F3" w14:textId="77777777" w:rsidR="00481CD4" w:rsidRPr="00481CD4" w:rsidRDefault="00481CD4" w:rsidP="00481CD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size() – текущий размер таблицы.</w:t>
      </w:r>
    </w:p>
    <w:p w14:paraId="5F6DF41A" w14:textId="77777777" w:rsidR="00481CD4" w:rsidRPr="00481CD4" w:rsidRDefault="00481CD4" w:rsidP="00481CD4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481CD4">
        <w:rPr>
          <w:rFonts w:eastAsia="Times New Roman" w:cstheme="minorHAnsi"/>
          <w:color w:val="3B3B3B"/>
          <w:sz w:val="28"/>
          <w:szCs w:val="28"/>
          <w:lang w:eastAsia="ru-RU"/>
        </w:rPr>
        <w:t>Благодаря передаче объекта UserType при создании таблицы структура стала полностью универсальной и может хранить и упорядочивать объекты любого типа, поддерживающего данный интерфейс.</w:t>
      </w:r>
    </w:p>
    <w:p w14:paraId="08E3443B" w14:textId="77777777" w:rsidR="000D6F22" w:rsidRPr="000D6F22" w:rsidRDefault="000D6F22" w:rsidP="000D6F22">
      <w:pPr>
        <w:shd w:val="clear" w:color="auto" w:fill="FFFFFF"/>
        <w:spacing w:after="0" w:line="360" w:lineRule="auto"/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</w:pPr>
      <w:r w:rsidRPr="000D6F22">
        <w:rPr>
          <w:rFonts w:eastAsia="Times New Roman" w:cstheme="minorHAnsi"/>
          <w:b/>
          <w:bCs/>
          <w:color w:val="3B3B3B"/>
          <w:sz w:val="28"/>
          <w:szCs w:val="28"/>
          <w:lang w:eastAsia="ru-RU"/>
        </w:rPr>
        <w:t>6. Тестирование</w:t>
      </w:r>
    </w:p>
    <w:p w14:paraId="11BD467B" w14:textId="77777777" w:rsidR="000D6F22" w:rsidRPr="000D6F22" w:rsidRDefault="000D6F22" w:rsidP="000D6F22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D6F22">
        <w:rPr>
          <w:rFonts w:eastAsia="Times New Roman" w:cstheme="minorHAnsi"/>
          <w:color w:val="3B3B3B"/>
          <w:sz w:val="28"/>
          <w:szCs w:val="28"/>
          <w:lang w:eastAsia="ru-RU"/>
        </w:rPr>
        <w:t>В методе main() реализована тестовая последовательность:</w:t>
      </w:r>
    </w:p>
    <w:p w14:paraId="0DB3900B" w14:textId="77777777" w:rsidR="000D6F22" w:rsidRPr="000D6F22" w:rsidRDefault="000D6F22" w:rsidP="000D6F22">
      <w:pPr>
        <w:shd w:val="clear" w:color="auto" w:fill="FFFFFF"/>
        <w:spacing w:after="0" w:line="360" w:lineRule="auto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D6F22">
        <w:rPr>
          <w:rFonts w:eastAsia="Times New Roman" w:cstheme="minorHAnsi"/>
          <w:color w:val="3B3B3B"/>
          <w:sz w:val="28"/>
          <w:szCs w:val="28"/>
          <w:lang w:eastAsia="ru-RU"/>
        </w:rPr>
        <w:t>1. Разреженные матрицы (собственный тип SparseMatrix)</w:t>
      </w:r>
    </w:p>
    <w:p w14:paraId="0BC1FCC2" w14:textId="713C34A2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"===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Тестирование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HashTable 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===</w:t>
      </w:r>
      <w:r w:rsidRPr="00631CD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C0A5939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40DA2C5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matrixType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SparseMatrixType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3A2A28D9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E6DD908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HashTable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matrixType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72BFDB1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DB05DD2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20C180F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1.5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503B7F7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2.0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AB54146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3.0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                  </w:t>
      </w:r>
    </w:p>
    <w:p w14:paraId="3695C9EF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B70B5CF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4.0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DFB93D4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5.0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);                 </w:t>
      </w:r>
    </w:p>
    <w:p w14:paraId="5762E662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82D2A8D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7C61ABF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setElem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10.0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);                 </w:t>
      </w:r>
    </w:p>
    <w:p w14:paraId="15FCDBB8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m4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); </w:t>
      </w:r>
    </w:p>
    <w:p w14:paraId="2085DC84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A69700C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49FC49C3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EA689AA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m4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5FC3812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37FFC103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"1.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Исходное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состояние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таблицы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(SparseMatrix):"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99C6BF3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-&gt;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((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printMatrixDense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30E63DA4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BD799CB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insert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matrixType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clone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933B2B9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7F5C42F6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31CD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 клонирования и вставки m1 на позицию 1:"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1181DCD1" w14:textId="77777777" w:rsidR="00631CD2" w:rsidRPr="00DD3CD7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DD3CD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DD3CD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DD3CD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DD3CD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-&gt;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((</w:t>
      </w:r>
      <w:r w:rsidRPr="00DD3CD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DD3CD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DD3CD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printMatrixDense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3E0104BC" w14:textId="77777777" w:rsidR="00631CD2" w:rsidRPr="00DD3CD7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81F6CB9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631CD2">
        <w:rPr>
          <w:rFonts w:ascii="Consolas" w:eastAsia="Times New Roman" w:hAnsi="Consolas" w:cs="Times New Roman"/>
          <w:color w:val="EE0000"/>
          <w:sz w:val="21"/>
          <w:szCs w:val="21"/>
          <w:lang w:eastAsia="ru-RU"/>
        </w:rPr>
        <w:t>\n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Получение по индексу:"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789AD988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"Элемент с индексом 0:"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67983EEC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((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printMatrixDense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56B2E223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Элемент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индексом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3:"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79A42F7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        ((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get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printMatrixDense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6407C6EF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967AA6D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31CD2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Удаление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элементов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3901C4C8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3E6F471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); </w:t>
      </w:r>
    </w:p>
    <w:p w14:paraId="1E3C46FA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97BB9F1" w14:textId="77777777" w:rsidR="00631CD2" w:rsidRPr="00631CD2" w:rsidRDefault="00631CD2" w:rsidP="00631CD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удаления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осталось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size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631CD2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 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элементов</w:t>
      </w:r>
      <w:r w:rsidRPr="00631CD2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):"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A991336" w14:textId="77777777" w:rsidR="00631CD2" w:rsidRPr="00631CD2" w:rsidRDefault="00631CD2" w:rsidP="00631CD2">
      <w:pPr>
        <w:shd w:val="clear" w:color="auto" w:fill="FFFFFF"/>
        <w:spacing w:after="0" w:line="360" w:lineRule="auto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631CD2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-&gt;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((</w:t>
      </w:r>
      <w:r w:rsidRPr="00631CD2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SparseMatrix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 </w:t>
      </w:r>
      <w:r w:rsidRPr="00631CD2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obj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).</w:t>
      </w:r>
      <w:r w:rsidRPr="00631CD2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printMatrixDense</w:t>
      </w:r>
      <w:r w:rsidRPr="00631CD2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());</w:t>
      </w:r>
    </w:p>
    <w:p w14:paraId="5F6C8E49" w14:textId="036608D5" w:rsidR="00631CD2" w:rsidRPr="00DD3CD7" w:rsidRDefault="00631CD2" w:rsidP="00631CD2">
      <w:pPr>
        <w:pStyle w:val="af8"/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31CD2">
        <w:rPr>
          <w:rFonts w:eastAsia="Times New Roman" w:cstheme="minorHAnsi"/>
          <w:color w:val="3B3B3B"/>
          <w:sz w:val="28"/>
          <w:szCs w:val="28"/>
          <w:lang w:eastAsia="ru-RU"/>
        </w:rPr>
        <w:t>Проверка вставки и корректности обхода forEach.</w:t>
      </w:r>
    </w:p>
    <w:p w14:paraId="58715098" w14:textId="77777777" w:rsidR="00631CD2" w:rsidRPr="00631CD2" w:rsidRDefault="00631CD2" w:rsidP="00631CD2">
      <w:pPr>
        <w:pStyle w:val="af8"/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31CD2">
        <w:rPr>
          <w:rFonts w:eastAsia="Times New Roman" w:cstheme="minorHAnsi"/>
          <w:color w:val="3B3B3B"/>
          <w:sz w:val="28"/>
          <w:szCs w:val="28"/>
          <w:lang w:eastAsia="ru-RU"/>
        </w:rPr>
        <w:t>Клонирование матрицы m1 и вставка клона по индексу 1: table.insert(matrixType.clone(m1), 1);</w:t>
      </w:r>
    </w:p>
    <w:p w14:paraId="0DE51079" w14:textId="77777777" w:rsidR="00631CD2" w:rsidRPr="00DD3CD7" w:rsidRDefault="00631CD2" w:rsidP="00631CD2">
      <w:pPr>
        <w:pStyle w:val="af8"/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31CD2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Демонстрируется работа метода clone() и вставки в произвольную позицию. Получение элементов по индексу: System.out.println(table.get(0));System.out.println(table.get(3)); </w:t>
      </w:r>
    </w:p>
    <w:p w14:paraId="26C3EA26" w14:textId="0E2DCB83" w:rsidR="00631CD2" w:rsidRPr="00631CD2" w:rsidRDefault="00631CD2" w:rsidP="00631CD2">
      <w:pPr>
        <w:pStyle w:val="af8"/>
        <w:numPr>
          <w:ilvl w:val="0"/>
          <w:numId w:val="36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31CD2">
        <w:rPr>
          <w:rFonts w:eastAsia="Times New Roman" w:cstheme="minorHAnsi"/>
          <w:color w:val="3B3B3B"/>
          <w:sz w:val="28"/>
          <w:szCs w:val="28"/>
          <w:lang w:eastAsia="ru-RU"/>
        </w:rPr>
        <w:t xml:space="preserve">Проверяется корректность линейного индексирования независимо от хеш-распределения. </w:t>
      </w:r>
    </w:p>
    <w:p w14:paraId="6458D446" w14:textId="1EF47741" w:rsidR="000F3617" w:rsidRPr="000F3617" w:rsidRDefault="00631CD2" w:rsidP="000F3617">
      <w:pPr>
        <w:pStyle w:val="af8"/>
        <w:numPr>
          <w:ilvl w:val="0"/>
          <w:numId w:val="27"/>
        </w:numPr>
        <w:shd w:val="clear" w:color="auto" w:fill="FFFFFF"/>
        <w:spacing w:after="0" w:line="360" w:lineRule="auto"/>
        <w:ind w:left="0" w:firstLine="0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631CD2">
        <w:rPr>
          <w:rFonts w:eastAsia="Times New Roman" w:cstheme="minorHAnsi"/>
          <w:color w:val="3B3B3B"/>
          <w:sz w:val="28"/>
          <w:szCs w:val="28"/>
          <w:lang w:eastAsia="ru-RU"/>
        </w:rPr>
        <w:t>Числа типа double (стандартный тип)</w:t>
      </w:r>
    </w:p>
    <w:p w14:paraId="3ED46682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D3CD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UserType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756D6456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00AF32A7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HashTable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new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HashTable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,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5C36EA70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41CCA640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"3.14"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6312C934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"-7.5"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62BDB591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"10.0"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22EB682D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"3.14"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  </w:t>
      </w:r>
    </w:p>
    <w:p w14:paraId="3C083A6C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"0.0"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22B6244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addToEnd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"-100.5"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409B09A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6CEB659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"До сортировки:"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133623EA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printBucketState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1F0C8899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3EE11F16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D727019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insert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doubleType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parseValue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"999.9"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), </w:t>
      </w:r>
      <w:r w:rsidRPr="000F361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0A435882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54A73C81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вставки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999.9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в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начало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EC9136E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printBucketState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2FB3262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29C8C81F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16B2241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HashTable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sortedDouble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();</w:t>
      </w:r>
    </w:p>
    <w:p w14:paraId="4B1FE74A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После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сортировки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21F8E6AA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printBucketState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sortedDouble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64B5C6FF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CA00A2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              </w:t>
      </w:r>
    </w:p>
    <w:p w14:paraId="12B2CBD2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delete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size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()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);</w:t>
      </w:r>
    </w:p>
    <w:p w14:paraId="7041F39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</w:p>
    <w:p w14:paraId="2D2B639E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"После удаления двух элементов (осталось 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size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()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+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"):"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);</w:t>
      </w:r>
    </w:p>
    <w:p w14:paraId="749963DC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table2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forEach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-&gt;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(</w:t>
      </w:r>
      <w:r w:rsidRPr="000F3617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v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</w:t>
      </w:r>
      <w:r w:rsidRPr="000F361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 "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));</w:t>
      </w:r>
    </w:p>
    <w:p w14:paraId="3B98E95B" w14:textId="77777777" w:rsidR="000F3617" w:rsidRPr="000F3617" w:rsidRDefault="000F3617" w:rsidP="000F36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        </w:t>
      </w:r>
      <w:r w:rsidRPr="000F3617">
        <w:rPr>
          <w:rFonts w:ascii="Consolas" w:eastAsia="Times New Roman" w:hAnsi="Consolas" w:cs="Times New Roman"/>
          <w:color w:val="267F99"/>
          <w:sz w:val="21"/>
          <w:szCs w:val="21"/>
          <w:lang w:eastAsia="ru-RU"/>
        </w:rPr>
        <w:t>System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0070C1"/>
          <w:sz w:val="21"/>
          <w:szCs w:val="21"/>
          <w:lang w:eastAsia="ru-RU"/>
        </w:rPr>
        <w:t>out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.</w:t>
      </w:r>
      <w:r w:rsidRPr="000F3617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println</w:t>
      </w:r>
      <w:r w:rsidRPr="000F3617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();</w:t>
      </w:r>
    </w:p>
    <w:p w14:paraId="6837A399" w14:textId="77777777" w:rsidR="00631CD2" w:rsidRDefault="00631CD2" w:rsidP="00631CD2">
      <w:pPr>
        <w:shd w:val="clear" w:color="auto" w:fill="FFFFFF"/>
        <w:spacing w:after="0" w:line="360" w:lineRule="auto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</w:p>
    <w:p w14:paraId="487225ED" w14:textId="77777777" w:rsidR="000F3617" w:rsidRPr="000F3617" w:rsidRDefault="000F3617" w:rsidP="000F3617">
      <w:pPr>
        <w:pStyle w:val="af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F3617">
        <w:rPr>
          <w:rFonts w:eastAsia="Times New Roman" w:cstheme="minorHAnsi"/>
          <w:color w:val="3B3B3B"/>
          <w:sz w:val="28"/>
          <w:szCs w:val="28"/>
          <w:lang w:eastAsia="ru-RU"/>
        </w:rPr>
        <w:t>Проверка корректной сортировки по возрастанию с учётом дубликатов.</w:t>
      </w:r>
    </w:p>
    <w:p w14:paraId="5E25D1A2" w14:textId="77777777" w:rsidR="000F3617" w:rsidRPr="000F3617" w:rsidRDefault="000F3617" w:rsidP="000F3617">
      <w:pPr>
        <w:pStyle w:val="af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F3617">
        <w:rPr>
          <w:rFonts w:eastAsia="Times New Roman" w:cstheme="minorHAnsi"/>
          <w:color w:val="3B3B3B"/>
          <w:sz w:val="28"/>
          <w:szCs w:val="28"/>
          <w:lang w:eastAsia="ru-RU"/>
        </w:rPr>
        <w:t>Демонстрируется работа parseValue(), компаратора для double и метода sort().</w:t>
      </w:r>
    </w:p>
    <w:p w14:paraId="6BE81A34" w14:textId="4D889748" w:rsidR="000F3617" w:rsidRPr="000F3617" w:rsidRDefault="000F3617" w:rsidP="000F3617">
      <w:pPr>
        <w:pStyle w:val="af8"/>
        <w:numPr>
          <w:ilvl w:val="0"/>
          <w:numId w:val="37"/>
        </w:numPr>
        <w:shd w:val="clear" w:color="auto" w:fill="FFFFFF"/>
        <w:spacing w:after="0" w:line="360" w:lineRule="auto"/>
        <w:ind w:left="0" w:firstLine="567"/>
        <w:jc w:val="both"/>
        <w:rPr>
          <w:rFonts w:eastAsia="Times New Roman" w:cstheme="minorHAnsi"/>
          <w:color w:val="3B3B3B"/>
          <w:sz w:val="28"/>
          <w:szCs w:val="28"/>
          <w:lang w:eastAsia="ru-RU"/>
        </w:rPr>
      </w:pPr>
      <w:r w:rsidRPr="000F3617">
        <w:rPr>
          <w:rFonts w:eastAsia="Times New Roman" w:cstheme="minorHAnsi"/>
          <w:color w:val="3B3B3B"/>
          <w:sz w:val="28"/>
          <w:szCs w:val="28"/>
          <w:lang w:eastAsia="ru-RU"/>
        </w:rPr>
        <w:t>Удаление двух</w:t>
      </w:r>
      <w:r>
        <w:rPr>
          <w:rFonts w:eastAsia="Times New Roman" w:cstheme="minorHAnsi"/>
          <w:color w:val="3B3B3B"/>
          <w:sz w:val="28"/>
          <w:szCs w:val="28"/>
          <w:lang w:eastAsia="ru-RU"/>
        </w:rPr>
        <w:t xml:space="preserve"> </w:t>
      </w:r>
      <w:r w:rsidRPr="000F3617">
        <w:rPr>
          <w:rFonts w:eastAsia="Times New Roman" w:cstheme="minorHAnsi"/>
          <w:color w:val="3B3B3B"/>
          <w:sz w:val="28"/>
          <w:szCs w:val="28"/>
          <w:lang w:eastAsia="ru-RU"/>
        </w:rPr>
        <w:t>элементов:</w:t>
      </w:r>
    </w:p>
    <w:p w14:paraId="42421B60" w14:textId="042DA81B" w:rsidR="000F3617" w:rsidRPr="000F3617" w:rsidRDefault="000F3617" w:rsidP="000F3617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val="en-US" w:eastAsia="ru-RU"/>
        </w:rPr>
      </w:pPr>
      <w:r w:rsidRPr="000F3617">
        <w:rPr>
          <w:rFonts w:eastAsia="Times New Roman" w:cstheme="minorHAnsi"/>
          <w:color w:val="3B3B3B"/>
          <w:sz w:val="28"/>
          <w:szCs w:val="28"/>
          <w:lang w:val="en-US" w:eastAsia="ru-RU"/>
        </w:rPr>
        <w:t xml:space="preserve">table2.delete(0); </w:t>
      </w:r>
    </w:p>
    <w:p w14:paraId="5E392CF1" w14:textId="22650DA3" w:rsidR="000F3617" w:rsidRPr="00DD3CD7" w:rsidRDefault="000F3617" w:rsidP="000F3617">
      <w:pPr>
        <w:shd w:val="clear" w:color="auto" w:fill="FFFFFF"/>
        <w:spacing w:after="0" w:line="360" w:lineRule="auto"/>
        <w:ind w:firstLine="567"/>
        <w:jc w:val="both"/>
        <w:rPr>
          <w:rFonts w:eastAsia="Times New Roman" w:cstheme="minorHAnsi"/>
          <w:color w:val="3B3B3B"/>
          <w:sz w:val="28"/>
          <w:szCs w:val="28"/>
          <w:lang w:val="en-US" w:eastAsia="ru-RU"/>
        </w:rPr>
      </w:pPr>
      <w:r w:rsidRPr="000F3617">
        <w:rPr>
          <w:rFonts w:eastAsia="Times New Roman" w:cstheme="minorHAnsi"/>
          <w:color w:val="3B3B3B"/>
          <w:sz w:val="28"/>
          <w:szCs w:val="28"/>
          <w:lang w:val="en-US" w:eastAsia="ru-RU"/>
        </w:rPr>
        <w:t xml:space="preserve">table2.delete(table2.size()-1); </w:t>
      </w:r>
    </w:p>
    <w:sectPr w:rsidR="000F3617" w:rsidRPr="00DD3CD7" w:rsidSect="004C6C3A">
      <w:footerReference w:type="first" r:id="rId13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05CCC" w14:textId="77777777" w:rsidR="00F27082" w:rsidRDefault="00F27082" w:rsidP="00BC5F26">
      <w:pPr>
        <w:spacing w:after="0" w:line="240" w:lineRule="auto"/>
      </w:pPr>
      <w:r>
        <w:separator/>
      </w:r>
    </w:p>
  </w:endnote>
  <w:endnote w:type="continuationSeparator" w:id="0">
    <w:p w14:paraId="58FD5B33" w14:textId="77777777" w:rsidR="00F27082" w:rsidRDefault="00F27082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34CE9C94" w14:textId="7DF7C926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4D2AA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333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245EA11F" w14:textId="653631C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2AA2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9CE7C" w14:textId="77777777" w:rsidR="00F27082" w:rsidRDefault="00F27082" w:rsidP="00BC5F26">
      <w:pPr>
        <w:spacing w:after="0" w:line="240" w:lineRule="auto"/>
      </w:pPr>
      <w:r>
        <w:separator/>
      </w:r>
    </w:p>
  </w:footnote>
  <w:footnote w:type="continuationSeparator" w:id="0">
    <w:p w14:paraId="600AC883" w14:textId="77777777" w:rsidR="00F27082" w:rsidRDefault="00F27082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C46149"/>
    <w:multiLevelType w:val="hybridMultilevel"/>
    <w:tmpl w:val="0422C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F3D93"/>
    <w:multiLevelType w:val="hybridMultilevel"/>
    <w:tmpl w:val="D7DA814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A3FB3"/>
    <w:multiLevelType w:val="multilevel"/>
    <w:tmpl w:val="CC7A0AD6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56D91"/>
    <w:multiLevelType w:val="hybridMultilevel"/>
    <w:tmpl w:val="C102DAF6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F58E2"/>
    <w:multiLevelType w:val="hybridMultilevel"/>
    <w:tmpl w:val="7356205E"/>
    <w:lvl w:ilvl="0" w:tplc="6930CD0A">
      <w:start w:val="1"/>
      <w:numFmt w:val="decimal"/>
      <w:pStyle w:val="1"/>
      <w:suff w:val="space"/>
      <w:lvlText w:val="%1"/>
      <w:lvlJc w:val="right"/>
      <w:pPr>
        <w:ind w:left="720" w:hanging="360"/>
      </w:pPr>
    </w:lvl>
    <w:lvl w:ilvl="1" w:tplc="0BFE917C">
      <w:start w:val="1"/>
      <w:numFmt w:val="lowerLetter"/>
      <w:suff w:val="space"/>
      <w:lvlText w:val="%2."/>
      <w:lvlJc w:val="left"/>
      <w:pPr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0532FBA"/>
    <w:multiLevelType w:val="hybridMultilevel"/>
    <w:tmpl w:val="C2F0F682"/>
    <w:lvl w:ilvl="0" w:tplc="AB3C8932">
      <w:start w:val="1"/>
      <w:numFmt w:val="bullet"/>
      <w:suff w:val="space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5F66418"/>
    <w:multiLevelType w:val="multilevel"/>
    <w:tmpl w:val="7EB43E34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  <w:szCs w:val="32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0AA7D7B"/>
    <w:multiLevelType w:val="hybridMultilevel"/>
    <w:tmpl w:val="537AE882"/>
    <w:lvl w:ilvl="0" w:tplc="24484476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7EC6058"/>
    <w:multiLevelType w:val="multilevel"/>
    <w:tmpl w:val="9D5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DB0290"/>
    <w:multiLevelType w:val="multilevel"/>
    <w:tmpl w:val="7F822FD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54201285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E6DCB"/>
    <w:multiLevelType w:val="hybridMultilevel"/>
    <w:tmpl w:val="C6A8D5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4131B2"/>
    <w:multiLevelType w:val="multilevel"/>
    <w:tmpl w:val="54F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363FC"/>
    <w:multiLevelType w:val="multilevel"/>
    <w:tmpl w:val="EAD0CD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8B42D6"/>
    <w:multiLevelType w:val="hybridMultilevel"/>
    <w:tmpl w:val="806043D0"/>
    <w:lvl w:ilvl="0" w:tplc="AB3C8932">
      <w:start w:val="1"/>
      <w:numFmt w:val="bullet"/>
      <w:suff w:val="space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8137D20"/>
    <w:multiLevelType w:val="multilevel"/>
    <w:tmpl w:val="191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28C262F"/>
    <w:multiLevelType w:val="multilevel"/>
    <w:tmpl w:val="27D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9742D63"/>
    <w:multiLevelType w:val="multilevel"/>
    <w:tmpl w:val="80861AA2"/>
    <w:lvl w:ilvl="0">
      <w:start w:val="1"/>
      <w:numFmt w:val="bullet"/>
      <w:suff w:val="space"/>
      <w:lvlText w:val=""/>
      <w:lvlJc w:val="left"/>
      <w:pPr>
        <w:ind w:left="1068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B23A0"/>
    <w:multiLevelType w:val="multilevel"/>
    <w:tmpl w:val="DB6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69422">
    <w:abstractNumId w:val="19"/>
  </w:num>
  <w:num w:numId="2" w16cid:durableId="1557013783">
    <w:abstractNumId w:val="0"/>
  </w:num>
  <w:num w:numId="3" w16cid:durableId="273441224">
    <w:abstractNumId w:val="7"/>
  </w:num>
  <w:num w:numId="4" w16cid:durableId="286012659">
    <w:abstractNumId w:val="15"/>
  </w:num>
  <w:num w:numId="5" w16cid:durableId="1852066939">
    <w:abstractNumId w:val="11"/>
  </w:num>
  <w:num w:numId="6" w16cid:durableId="2146727624">
    <w:abstractNumId w:val="13"/>
  </w:num>
  <w:num w:numId="7" w16cid:durableId="1663073548">
    <w:abstractNumId w:val="12"/>
  </w:num>
  <w:num w:numId="8" w16cid:durableId="1331248482">
    <w:abstractNumId w:val="9"/>
  </w:num>
  <w:num w:numId="9" w16cid:durableId="1905603140">
    <w:abstractNumId w:val="28"/>
  </w:num>
  <w:num w:numId="10" w16cid:durableId="1754206846">
    <w:abstractNumId w:val="27"/>
  </w:num>
  <w:num w:numId="11" w16cid:durableId="167406489">
    <w:abstractNumId w:val="1"/>
  </w:num>
  <w:num w:numId="12" w16cid:durableId="1908883789">
    <w:abstractNumId w:val="17"/>
  </w:num>
  <w:num w:numId="13" w16cid:durableId="1494756071">
    <w:abstractNumId w:val="22"/>
  </w:num>
  <w:num w:numId="14" w16cid:durableId="2046828437">
    <w:abstractNumId w:val="30"/>
  </w:num>
  <w:num w:numId="15" w16cid:durableId="1651901692">
    <w:abstractNumId w:val="31"/>
  </w:num>
  <w:num w:numId="16" w16cid:durableId="625425532">
    <w:abstractNumId w:val="6"/>
  </w:num>
  <w:num w:numId="17" w16cid:durableId="487482228">
    <w:abstractNumId w:val="8"/>
  </w:num>
  <w:num w:numId="18" w16cid:durableId="1162429113">
    <w:abstractNumId w:val="25"/>
  </w:num>
  <w:num w:numId="19" w16cid:durableId="629554707">
    <w:abstractNumId w:val="5"/>
  </w:num>
  <w:num w:numId="20" w16cid:durableId="1100952654">
    <w:abstractNumId w:val="6"/>
  </w:num>
  <w:num w:numId="21" w16cid:durableId="2112234525">
    <w:abstractNumId w:val="2"/>
  </w:num>
  <w:num w:numId="22" w16cid:durableId="758258246">
    <w:abstractNumId w:val="14"/>
  </w:num>
  <w:num w:numId="23" w16cid:durableId="864755088">
    <w:abstractNumId w:val="6"/>
  </w:num>
  <w:num w:numId="24" w16cid:durableId="1386878780">
    <w:abstractNumId w:val="3"/>
  </w:num>
  <w:num w:numId="25" w16cid:durableId="1543130757">
    <w:abstractNumId w:val="6"/>
  </w:num>
  <w:num w:numId="26" w16cid:durableId="91435533">
    <w:abstractNumId w:val="21"/>
  </w:num>
  <w:num w:numId="27" w16cid:durableId="2033341403">
    <w:abstractNumId w:val="18"/>
  </w:num>
  <w:num w:numId="28" w16cid:durableId="1231499946">
    <w:abstractNumId w:val="10"/>
  </w:num>
  <w:num w:numId="29" w16cid:durableId="2085490532">
    <w:abstractNumId w:val="24"/>
  </w:num>
  <w:num w:numId="30" w16cid:durableId="1388917401">
    <w:abstractNumId w:val="4"/>
  </w:num>
  <w:num w:numId="31" w16cid:durableId="1419717881">
    <w:abstractNumId w:val="26"/>
  </w:num>
  <w:num w:numId="32" w16cid:durableId="264848295">
    <w:abstractNumId w:val="16"/>
  </w:num>
  <w:num w:numId="33" w16cid:durableId="1278947349">
    <w:abstractNumId w:val="29"/>
  </w:num>
  <w:num w:numId="34" w16cid:durableId="925308504">
    <w:abstractNumId w:val="33"/>
  </w:num>
  <w:num w:numId="35" w16cid:durableId="1921021417">
    <w:abstractNumId w:val="23"/>
  </w:num>
  <w:num w:numId="36" w16cid:durableId="1871643139">
    <w:abstractNumId w:val="20"/>
  </w:num>
  <w:num w:numId="37" w16cid:durableId="23732971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ttachedTemplate r:id="rId1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E0"/>
    <w:rsid w:val="000026E3"/>
    <w:rsid w:val="000049D1"/>
    <w:rsid w:val="00005AF6"/>
    <w:rsid w:val="00006D81"/>
    <w:rsid w:val="00007218"/>
    <w:rsid w:val="00014EF5"/>
    <w:rsid w:val="00023C98"/>
    <w:rsid w:val="00030E9F"/>
    <w:rsid w:val="00041F0A"/>
    <w:rsid w:val="00042432"/>
    <w:rsid w:val="00052A87"/>
    <w:rsid w:val="000610C8"/>
    <w:rsid w:val="00075156"/>
    <w:rsid w:val="00081D89"/>
    <w:rsid w:val="00081E76"/>
    <w:rsid w:val="000832CE"/>
    <w:rsid w:val="00090AF9"/>
    <w:rsid w:val="00090DB0"/>
    <w:rsid w:val="00092B36"/>
    <w:rsid w:val="000A122A"/>
    <w:rsid w:val="000A7156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6F22"/>
    <w:rsid w:val="000D74EA"/>
    <w:rsid w:val="000E0DE4"/>
    <w:rsid w:val="000E1AEB"/>
    <w:rsid w:val="000E4C4D"/>
    <w:rsid w:val="000F0027"/>
    <w:rsid w:val="000F3617"/>
    <w:rsid w:val="000F3813"/>
    <w:rsid w:val="000F5061"/>
    <w:rsid w:val="000F560F"/>
    <w:rsid w:val="000F5D86"/>
    <w:rsid w:val="0010035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2BE0"/>
    <w:rsid w:val="00133DE7"/>
    <w:rsid w:val="00141BFD"/>
    <w:rsid w:val="00143BC8"/>
    <w:rsid w:val="00150DDD"/>
    <w:rsid w:val="00151071"/>
    <w:rsid w:val="00151561"/>
    <w:rsid w:val="00152804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0EE3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9D6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28C7"/>
    <w:rsid w:val="00215B33"/>
    <w:rsid w:val="002212FD"/>
    <w:rsid w:val="00224ABC"/>
    <w:rsid w:val="00226938"/>
    <w:rsid w:val="0022731C"/>
    <w:rsid w:val="00227CEB"/>
    <w:rsid w:val="00231575"/>
    <w:rsid w:val="00233EE1"/>
    <w:rsid w:val="00237208"/>
    <w:rsid w:val="00242449"/>
    <w:rsid w:val="00246C81"/>
    <w:rsid w:val="00250CD9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4DEA"/>
    <w:rsid w:val="002871F7"/>
    <w:rsid w:val="00290685"/>
    <w:rsid w:val="0029161E"/>
    <w:rsid w:val="00293C94"/>
    <w:rsid w:val="002A04EA"/>
    <w:rsid w:val="002A6CFC"/>
    <w:rsid w:val="002B17AE"/>
    <w:rsid w:val="002B2580"/>
    <w:rsid w:val="002B60D9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BA5"/>
    <w:rsid w:val="00303897"/>
    <w:rsid w:val="003132D6"/>
    <w:rsid w:val="003147C0"/>
    <w:rsid w:val="00314C20"/>
    <w:rsid w:val="00321000"/>
    <w:rsid w:val="0032217C"/>
    <w:rsid w:val="003321E1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1108"/>
    <w:rsid w:val="004032AF"/>
    <w:rsid w:val="00403A26"/>
    <w:rsid w:val="00405A1F"/>
    <w:rsid w:val="0040635F"/>
    <w:rsid w:val="00412627"/>
    <w:rsid w:val="004142B3"/>
    <w:rsid w:val="00415D13"/>
    <w:rsid w:val="00420DAC"/>
    <w:rsid w:val="00423FA2"/>
    <w:rsid w:val="004248F4"/>
    <w:rsid w:val="004255C1"/>
    <w:rsid w:val="00426EB6"/>
    <w:rsid w:val="00427717"/>
    <w:rsid w:val="0043579F"/>
    <w:rsid w:val="00435C01"/>
    <w:rsid w:val="00435EDA"/>
    <w:rsid w:val="00436271"/>
    <w:rsid w:val="004412F6"/>
    <w:rsid w:val="004473A2"/>
    <w:rsid w:val="00453B22"/>
    <w:rsid w:val="00455A11"/>
    <w:rsid w:val="0046276A"/>
    <w:rsid w:val="00462D1F"/>
    <w:rsid w:val="0047021E"/>
    <w:rsid w:val="00471A30"/>
    <w:rsid w:val="0047292D"/>
    <w:rsid w:val="00477E42"/>
    <w:rsid w:val="0048054D"/>
    <w:rsid w:val="00481B1A"/>
    <w:rsid w:val="00481CD4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A2867"/>
    <w:rsid w:val="004A6E51"/>
    <w:rsid w:val="004A7CE9"/>
    <w:rsid w:val="004B37DA"/>
    <w:rsid w:val="004B7F7B"/>
    <w:rsid w:val="004C26BC"/>
    <w:rsid w:val="004C2CE3"/>
    <w:rsid w:val="004C53D8"/>
    <w:rsid w:val="004C696E"/>
    <w:rsid w:val="004C6C3A"/>
    <w:rsid w:val="004C6EE9"/>
    <w:rsid w:val="004C7147"/>
    <w:rsid w:val="004D0DEF"/>
    <w:rsid w:val="004D2AA2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76A1"/>
    <w:rsid w:val="005418E5"/>
    <w:rsid w:val="00543782"/>
    <w:rsid w:val="00546647"/>
    <w:rsid w:val="005527A3"/>
    <w:rsid w:val="00552C2B"/>
    <w:rsid w:val="00555A8C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87C13"/>
    <w:rsid w:val="00596BD4"/>
    <w:rsid w:val="005A0128"/>
    <w:rsid w:val="005A7FC0"/>
    <w:rsid w:val="005B14AF"/>
    <w:rsid w:val="005B5E9C"/>
    <w:rsid w:val="005C02C8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EC6"/>
    <w:rsid w:val="00631CD2"/>
    <w:rsid w:val="00633647"/>
    <w:rsid w:val="006336AF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740E"/>
    <w:rsid w:val="00674ED8"/>
    <w:rsid w:val="00676B44"/>
    <w:rsid w:val="0067722B"/>
    <w:rsid w:val="0068024D"/>
    <w:rsid w:val="006848D5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4C7A"/>
    <w:rsid w:val="007175E4"/>
    <w:rsid w:val="007177A7"/>
    <w:rsid w:val="00717F85"/>
    <w:rsid w:val="007223BF"/>
    <w:rsid w:val="00724444"/>
    <w:rsid w:val="00731926"/>
    <w:rsid w:val="007341BE"/>
    <w:rsid w:val="0073438D"/>
    <w:rsid w:val="0074229E"/>
    <w:rsid w:val="007431F8"/>
    <w:rsid w:val="00750A38"/>
    <w:rsid w:val="00755160"/>
    <w:rsid w:val="00757338"/>
    <w:rsid w:val="00763F2E"/>
    <w:rsid w:val="007653CC"/>
    <w:rsid w:val="00765CC3"/>
    <w:rsid w:val="007661AF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94C"/>
    <w:rsid w:val="007C55B8"/>
    <w:rsid w:val="007C72E6"/>
    <w:rsid w:val="007D30CD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5B26"/>
    <w:rsid w:val="008612DD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3102"/>
    <w:rsid w:val="00884B58"/>
    <w:rsid w:val="008912B0"/>
    <w:rsid w:val="0089468F"/>
    <w:rsid w:val="00897B1C"/>
    <w:rsid w:val="008A3891"/>
    <w:rsid w:val="008A5338"/>
    <w:rsid w:val="008A747B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EF2"/>
    <w:rsid w:val="008E6E1D"/>
    <w:rsid w:val="008F052F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522"/>
    <w:rsid w:val="00925FFD"/>
    <w:rsid w:val="0092611A"/>
    <w:rsid w:val="009266EF"/>
    <w:rsid w:val="009303C9"/>
    <w:rsid w:val="00935A78"/>
    <w:rsid w:val="00940D2A"/>
    <w:rsid w:val="00941C4E"/>
    <w:rsid w:val="009427E3"/>
    <w:rsid w:val="00942EDC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57B2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1346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A327B"/>
    <w:rsid w:val="00AA39B0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7663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B033FF"/>
    <w:rsid w:val="00B10EA2"/>
    <w:rsid w:val="00B172C5"/>
    <w:rsid w:val="00B17F47"/>
    <w:rsid w:val="00B247B5"/>
    <w:rsid w:val="00B24DE1"/>
    <w:rsid w:val="00B25934"/>
    <w:rsid w:val="00B25F22"/>
    <w:rsid w:val="00B26051"/>
    <w:rsid w:val="00B27CFC"/>
    <w:rsid w:val="00B3006C"/>
    <w:rsid w:val="00B305C2"/>
    <w:rsid w:val="00B30F2F"/>
    <w:rsid w:val="00B3388B"/>
    <w:rsid w:val="00B41D7B"/>
    <w:rsid w:val="00B4405A"/>
    <w:rsid w:val="00B47AC4"/>
    <w:rsid w:val="00B52E6A"/>
    <w:rsid w:val="00B541D4"/>
    <w:rsid w:val="00B54EF1"/>
    <w:rsid w:val="00B56AD1"/>
    <w:rsid w:val="00B56DE5"/>
    <w:rsid w:val="00B57B2B"/>
    <w:rsid w:val="00B57CDB"/>
    <w:rsid w:val="00B60C0D"/>
    <w:rsid w:val="00B639E1"/>
    <w:rsid w:val="00B64178"/>
    <w:rsid w:val="00B6612F"/>
    <w:rsid w:val="00B6731B"/>
    <w:rsid w:val="00B7097C"/>
    <w:rsid w:val="00B71A9F"/>
    <w:rsid w:val="00B773F5"/>
    <w:rsid w:val="00B77984"/>
    <w:rsid w:val="00B92393"/>
    <w:rsid w:val="00BB0274"/>
    <w:rsid w:val="00BB4667"/>
    <w:rsid w:val="00BB4EBC"/>
    <w:rsid w:val="00BC3B0F"/>
    <w:rsid w:val="00BC3E03"/>
    <w:rsid w:val="00BC5CC1"/>
    <w:rsid w:val="00BC5F26"/>
    <w:rsid w:val="00BD747E"/>
    <w:rsid w:val="00BE0BD9"/>
    <w:rsid w:val="00BE32CD"/>
    <w:rsid w:val="00BE371D"/>
    <w:rsid w:val="00BF2395"/>
    <w:rsid w:val="00BF30EC"/>
    <w:rsid w:val="00BF3E76"/>
    <w:rsid w:val="00BF4ABA"/>
    <w:rsid w:val="00BF5A29"/>
    <w:rsid w:val="00C03424"/>
    <w:rsid w:val="00C03A49"/>
    <w:rsid w:val="00C067B1"/>
    <w:rsid w:val="00C07B22"/>
    <w:rsid w:val="00C15213"/>
    <w:rsid w:val="00C2095D"/>
    <w:rsid w:val="00C21022"/>
    <w:rsid w:val="00C21C28"/>
    <w:rsid w:val="00C25E17"/>
    <w:rsid w:val="00C32DE8"/>
    <w:rsid w:val="00C32E57"/>
    <w:rsid w:val="00C3666D"/>
    <w:rsid w:val="00C4275B"/>
    <w:rsid w:val="00C42B14"/>
    <w:rsid w:val="00C43A5D"/>
    <w:rsid w:val="00C43BDD"/>
    <w:rsid w:val="00C467A5"/>
    <w:rsid w:val="00C52EE9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1833"/>
    <w:rsid w:val="00D22775"/>
    <w:rsid w:val="00D25ED7"/>
    <w:rsid w:val="00D35B2E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69B4"/>
    <w:rsid w:val="00DA3B20"/>
    <w:rsid w:val="00DA49D8"/>
    <w:rsid w:val="00DA7902"/>
    <w:rsid w:val="00DB2235"/>
    <w:rsid w:val="00DB24B1"/>
    <w:rsid w:val="00DB2AFE"/>
    <w:rsid w:val="00DB381D"/>
    <w:rsid w:val="00DB5239"/>
    <w:rsid w:val="00DB5C0E"/>
    <w:rsid w:val="00DC005E"/>
    <w:rsid w:val="00DC00F7"/>
    <w:rsid w:val="00DC0A59"/>
    <w:rsid w:val="00DC51CB"/>
    <w:rsid w:val="00DC6229"/>
    <w:rsid w:val="00DD3CD7"/>
    <w:rsid w:val="00DD4A1A"/>
    <w:rsid w:val="00DD5090"/>
    <w:rsid w:val="00DE19E9"/>
    <w:rsid w:val="00DE639A"/>
    <w:rsid w:val="00DE6D75"/>
    <w:rsid w:val="00DE7360"/>
    <w:rsid w:val="00DF38D6"/>
    <w:rsid w:val="00DF393C"/>
    <w:rsid w:val="00E050F8"/>
    <w:rsid w:val="00E05A93"/>
    <w:rsid w:val="00E12617"/>
    <w:rsid w:val="00E139D9"/>
    <w:rsid w:val="00E218C3"/>
    <w:rsid w:val="00E24E79"/>
    <w:rsid w:val="00E2503B"/>
    <w:rsid w:val="00E2536A"/>
    <w:rsid w:val="00E2622B"/>
    <w:rsid w:val="00E30C2E"/>
    <w:rsid w:val="00E332B0"/>
    <w:rsid w:val="00E33944"/>
    <w:rsid w:val="00E33F13"/>
    <w:rsid w:val="00E34B47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697D"/>
    <w:rsid w:val="00EA25E9"/>
    <w:rsid w:val="00EA3A92"/>
    <w:rsid w:val="00EA4B56"/>
    <w:rsid w:val="00EB22D3"/>
    <w:rsid w:val="00EB274F"/>
    <w:rsid w:val="00EB5ABA"/>
    <w:rsid w:val="00EC2169"/>
    <w:rsid w:val="00EC461B"/>
    <w:rsid w:val="00EC5C05"/>
    <w:rsid w:val="00EC5DE8"/>
    <w:rsid w:val="00EC62D2"/>
    <w:rsid w:val="00ED3892"/>
    <w:rsid w:val="00ED58D1"/>
    <w:rsid w:val="00ED7181"/>
    <w:rsid w:val="00EE2A8C"/>
    <w:rsid w:val="00EE59E6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3CC9"/>
    <w:rsid w:val="00F24B7C"/>
    <w:rsid w:val="00F27082"/>
    <w:rsid w:val="00F30786"/>
    <w:rsid w:val="00F37984"/>
    <w:rsid w:val="00F37C9D"/>
    <w:rsid w:val="00F460FF"/>
    <w:rsid w:val="00F50A93"/>
    <w:rsid w:val="00F576DC"/>
    <w:rsid w:val="00F57F56"/>
    <w:rsid w:val="00F60D4D"/>
    <w:rsid w:val="00F61BF0"/>
    <w:rsid w:val="00F636AA"/>
    <w:rsid w:val="00F641D2"/>
    <w:rsid w:val="00F66B84"/>
    <w:rsid w:val="00F67A08"/>
    <w:rsid w:val="00F700A5"/>
    <w:rsid w:val="00F70E34"/>
    <w:rsid w:val="00F7316D"/>
    <w:rsid w:val="00F74706"/>
    <w:rsid w:val="00F76538"/>
    <w:rsid w:val="00F7706E"/>
    <w:rsid w:val="00F8797C"/>
    <w:rsid w:val="00F90933"/>
    <w:rsid w:val="00F9394F"/>
    <w:rsid w:val="00F96707"/>
    <w:rsid w:val="00FA31A9"/>
    <w:rsid w:val="00FA5048"/>
    <w:rsid w:val="00FB0AC6"/>
    <w:rsid w:val="00FB2AB3"/>
    <w:rsid w:val="00FB2E4B"/>
    <w:rsid w:val="00FB5FDC"/>
    <w:rsid w:val="00FC2258"/>
    <w:rsid w:val="00FC691F"/>
    <w:rsid w:val="00FD5855"/>
    <w:rsid w:val="00FE0186"/>
    <w:rsid w:val="00FE28FD"/>
    <w:rsid w:val="00FE6B71"/>
    <w:rsid w:val="00FE7C8C"/>
    <w:rsid w:val="00FF3C9E"/>
    <w:rsid w:val="00FF6A97"/>
    <w:rsid w:val="00FF79F2"/>
    <w:rsid w:val="00FF7E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5F38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4142B3"/>
    <w:pPr>
      <w:widowControl w:val="0"/>
      <w:numPr>
        <w:numId w:val="16"/>
      </w:numPr>
      <w:spacing w:before="240" w:after="0" w:line="360" w:lineRule="auto"/>
      <w:jc w:val="center"/>
      <w:outlineLvl w:val="0"/>
    </w:pPr>
    <w:rPr>
      <w:rFonts w:eastAsia="Times New Roman" w:cs="Times New Roman"/>
      <w:b/>
      <w:bCs/>
      <w:sz w:val="28"/>
      <w:szCs w:val="28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4142B3"/>
    <w:rPr>
      <w:rFonts w:eastAsia="Times New Roman" w:cs="Times New Roman"/>
      <w:b/>
      <w:bCs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/>
      <w:ind w:left="0" w:firstLine="0"/>
      <w:jc w:val="both"/>
    </w:pPr>
    <w:rPr>
      <w:rFonts w:ascii="Times New Roman" w:eastAsiaTheme="majorEastAsia" w:hAnsi="Times New Roman" w:cstheme="majorBidi"/>
      <w:b w:val="0"/>
      <w:color w:val="8EAADB" w:themeColor="accent1" w:themeTint="99"/>
      <w:spacing w:val="5"/>
      <w:kern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4C26BC"/>
    <w:pPr>
      <w:keepNext/>
      <w:keepLines/>
      <w:widowControl/>
      <w:numPr>
        <w:numId w:val="0"/>
      </w:numPr>
      <w:spacing w:before="0"/>
      <w:outlineLvl w:val="9"/>
    </w:pPr>
    <w:rPr>
      <w:rFonts w:eastAsiaTheme="majorEastAsia" w:cstheme="majorBidi"/>
      <w:b w:val="0"/>
      <w:bCs w:val="0"/>
      <w:color w:val="000000" w:themeColor="text1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4C26BC"/>
    <w:pPr>
      <w:tabs>
        <w:tab w:val="right" w:leader="dot" w:pos="9628"/>
      </w:tabs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0"/>
    <w:next w:val="a0"/>
    <w:autoRedefine/>
    <w:uiPriority w:val="39"/>
    <w:unhideWhenUsed/>
    <w:rsid w:val="004C26BC"/>
    <w:pPr>
      <w:spacing w:after="100"/>
      <w:ind w:left="440"/>
    </w:pPr>
  </w:style>
  <w:style w:type="character" w:styleId="af9">
    <w:name w:val="Unresolved Mention"/>
    <w:basedOn w:val="a1"/>
    <w:uiPriority w:val="99"/>
    <w:semiHidden/>
    <w:unhideWhenUsed/>
    <w:rsid w:val="00EA25E9"/>
    <w:rPr>
      <w:color w:val="605E5C"/>
      <w:shd w:val="clear" w:color="auto" w:fill="E1DFDD"/>
    </w:rPr>
  </w:style>
  <w:style w:type="paragraph" w:styleId="afa">
    <w:name w:val="Title"/>
    <w:basedOn w:val="a0"/>
    <w:next w:val="a0"/>
    <w:link w:val="afb"/>
    <w:uiPriority w:val="10"/>
    <w:qFormat/>
    <w:rsid w:val="00100356"/>
    <w:pPr>
      <w:spacing w:before="240" w:after="24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  <w:style w:type="character" w:customStyle="1" w:styleId="afb">
    <w:name w:val="Заголовок Знак"/>
    <w:basedOn w:val="a1"/>
    <w:link w:val="afa"/>
    <w:uiPriority w:val="10"/>
    <w:rsid w:val="00100356"/>
    <w:rPr>
      <w:rFonts w:ascii="Times New Roman" w:eastAsiaTheme="majorEastAsia" w:hAnsi="Times New Roman" w:cstheme="majorBidi"/>
      <w:b/>
      <w:spacing w:val="-10"/>
      <w:kern w:val="28"/>
      <w:sz w:val="36"/>
      <w:szCs w:val="5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we\Downloads\Title_Tamplate%20(1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6B8C828B0E9414F8C731BB86CE268E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7710C3-637A-4308-B638-0D3E06645F45}"/>
      </w:docPartPr>
      <w:docPartBody>
        <w:p w:rsidR="00771F12" w:rsidRDefault="00C702E3">
          <w:pPr>
            <w:pStyle w:val="46B8C828B0E9414F8C731BB86CE268E8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65B099557B443C6852DF0F38239A7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0A3714-4C3C-4E93-A5FF-3DF646452522}"/>
      </w:docPartPr>
      <w:docPartBody>
        <w:p w:rsidR="00771F12" w:rsidRDefault="00C702E3">
          <w:pPr>
            <w:pStyle w:val="365B099557B443C6852DF0F38239A77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A3C7C7FDDC564B17A9F180334E27D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429BCF-5395-46A4-BBBF-84D89CFDEB67}"/>
      </w:docPartPr>
      <w:docPartBody>
        <w:p w:rsidR="00771F12" w:rsidRDefault="00C702E3">
          <w:pPr>
            <w:pStyle w:val="A3C7C7FDDC564B17A9F180334E27D2F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8BDE018784094A05BFD76F9FAC7C27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AF776E-8C14-4A54-9823-0DD7386B8D0B}"/>
      </w:docPartPr>
      <w:docPartBody>
        <w:p w:rsidR="00771F12" w:rsidRDefault="00C702E3">
          <w:pPr>
            <w:pStyle w:val="8BDE018784094A05BFD76F9FAC7C273C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2E3"/>
    <w:rsid w:val="000B2C72"/>
    <w:rsid w:val="00124B94"/>
    <w:rsid w:val="001454A2"/>
    <w:rsid w:val="002051B2"/>
    <w:rsid w:val="00226938"/>
    <w:rsid w:val="003B48A3"/>
    <w:rsid w:val="003D5170"/>
    <w:rsid w:val="003E5B0D"/>
    <w:rsid w:val="00440E1D"/>
    <w:rsid w:val="0049650D"/>
    <w:rsid w:val="005A6537"/>
    <w:rsid w:val="006152D6"/>
    <w:rsid w:val="007661AF"/>
    <w:rsid w:val="00771F12"/>
    <w:rsid w:val="00876565"/>
    <w:rsid w:val="008F052F"/>
    <w:rsid w:val="009A2B89"/>
    <w:rsid w:val="00AA327B"/>
    <w:rsid w:val="00BC3E03"/>
    <w:rsid w:val="00C702E3"/>
    <w:rsid w:val="00D335FC"/>
    <w:rsid w:val="00DC005E"/>
    <w:rsid w:val="00E03F48"/>
    <w:rsid w:val="00F24B7C"/>
    <w:rsid w:val="00FF055C"/>
    <w:rsid w:val="00FF3AF7"/>
    <w:rsid w:val="00FF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5170"/>
    <w:rPr>
      <w:color w:val="808080"/>
    </w:rPr>
  </w:style>
  <w:style w:type="paragraph" w:customStyle="1" w:styleId="46B8C828B0E9414F8C731BB86CE268E8">
    <w:name w:val="46B8C828B0E9414F8C731BB86CE268E8"/>
  </w:style>
  <w:style w:type="paragraph" w:customStyle="1" w:styleId="365B099557B443C6852DF0F38239A774">
    <w:name w:val="365B099557B443C6852DF0F38239A774"/>
  </w:style>
  <w:style w:type="paragraph" w:customStyle="1" w:styleId="A3C7C7FDDC564B17A9F180334E27D2F4">
    <w:name w:val="A3C7C7FDDC564B17A9F180334E27D2F4"/>
  </w:style>
  <w:style w:type="paragraph" w:customStyle="1" w:styleId="8BDE018784094A05BFD76F9FAC7C273C">
    <w:name w:val="8BDE018784094A05BFD76F9FAC7C27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0593D1-553F-4A88-90A8-3EE6F565D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Title_Tamplate (1).dotx</Template>
  <TotalTime>0</TotalTime>
  <Pages>7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2025-10-07T17:28:00Z</dcterms:created>
  <dcterms:modified xsi:type="dcterms:W3CDTF">2025-12-22T12:10:00Z</dcterms:modified>
</cp:coreProperties>
</file>