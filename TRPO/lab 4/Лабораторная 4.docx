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0C8AAAD9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87C886D" w14:textId="417FD6EE" w:rsidR="001C7EF2" w:rsidRPr="004C26BC" w:rsidRDefault="006C520B" w:rsidP="004C26BC">
            <w:r w:rsidRPr="004C26BC"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58477AD1" wp14:editId="2C5D322A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42B6D54E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3EC8F3DD" w14:textId="0A99DE76" w:rsidR="00BC5CC1" w:rsidRPr="004C26BC" w:rsidRDefault="00BC5CC1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Федеральное государственное бюджетное </w:t>
            </w:r>
            <w:r w:rsidRPr="004C26BC">
              <w:rPr>
                <w:rFonts w:asciiTheme="majorHAnsi" w:hAnsiTheme="majorHAnsi" w:cstheme="majorHAnsi"/>
                <w:sz w:val="28"/>
                <w:szCs w:val="28"/>
              </w:rPr>
              <w:br/>
              <w:t>образовательное учреждение высшего образования</w:t>
            </w:r>
          </w:p>
          <w:p w14:paraId="3E40457E" w14:textId="649F1230" w:rsidR="00BC5CC1" w:rsidRPr="004C26BC" w:rsidRDefault="00BC5CC1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5E761875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B21E5B4" w14:textId="60654D9D" w:rsidR="003F59B9" w:rsidRPr="004C26BC" w:rsidRDefault="00C3666D" w:rsidP="004C26BC">
            <w:r w:rsidRPr="004C26BC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9F450AA" wp14:editId="2935167B">
                  <wp:simplePos x="0" y="0"/>
                  <wp:positionH relativeFrom="column">
                    <wp:posOffset>719455</wp:posOffset>
                  </wp:positionH>
                  <wp:positionV relativeFrom="paragraph">
                    <wp:posOffset>10795</wp:posOffset>
                  </wp:positionV>
                  <wp:extent cx="4881880" cy="794385"/>
                  <wp:effectExtent l="0" t="0" r="0" b="5715"/>
                  <wp:wrapNone/>
                  <wp:docPr id="1468148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1880" cy="79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81A0B" w:rsidRPr="003F59B9" w14:paraId="3EE8FC8C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3953A42" w14:textId="60694ED5" w:rsidR="00881A0B" w:rsidRPr="004C26BC" w:rsidRDefault="00881A0B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Кафедра </w:t>
            </w:r>
            <w:r w:rsidR="00731926">
              <w:rPr>
                <w:rFonts w:asciiTheme="majorHAnsi" w:hAnsiTheme="majorHAnsi" w:cstheme="majorHAnsi"/>
                <w:sz w:val="28"/>
                <w:szCs w:val="28"/>
              </w:rPr>
              <w:t>вычислительной техники</w:t>
            </w:r>
          </w:p>
        </w:tc>
      </w:tr>
      <w:tr w:rsidR="0051768B" w:rsidRPr="003F59B9" w14:paraId="6830F5B2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B2D6965" w14:textId="4AA3E200" w:rsidR="0051768B" w:rsidRPr="004C26BC" w:rsidRDefault="00000000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46B8C828B0E9414F8C731BB86CE268E8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C3666D" w:rsidRPr="004C26BC">
                  <w:rPr>
                    <w:rFonts w:asciiTheme="majorHAnsi" w:hAnsiTheme="majorHAnsi" w:cstheme="majorHAnsi"/>
                    <w:sz w:val="28"/>
                    <w:szCs w:val="28"/>
                  </w:rPr>
                  <w:t>Лабораторная работа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 № </w:t>
            </w: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alias w:val="номер"/>
                <w:tag w:val="номер"/>
                <w:id w:val="1579561519"/>
                <w:placeholder>
                  <w:docPart w:val="365B099557B443C6852DF0F38239A77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392AB5">
                  <w:rPr>
                    <w:rFonts w:asciiTheme="majorHAnsi" w:hAnsiTheme="majorHAnsi" w:cstheme="majorHAnsi"/>
                    <w:sz w:val="28"/>
                    <w:szCs w:val="28"/>
                  </w:rPr>
                  <w:t>4</w:t>
                </w:r>
              </w:sdtContent>
            </w:sdt>
          </w:p>
        </w:tc>
      </w:tr>
      <w:tr w:rsidR="0051768B" w:rsidRPr="003F59B9" w14:paraId="17B94E9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94E9BBC" w14:textId="4C2A9DE2" w:rsidR="0051768B" w:rsidRPr="004C26BC" w:rsidRDefault="00F9394F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noProof/>
              </w:rPr>
              <w:drawing>
                <wp:anchor distT="0" distB="0" distL="114300" distR="114300" simplePos="0" relativeHeight="251655167" behindDoc="1" locked="0" layoutInCell="1" allowOverlap="1" wp14:anchorId="1969AB58" wp14:editId="69AE73D8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по дисциплине «</w:t>
            </w: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id w:val="-332765365"/>
                <w:lock w:val="sdtLocked"/>
                <w:placeholder>
                  <w:docPart w:val="A3C7C7FDDC564B17A9F180334E27D2F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731926" w:rsidRPr="00731926">
                  <w:rPr>
                    <w:rFonts w:asciiTheme="majorHAnsi" w:hAnsiTheme="majorHAnsi" w:cstheme="majorHAnsi"/>
                    <w:sz w:val="28"/>
                    <w:szCs w:val="28"/>
                  </w:rPr>
                  <w:t>Технология разработки программного обеспечения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»</w:t>
            </w:r>
          </w:p>
        </w:tc>
      </w:tr>
      <w:tr w:rsidR="0051768B" w:rsidRPr="003F59B9" w14:paraId="04623FD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alias w:val="Тема работы"/>
              <w:tag w:val="Тема работы"/>
              <w:id w:val="1987114446"/>
              <w:lock w:val="sdtLocked"/>
              <w:placeholder>
                <w:docPart w:val="8BDE018784094A05BFD76F9FAC7C273C"/>
              </w:placeholder>
            </w:sdtPr>
            <w:sdtContent>
              <w:p w14:paraId="3B09DCA3" w14:textId="6795DF68" w:rsidR="0051768B" w:rsidRPr="004C26BC" w:rsidRDefault="00392AB5" w:rsidP="00100356">
                <w:pPr>
                  <w:jc w:val="center"/>
                </w:pPr>
                <w:r w:rsidRPr="00392AB5">
                  <w:rPr>
                    <w:rFonts w:ascii="Calibri Light" w:hAnsi="Calibri Light" w:cs="Calibri Light"/>
                    <w:b/>
                    <w:bCs/>
                    <w:sz w:val="32"/>
                    <w:szCs w:val="32"/>
                  </w:rPr>
                  <w:t>Java. Разработка оконного приложения</w:t>
                </w:r>
              </w:p>
            </w:sdtContent>
          </w:sdt>
        </w:tc>
      </w:tr>
      <w:tr w:rsidR="0051768B" w:rsidRPr="003F59B9" w14:paraId="4D1AB42B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38FBA5" w14:textId="77777777" w:rsidR="0051768B" w:rsidRPr="004C26BC" w:rsidRDefault="0051768B" w:rsidP="004C26BC"/>
        </w:tc>
      </w:tr>
      <w:tr w:rsidR="00BF30EC" w:rsidRPr="003F59B9" w14:paraId="4807BF06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47EBD8D" w14:textId="1420AB0F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D3A7B39" w14:textId="17DFE594" w:rsidR="00BF30EC" w:rsidRPr="00300BA5" w:rsidRDefault="008912B0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Студент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79631F8" w14:textId="527DE8C2" w:rsidR="00BF30EC" w:rsidRPr="00300BA5" w:rsidRDefault="00FF79F2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Чумаков Илья</w:t>
            </w:r>
          </w:p>
        </w:tc>
      </w:tr>
      <w:tr w:rsidR="00E33944" w:rsidRPr="00300BA5" w14:paraId="6102B95E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C383167" w14:textId="77777777" w:rsidR="00E33944" w:rsidRPr="004C26BC" w:rsidRDefault="00E33944" w:rsidP="004C26BC"/>
        </w:tc>
      </w:tr>
      <w:tr w:rsidR="00BF30EC" w:rsidRPr="003F59B9" w14:paraId="3967CED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08E436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CBCDB14" w14:textId="7942EF36" w:rsidR="00BF30EC" w:rsidRPr="00300BA5" w:rsidRDefault="00FF79F2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42D5020" w14:textId="1CC9225D" w:rsidR="00BF30EC" w:rsidRPr="00300BA5" w:rsidRDefault="004C26BC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АТМ</w:t>
            </w:r>
            <w:r w:rsidR="00FF79F2" w:rsidRPr="00300BA5">
              <w:rPr>
                <w:sz w:val="28"/>
                <w:szCs w:val="28"/>
              </w:rPr>
              <w:t>-25</w:t>
            </w:r>
          </w:p>
        </w:tc>
      </w:tr>
      <w:tr w:rsidR="00BF30EC" w:rsidRPr="003F59B9" w14:paraId="115F87F1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E77DC0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421B3E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E1BF3A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525C3A22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8EEF19C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1B7A4F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D4099E2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F90ECD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72F0BA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2E0108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8E7616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6B630BD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5DA929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sz w:val="28"/>
                <w:szCs w:val="28"/>
              </w:rPr>
              <w:alias w:val="Преподаватели"/>
              <w:tag w:val="Преподаватели"/>
              <w:id w:val="-272710829"/>
              <w:placeholder>
                <w:docPart w:val="46B8C828B0E9414F8C731BB86CE268E8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0D36F504" w14:textId="7BD01858" w:rsidR="00BF30EC" w:rsidRPr="00300BA5" w:rsidRDefault="008912B0" w:rsidP="004C26BC">
                <w:pPr>
                  <w:rPr>
                    <w:sz w:val="28"/>
                    <w:szCs w:val="28"/>
                  </w:rPr>
                </w:pPr>
                <w:r w:rsidRPr="00300BA5">
                  <w:rPr>
                    <w:sz w:val="28"/>
                    <w:szCs w:val="28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062507B" w14:textId="220CF8EF" w:rsidR="00BF30EC" w:rsidRPr="00300BA5" w:rsidRDefault="00731926" w:rsidP="004C26BC">
            <w:pPr>
              <w:rPr>
                <w:sz w:val="28"/>
                <w:szCs w:val="28"/>
              </w:rPr>
            </w:pPr>
            <w:r w:rsidRPr="00731926">
              <w:rPr>
                <w:sz w:val="28"/>
                <w:szCs w:val="28"/>
              </w:rPr>
              <w:t>Токарев Вадим Геннадьевич</w:t>
            </w:r>
          </w:p>
        </w:tc>
      </w:tr>
      <w:tr w:rsidR="00BF30EC" w:rsidRPr="003F59B9" w14:paraId="3CF1C52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6788306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475824" w14:textId="77777777" w:rsidR="00BF30EC" w:rsidRPr="004C26BC" w:rsidRDefault="00BF30EC" w:rsidP="004C26BC"/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40D4A8C" w14:textId="77777777" w:rsidR="00BF30EC" w:rsidRPr="004C26BC" w:rsidRDefault="00BF30EC" w:rsidP="004C26BC"/>
        </w:tc>
      </w:tr>
      <w:tr w:rsidR="00F9394F" w:rsidRPr="003F59B9" w14:paraId="1521FB51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22589BE" w14:textId="370EA087" w:rsidR="00F9394F" w:rsidRPr="004C26BC" w:rsidRDefault="00F9394F" w:rsidP="004C26BC">
            <w:pPr>
              <w:jc w:val="center"/>
              <w:rPr>
                <w:sz w:val="28"/>
                <w:szCs w:val="28"/>
              </w:rPr>
            </w:pPr>
            <w:r w:rsidRPr="004C26BC">
              <w:rPr>
                <w:sz w:val="28"/>
                <w:szCs w:val="28"/>
              </w:rPr>
              <w:t>Новосибирск</w:t>
            </w:r>
            <w:r w:rsidR="003843B0" w:rsidRPr="004C26BC">
              <w:rPr>
                <w:sz w:val="28"/>
                <w:szCs w:val="28"/>
              </w:rPr>
              <w:t>,</w:t>
            </w:r>
            <w:r w:rsidRPr="004C26BC">
              <w:rPr>
                <w:sz w:val="28"/>
                <w:szCs w:val="28"/>
              </w:rPr>
              <w:t xml:space="preserve"> </w:t>
            </w:r>
            <w:r w:rsidRPr="004C26BC">
              <w:rPr>
                <w:sz w:val="28"/>
                <w:szCs w:val="28"/>
              </w:rPr>
              <w:fldChar w:fldCharType="begin"/>
            </w:r>
            <w:r w:rsidRPr="004C26BC">
              <w:rPr>
                <w:sz w:val="28"/>
                <w:szCs w:val="28"/>
              </w:rPr>
              <w:instrText xml:space="preserve"> TIME  \@ "yyyy"  \* MERGEFORMAT </w:instrText>
            </w:r>
            <w:r w:rsidRPr="004C26BC">
              <w:rPr>
                <w:sz w:val="28"/>
                <w:szCs w:val="28"/>
              </w:rPr>
              <w:fldChar w:fldCharType="separate"/>
            </w:r>
            <w:r w:rsidR="00392AB5">
              <w:rPr>
                <w:noProof/>
                <w:sz w:val="28"/>
                <w:szCs w:val="28"/>
              </w:rPr>
              <w:t>2025</w:t>
            </w:r>
            <w:r w:rsidRPr="004C26BC">
              <w:rPr>
                <w:sz w:val="28"/>
                <w:szCs w:val="28"/>
              </w:rPr>
              <w:fldChar w:fldCharType="end"/>
            </w:r>
          </w:p>
        </w:tc>
      </w:tr>
    </w:tbl>
    <w:p w14:paraId="53B31C3B" w14:textId="77777777" w:rsidR="00ED3892" w:rsidRDefault="00ED3892" w:rsidP="00D50BFA">
      <w:pPr>
        <w:rPr>
          <w:lang w:val="en-US"/>
        </w:rPr>
        <w:sectPr w:rsidR="00ED3892" w:rsidSect="004C6C3A">
          <w:footerReference w:type="default" r:id="rId11"/>
          <w:footerReference w:type="first" r:id="rId12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5A9AA726" w14:textId="77777777" w:rsidR="00100356" w:rsidRPr="00100356" w:rsidRDefault="00100356" w:rsidP="00100356">
      <w:pPr>
        <w:pStyle w:val="afa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100356">
        <w:rPr>
          <w:rFonts w:asciiTheme="minorHAnsi" w:hAnsiTheme="minorHAnsi" w:cstheme="minorHAnsi"/>
          <w:sz w:val="28"/>
          <w:szCs w:val="28"/>
        </w:rPr>
        <w:lastRenderedPageBreak/>
        <w:t>Цель работы</w:t>
      </w:r>
    </w:p>
    <w:p w14:paraId="0FB519E4" w14:textId="76715B2D" w:rsidR="008409D7" w:rsidRDefault="0007794E" w:rsidP="0007794E">
      <w:pPr>
        <w:spacing w:line="360" w:lineRule="auto"/>
        <w:ind w:firstLine="567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07794E">
        <w:rPr>
          <w:rFonts w:eastAsia="Times New Roman" w:cstheme="minorHAnsi"/>
          <w:color w:val="3B3B3B"/>
          <w:sz w:val="28"/>
          <w:szCs w:val="28"/>
          <w:lang w:eastAsia="ru-RU"/>
        </w:rPr>
        <w:t>Разработать фабрику классов типов данных (</w:t>
      </w:r>
      <w:proofErr w:type="spellStart"/>
      <w:r w:rsidRPr="0007794E">
        <w:rPr>
          <w:rFonts w:eastAsia="Times New Roman" w:cstheme="minorHAnsi"/>
          <w:color w:val="3B3B3B"/>
          <w:sz w:val="28"/>
          <w:szCs w:val="28"/>
          <w:lang w:eastAsia="ru-RU"/>
        </w:rPr>
        <w:t>UserFactory</w:t>
      </w:r>
      <w:proofErr w:type="spellEnd"/>
      <w:r w:rsidRPr="0007794E">
        <w:rPr>
          <w:rFonts w:eastAsia="Times New Roman" w:cstheme="minorHAnsi"/>
          <w:color w:val="3B3B3B"/>
          <w:sz w:val="28"/>
          <w:szCs w:val="28"/>
          <w:lang w:eastAsia="ru-RU"/>
        </w:rPr>
        <w:t>), реализующую паттерн «Прототип» в сочетании с элементами фабричного метода, для обеспечения гибкого создания и управления объектами различных пользовательских типов данных (</w:t>
      </w:r>
      <w:proofErr w:type="spellStart"/>
      <w:r w:rsidRPr="0007794E">
        <w:rPr>
          <w:rFonts w:eastAsia="Times New Roman" w:cstheme="minorHAnsi"/>
          <w:color w:val="3B3B3B"/>
          <w:sz w:val="28"/>
          <w:szCs w:val="28"/>
          <w:lang w:eastAsia="ru-RU"/>
        </w:rPr>
        <w:t>UserType</w:t>
      </w:r>
      <w:proofErr w:type="spellEnd"/>
      <w:r w:rsidRPr="0007794E">
        <w:rPr>
          <w:rFonts w:eastAsia="Times New Roman" w:cstheme="minorHAnsi"/>
          <w:color w:val="3B3B3B"/>
          <w:sz w:val="28"/>
          <w:szCs w:val="28"/>
          <w:lang w:eastAsia="ru-RU"/>
        </w:rPr>
        <w:t>) в оконном приложении.</w:t>
      </w:r>
    </w:p>
    <w:p w14:paraId="2D56B438" w14:textId="65D13ABB" w:rsidR="008409D7" w:rsidRPr="008409D7" w:rsidRDefault="008409D7" w:rsidP="00340239">
      <w:pPr>
        <w:pStyle w:val="afa"/>
        <w:numPr>
          <w:ilvl w:val="0"/>
          <w:numId w:val="26"/>
        </w:numPr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8409D7">
        <w:rPr>
          <w:rFonts w:asciiTheme="minorHAnsi" w:hAnsiTheme="minorHAnsi" w:cstheme="minorHAnsi"/>
          <w:sz w:val="28"/>
          <w:szCs w:val="28"/>
        </w:rPr>
        <w:t>Задание</w:t>
      </w:r>
      <w:r w:rsidR="000F3617" w:rsidRPr="00340239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</w:t>
      </w:r>
    </w:p>
    <w:p w14:paraId="505044B0" w14:textId="65483C93" w:rsidR="00340239" w:rsidRPr="008409D7" w:rsidRDefault="00340239" w:rsidP="008409D7">
      <w:pPr>
        <w:rPr>
          <w:sz w:val="28"/>
          <w:szCs w:val="28"/>
        </w:rPr>
      </w:pPr>
      <w:r w:rsidRPr="008409D7">
        <w:rPr>
          <w:sz w:val="28"/>
          <w:szCs w:val="28"/>
        </w:rPr>
        <w:t>Необходимо разработать (взять из л.р.3):</w:t>
      </w:r>
    </w:p>
    <w:p w14:paraId="3267F8F1" w14:textId="17801D6C" w:rsidR="00340239" w:rsidRPr="008409D7" w:rsidRDefault="00340239" w:rsidP="008409D7">
      <w:pPr>
        <w:pStyle w:val="af8"/>
        <w:numPr>
          <w:ilvl w:val="1"/>
          <w:numId w:val="26"/>
        </w:numPr>
        <w:rPr>
          <w:b/>
          <w:bCs/>
          <w:sz w:val="28"/>
          <w:szCs w:val="28"/>
        </w:rPr>
      </w:pPr>
      <w:r w:rsidRPr="008409D7">
        <w:rPr>
          <w:b/>
          <w:bCs/>
          <w:sz w:val="28"/>
          <w:szCs w:val="28"/>
        </w:rPr>
        <w:t xml:space="preserve">Интерфейс </w:t>
      </w:r>
      <w:proofErr w:type="spellStart"/>
      <w:r w:rsidRPr="008409D7">
        <w:rPr>
          <w:b/>
          <w:bCs/>
          <w:sz w:val="28"/>
          <w:szCs w:val="28"/>
        </w:rPr>
        <w:t>UserType</w:t>
      </w:r>
      <w:proofErr w:type="spellEnd"/>
    </w:p>
    <w:p w14:paraId="59C609B2" w14:textId="77777777" w:rsidR="00340239" w:rsidRPr="008409D7" w:rsidRDefault="00340239" w:rsidP="008409D7">
      <w:pPr>
        <w:rPr>
          <w:sz w:val="28"/>
          <w:szCs w:val="28"/>
        </w:rPr>
      </w:pPr>
      <w:r w:rsidRPr="008409D7">
        <w:rPr>
          <w:sz w:val="28"/>
          <w:szCs w:val="28"/>
        </w:rPr>
        <w:t>Тип данных должен предоставлять методы:</w:t>
      </w:r>
    </w:p>
    <w:p w14:paraId="1D6ECAD5" w14:textId="77777777" w:rsidR="00340239" w:rsidRPr="008409D7" w:rsidRDefault="00340239" w:rsidP="008409D7">
      <w:pPr>
        <w:numPr>
          <w:ilvl w:val="0"/>
          <w:numId w:val="44"/>
        </w:numPr>
        <w:tabs>
          <w:tab w:val="num" w:pos="720"/>
        </w:tabs>
        <w:spacing w:before="120" w:after="120"/>
        <w:rPr>
          <w:sz w:val="28"/>
          <w:szCs w:val="28"/>
        </w:rPr>
      </w:pPr>
      <w:r w:rsidRPr="008409D7">
        <w:rPr>
          <w:sz w:val="28"/>
          <w:szCs w:val="28"/>
        </w:rPr>
        <w:t>имя типа,</w:t>
      </w:r>
    </w:p>
    <w:p w14:paraId="3E6806B3" w14:textId="77777777" w:rsidR="00340239" w:rsidRPr="008409D7" w:rsidRDefault="00340239" w:rsidP="008409D7">
      <w:pPr>
        <w:numPr>
          <w:ilvl w:val="0"/>
          <w:numId w:val="44"/>
        </w:numPr>
        <w:tabs>
          <w:tab w:val="num" w:pos="720"/>
        </w:tabs>
        <w:spacing w:before="120" w:after="120"/>
        <w:rPr>
          <w:sz w:val="28"/>
          <w:szCs w:val="28"/>
        </w:rPr>
      </w:pPr>
      <w:r w:rsidRPr="008409D7">
        <w:rPr>
          <w:sz w:val="28"/>
          <w:szCs w:val="28"/>
        </w:rPr>
        <w:t>создание пустого значения,</w:t>
      </w:r>
    </w:p>
    <w:p w14:paraId="37D5D925" w14:textId="77777777" w:rsidR="00340239" w:rsidRPr="008409D7" w:rsidRDefault="00340239" w:rsidP="008409D7">
      <w:pPr>
        <w:numPr>
          <w:ilvl w:val="0"/>
          <w:numId w:val="44"/>
        </w:numPr>
        <w:tabs>
          <w:tab w:val="num" w:pos="720"/>
        </w:tabs>
        <w:spacing w:before="120" w:after="120"/>
        <w:rPr>
          <w:sz w:val="28"/>
          <w:szCs w:val="28"/>
        </w:rPr>
      </w:pPr>
      <w:r w:rsidRPr="008409D7">
        <w:rPr>
          <w:sz w:val="28"/>
          <w:szCs w:val="28"/>
        </w:rPr>
        <w:t>клонирование значения,</w:t>
      </w:r>
    </w:p>
    <w:p w14:paraId="21F82B4C" w14:textId="77777777" w:rsidR="00340239" w:rsidRPr="008409D7" w:rsidRDefault="00340239" w:rsidP="008409D7">
      <w:pPr>
        <w:numPr>
          <w:ilvl w:val="0"/>
          <w:numId w:val="44"/>
        </w:numPr>
        <w:tabs>
          <w:tab w:val="num" w:pos="720"/>
        </w:tabs>
        <w:spacing w:before="120" w:after="120"/>
        <w:rPr>
          <w:sz w:val="28"/>
          <w:szCs w:val="28"/>
        </w:rPr>
      </w:pPr>
      <w:r w:rsidRPr="008409D7">
        <w:rPr>
          <w:sz w:val="28"/>
          <w:szCs w:val="28"/>
        </w:rPr>
        <w:t>чтение/парсинг значения,</w:t>
      </w:r>
    </w:p>
    <w:p w14:paraId="48A1C7B1" w14:textId="77777777" w:rsidR="00340239" w:rsidRPr="008409D7" w:rsidRDefault="00340239" w:rsidP="008409D7">
      <w:pPr>
        <w:numPr>
          <w:ilvl w:val="0"/>
          <w:numId w:val="44"/>
        </w:numPr>
        <w:spacing w:before="120" w:after="120"/>
        <w:rPr>
          <w:sz w:val="28"/>
          <w:szCs w:val="28"/>
        </w:rPr>
      </w:pPr>
      <w:r w:rsidRPr="008409D7">
        <w:rPr>
          <w:sz w:val="28"/>
          <w:szCs w:val="28"/>
        </w:rPr>
        <w:t>предоставление компаратора для сортировки.</w:t>
      </w:r>
    </w:p>
    <w:p w14:paraId="0176BD47" w14:textId="49744E89" w:rsidR="00340239" w:rsidRPr="008409D7" w:rsidRDefault="00340239" w:rsidP="008409D7">
      <w:pPr>
        <w:pStyle w:val="af8"/>
        <w:numPr>
          <w:ilvl w:val="1"/>
          <w:numId w:val="26"/>
        </w:numPr>
        <w:rPr>
          <w:b/>
          <w:bCs/>
          <w:sz w:val="28"/>
          <w:szCs w:val="28"/>
        </w:rPr>
      </w:pPr>
      <w:r w:rsidRPr="008409D7">
        <w:rPr>
          <w:b/>
          <w:bCs/>
          <w:sz w:val="28"/>
          <w:szCs w:val="28"/>
        </w:rPr>
        <w:t>Фабрику типов данных</w:t>
      </w:r>
    </w:p>
    <w:p w14:paraId="4347F674" w14:textId="77777777" w:rsidR="00340239" w:rsidRPr="008409D7" w:rsidRDefault="00340239" w:rsidP="008409D7">
      <w:pPr>
        <w:rPr>
          <w:sz w:val="28"/>
          <w:szCs w:val="28"/>
        </w:rPr>
      </w:pPr>
      <w:r w:rsidRPr="008409D7">
        <w:rPr>
          <w:sz w:val="28"/>
          <w:szCs w:val="28"/>
        </w:rPr>
        <w:t>Фабрика должна:</w:t>
      </w:r>
    </w:p>
    <w:p w14:paraId="3AC699AF" w14:textId="77777777" w:rsidR="00340239" w:rsidRPr="008409D7" w:rsidRDefault="00340239" w:rsidP="008409D7">
      <w:pPr>
        <w:numPr>
          <w:ilvl w:val="0"/>
          <w:numId w:val="45"/>
        </w:numPr>
        <w:spacing w:before="120" w:after="120"/>
        <w:rPr>
          <w:sz w:val="28"/>
          <w:szCs w:val="28"/>
        </w:rPr>
      </w:pPr>
      <w:r w:rsidRPr="008409D7">
        <w:rPr>
          <w:sz w:val="28"/>
          <w:szCs w:val="28"/>
        </w:rPr>
        <w:t>возвращать список названий типов (для выпадающего списка окна),</w:t>
      </w:r>
    </w:p>
    <w:p w14:paraId="70028FD6" w14:textId="77777777" w:rsidR="00340239" w:rsidRPr="008409D7" w:rsidRDefault="00340239" w:rsidP="008409D7">
      <w:pPr>
        <w:numPr>
          <w:ilvl w:val="0"/>
          <w:numId w:val="45"/>
        </w:numPr>
        <w:spacing w:before="120" w:after="120"/>
        <w:rPr>
          <w:sz w:val="28"/>
          <w:szCs w:val="28"/>
        </w:rPr>
      </w:pPr>
      <w:r w:rsidRPr="008409D7">
        <w:rPr>
          <w:sz w:val="28"/>
          <w:szCs w:val="28"/>
        </w:rPr>
        <w:t>по имени возвращать объект-прототип соответствующего типа данных.</w:t>
      </w:r>
    </w:p>
    <w:p w14:paraId="2D54E69A" w14:textId="37EF537F" w:rsidR="00340239" w:rsidRPr="008409D7" w:rsidRDefault="00340239" w:rsidP="008409D7">
      <w:pPr>
        <w:pStyle w:val="af8"/>
        <w:numPr>
          <w:ilvl w:val="1"/>
          <w:numId w:val="26"/>
        </w:numPr>
        <w:rPr>
          <w:b/>
          <w:bCs/>
          <w:sz w:val="28"/>
          <w:szCs w:val="28"/>
        </w:rPr>
      </w:pPr>
      <w:r w:rsidRPr="008409D7">
        <w:rPr>
          <w:b/>
          <w:bCs/>
          <w:sz w:val="28"/>
          <w:szCs w:val="28"/>
        </w:rPr>
        <w:t>Структуру данных</w:t>
      </w:r>
    </w:p>
    <w:p w14:paraId="2D1F5E1D" w14:textId="026FC812" w:rsidR="00340239" w:rsidRPr="008409D7" w:rsidRDefault="00340239" w:rsidP="00DD7D60">
      <w:pPr>
        <w:spacing w:line="360" w:lineRule="auto"/>
        <w:rPr>
          <w:sz w:val="28"/>
          <w:szCs w:val="28"/>
        </w:rPr>
      </w:pPr>
      <w:r w:rsidRPr="008409D7">
        <w:rPr>
          <w:sz w:val="28"/>
          <w:szCs w:val="28"/>
        </w:rPr>
        <w:t>В работе используется</w:t>
      </w:r>
      <w:r w:rsidR="008409D7">
        <w:rPr>
          <w:sz w:val="28"/>
          <w:szCs w:val="28"/>
        </w:rPr>
        <w:t xml:space="preserve"> хэш-таблица</w:t>
      </w:r>
      <w:r w:rsidRPr="008409D7">
        <w:rPr>
          <w:sz w:val="28"/>
          <w:szCs w:val="28"/>
        </w:rPr>
        <w:t>.</w:t>
      </w:r>
      <w:r w:rsidRPr="008409D7">
        <w:rPr>
          <w:sz w:val="28"/>
          <w:szCs w:val="28"/>
        </w:rPr>
        <w:br/>
        <w:t>Оно должно уметь:</w:t>
      </w:r>
    </w:p>
    <w:p w14:paraId="2EF0D2F8" w14:textId="77777777" w:rsidR="00DD7D60" w:rsidRPr="00DD7D60" w:rsidRDefault="00DD7D60" w:rsidP="00DD7D60">
      <w:pPr>
        <w:pStyle w:val="af8"/>
        <w:numPr>
          <w:ilvl w:val="0"/>
          <w:numId w:val="49"/>
        </w:numPr>
        <w:spacing w:line="360" w:lineRule="auto"/>
        <w:ind w:left="0" w:firstLine="567"/>
        <w:rPr>
          <w:sz w:val="28"/>
          <w:szCs w:val="28"/>
        </w:rPr>
      </w:pPr>
      <w:r w:rsidRPr="00DD7D60">
        <w:rPr>
          <w:sz w:val="28"/>
          <w:szCs w:val="28"/>
        </w:rPr>
        <w:t>вставлять элементы;</w:t>
      </w:r>
    </w:p>
    <w:p w14:paraId="67DA3E92" w14:textId="77777777" w:rsidR="00DD7D60" w:rsidRPr="00DD7D60" w:rsidRDefault="00DD7D60" w:rsidP="00DD7D60">
      <w:pPr>
        <w:pStyle w:val="af8"/>
        <w:numPr>
          <w:ilvl w:val="0"/>
          <w:numId w:val="49"/>
        </w:numPr>
        <w:spacing w:line="360" w:lineRule="auto"/>
        <w:ind w:left="0" w:firstLine="567"/>
        <w:rPr>
          <w:sz w:val="28"/>
          <w:szCs w:val="28"/>
        </w:rPr>
      </w:pPr>
      <w:r w:rsidRPr="00DD7D60">
        <w:rPr>
          <w:sz w:val="28"/>
          <w:szCs w:val="28"/>
        </w:rPr>
        <w:t>получать элементы по индексу;</w:t>
      </w:r>
    </w:p>
    <w:p w14:paraId="3A9F5602" w14:textId="77777777" w:rsidR="00DD7D60" w:rsidRPr="00DD7D60" w:rsidRDefault="00DD7D60" w:rsidP="00DD7D60">
      <w:pPr>
        <w:pStyle w:val="af8"/>
        <w:numPr>
          <w:ilvl w:val="0"/>
          <w:numId w:val="49"/>
        </w:numPr>
        <w:spacing w:line="360" w:lineRule="auto"/>
        <w:ind w:left="0" w:firstLine="567"/>
        <w:rPr>
          <w:sz w:val="28"/>
          <w:szCs w:val="28"/>
        </w:rPr>
      </w:pPr>
      <w:r w:rsidRPr="00DD7D60">
        <w:rPr>
          <w:sz w:val="28"/>
          <w:szCs w:val="28"/>
        </w:rPr>
        <w:t>удалять элементы по индексу;</w:t>
      </w:r>
    </w:p>
    <w:p w14:paraId="0DB364F2" w14:textId="1FC218C2" w:rsidR="00DD7D60" w:rsidRPr="00DD7D60" w:rsidRDefault="00DD7D60" w:rsidP="00DD7D60">
      <w:pPr>
        <w:pStyle w:val="af8"/>
        <w:numPr>
          <w:ilvl w:val="0"/>
          <w:numId w:val="49"/>
        </w:numPr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в</w:t>
      </w:r>
      <w:r w:rsidRPr="00DD7D60">
        <w:rPr>
          <w:sz w:val="28"/>
          <w:szCs w:val="28"/>
        </w:rPr>
        <w:t>озвращать все элементы для заполнения UI элементов;</w:t>
      </w:r>
    </w:p>
    <w:p w14:paraId="36343FB4" w14:textId="77777777" w:rsidR="00DD7D60" w:rsidRPr="00DD7D60" w:rsidRDefault="00DD7D60" w:rsidP="00DD7D60">
      <w:pPr>
        <w:pStyle w:val="af8"/>
        <w:numPr>
          <w:ilvl w:val="0"/>
          <w:numId w:val="49"/>
        </w:numPr>
        <w:spacing w:line="360" w:lineRule="auto"/>
        <w:ind w:left="0" w:firstLine="567"/>
        <w:rPr>
          <w:sz w:val="28"/>
          <w:szCs w:val="28"/>
        </w:rPr>
      </w:pPr>
      <w:r w:rsidRPr="00DD7D60">
        <w:rPr>
          <w:sz w:val="28"/>
          <w:szCs w:val="28"/>
        </w:rPr>
        <w:t>сортироваться с помощью компаратора, полученного от выбранного типа данных.</w:t>
      </w:r>
    </w:p>
    <w:p w14:paraId="3FCD31B6" w14:textId="203BF98E" w:rsidR="00340239" w:rsidRPr="008409D7" w:rsidRDefault="00340239" w:rsidP="008409D7">
      <w:pPr>
        <w:pStyle w:val="af8"/>
        <w:numPr>
          <w:ilvl w:val="1"/>
          <w:numId w:val="26"/>
        </w:numPr>
        <w:rPr>
          <w:b/>
          <w:bCs/>
          <w:sz w:val="28"/>
          <w:szCs w:val="28"/>
        </w:rPr>
      </w:pPr>
      <w:r w:rsidRPr="008409D7">
        <w:rPr>
          <w:b/>
          <w:bCs/>
          <w:sz w:val="28"/>
          <w:szCs w:val="28"/>
        </w:rPr>
        <w:lastRenderedPageBreak/>
        <w:t>Оконный контроллер</w:t>
      </w:r>
    </w:p>
    <w:p w14:paraId="3DF8DE6C" w14:textId="3517C68E" w:rsidR="00340239" w:rsidRPr="008409D7" w:rsidRDefault="00340239" w:rsidP="008409D7">
      <w:pPr>
        <w:pStyle w:val="af8"/>
        <w:numPr>
          <w:ilvl w:val="0"/>
          <w:numId w:val="47"/>
        </w:numPr>
        <w:spacing w:before="120" w:after="120"/>
        <w:rPr>
          <w:sz w:val="28"/>
          <w:szCs w:val="28"/>
        </w:rPr>
      </w:pPr>
      <w:r w:rsidRPr="008409D7">
        <w:rPr>
          <w:sz w:val="28"/>
          <w:szCs w:val="28"/>
        </w:rPr>
        <w:t>Получает имя выбранного типа</w:t>
      </w:r>
      <w:r w:rsidR="00DD7D60">
        <w:rPr>
          <w:sz w:val="28"/>
          <w:szCs w:val="28"/>
          <w:lang w:val="en-US"/>
        </w:rPr>
        <w:t>;</w:t>
      </w:r>
    </w:p>
    <w:p w14:paraId="0F799DC5" w14:textId="6C28FA11" w:rsidR="00340239" w:rsidRPr="008409D7" w:rsidRDefault="00340239" w:rsidP="008409D7">
      <w:pPr>
        <w:pStyle w:val="af8"/>
        <w:numPr>
          <w:ilvl w:val="0"/>
          <w:numId w:val="47"/>
        </w:numPr>
        <w:spacing w:before="120" w:after="120"/>
        <w:rPr>
          <w:sz w:val="28"/>
          <w:szCs w:val="28"/>
        </w:rPr>
      </w:pPr>
      <w:r w:rsidRPr="008409D7">
        <w:rPr>
          <w:sz w:val="28"/>
          <w:szCs w:val="28"/>
        </w:rPr>
        <w:t>Запрашивает у фабрики прототип</w:t>
      </w:r>
      <w:r w:rsidR="00DD7D60">
        <w:rPr>
          <w:sz w:val="28"/>
          <w:szCs w:val="28"/>
          <w:lang w:val="en-US"/>
        </w:rPr>
        <w:t>;</w:t>
      </w:r>
    </w:p>
    <w:p w14:paraId="47A63B73" w14:textId="559A0441" w:rsidR="00340239" w:rsidRPr="008409D7" w:rsidRDefault="00340239" w:rsidP="008409D7">
      <w:pPr>
        <w:pStyle w:val="af8"/>
        <w:numPr>
          <w:ilvl w:val="0"/>
          <w:numId w:val="47"/>
        </w:numPr>
        <w:spacing w:before="120" w:after="120"/>
        <w:rPr>
          <w:sz w:val="28"/>
          <w:szCs w:val="28"/>
        </w:rPr>
      </w:pPr>
      <w:r w:rsidRPr="008409D7">
        <w:rPr>
          <w:sz w:val="28"/>
          <w:szCs w:val="28"/>
        </w:rPr>
        <w:t>Использует его для операций: вставка, удаление, парсинг</w:t>
      </w:r>
      <w:r w:rsidR="00DD7D60" w:rsidRPr="00DD7D60">
        <w:rPr>
          <w:sz w:val="28"/>
          <w:szCs w:val="28"/>
        </w:rPr>
        <w:t>;</w:t>
      </w:r>
    </w:p>
    <w:p w14:paraId="4F437D0C" w14:textId="27D89976" w:rsidR="00340239" w:rsidRPr="008409D7" w:rsidRDefault="00DD7D60" w:rsidP="008409D7">
      <w:pPr>
        <w:pStyle w:val="af8"/>
        <w:numPr>
          <w:ilvl w:val="0"/>
          <w:numId w:val="47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Использует компаратор выбранного типа для сортировки таблицы</w:t>
      </w:r>
      <w:r w:rsidRPr="00DD7D60">
        <w:rPr>
          <w:sz w:val="28"/>
          <w:szCs w:val="28"/>
        </w:rPr>
        <w:t>;</w:t>
      </w:r>
    </w:p>
    <w:p w14:paraId="5E392CF1" w14:textId="012E51AC" w:rsidR="000F3617" w:rsidRPr="00DD7D60" w:rsidRDefault="00340239" w:rsidP="00DD7D60">
      <w:pPr>
        <w:pStyle w:val="af8"/>
        <w:numPr>
          <w:ilvl w:val="0"/>
          <w:numId w:val="47"/>
        </w:numPr>
        <w:spacing w:before="120" w:after="120"/>
        <w:rPr>
          <w:sz w:val="28"/>
          <w:szCs w:val="28"/>
        </w:rPr>
      </w:pPr>
      <w:r w:rsidRPr="008409D7">
        <w:rPr>
          <w:sz w:val="28"/>
          <w:szCs w:val="28"/>
        </w:rPr>
        <w:t>Отображает элементы сразу после добавления или удаления.</w:t>
      </w:r>
    </w:p>
    <w:p w14:paraId="05D2540C" w14:textId="066795B7" w:rsidR="00392AB5" w:rsidRDefault="00392AB5" w:rsidP="00392AB5">
      <w:pPr>
        <w:pStyle w:val="afa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392AB5">
        <w:rPr>
          <w:rFonts w:asciiTheme="minorHAnsi" w:hAnsiTheme="minorHAnsi" w:cstheme="minorHAnsi"/>
          <w:sz w:val="28"/>
          <w:szCs w:val="28"/>
        </w:rPr>
        <w:t>Реализация</w:t>
      </w:r>
    </w:p>
    <w:p w14:paraId="1651831C" w14:textId="77777777" w:rsidR="00392AB5" w:rsidRPr="00392AB5" w:rsidRDefault="00392AB5" w:rsidP="00392AB5">
      <w:pPr>
        <w:pStyle w:val="afa"/>
        <w:numPr>
          <w:ilvl w:val="1"/>
          <w:numId w:val="26"/>
        </w:numPr>
        <w:ind w:hanging="225"/>
        <w:jc w:val="both"/>
        <w:rPr>
          <w:rFonts w:asciiTheme="minorHAnsi" w:hAnsiTheme="minorHAnsi" w:cstheme="minorHAnsi"/>
          <w:sz w:val="28"/>
          <w:szCs w:val="28"/>
        </w:rPr>
      </w:pPr>
      <w:r w:rsidRPr="00392AB5">
        <w:rPr>
          <w:rFonts w:asciiTheme="minorHAnsi" w:hAnsiTheme="minorHAnsi" w:cstheme="minorHAnsi"/>
          <w:sz w:val="28"/>
          <w:szCs w:val="28"/>
        </w:rPr>
        <w:t>Интерфейсы</w:t>
      </w:r>
    </w:p>
    <w:p w14:paraId="501F771A" w14:textId="77777777" w:rsidR="00392AB5" w:rsidRPr="00BF2A79" w:rsidRDefault="00392AB5" w:rsidP="00392AB5">
      <w:pPr>
        <w:rPr>
          <w:sz w:val="28"/>
          <w:szCs w:val="28"/>
          <w:lang w:val="en-US"/>
        </w:rPr>
      </w:pPr>
      <w:r w:rsidRPr="00BF2A79">
        <w:rPr>
          <w:sz w:val="28"/>
          <w:szCs w:val="28"/>
        </w:rPr>
        <w:t>Интерфейс</w:t>
      </w:r>
      <w:r w:rsidRPr="00BF2A79">
        <w:rPr>
          <w:sz w:val="28"/>
          <w:szCs w:val="28"/>
          <w:lang w:val="en-US"/>
        </w:rPr>
        <w:t xml:space="preserve"> </w:t>
      </w:r>
      <w:r w:rsidRPr="00BF2A79">
        <w:rPr>
          <w:sz w:val="28"/>
          <w:szCs w:val="28"/>
        </w:rPr>
        <w:t>сравнения</w:t>
      </w:r>
      <w:r w:rsidRPr="00BF2A79">
        <w:rPr>
          <w:sz w:val="28"/>
          <w:szCs w:val="28"/>
          <w:lang w:val="en-US"/>
        </w:rPr>
        <w:t>:</w:t>
      </w:r>
    </w:p>
    <w:p w14:paraId="23D59F75" w14:textId="77777777" w:rsidR="00BF2A79" w:rsidRPr="00BF2A79" w:rsidRDefault="00BF2A79" w:rsidP="00BF2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BF2A7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BF2A7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interface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BF2A7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Comparator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55530C17" w14:textId="77777777" w:rsidR="00BF2A79" w:rsidRPr="00BF2A79" w:rsidRDefault="00BF2A79" w:rsidP="00BF2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BF2A7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BF2A7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compare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BF2A7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Object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BF2A7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o1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BF2A7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Object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BF2A7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o2</w:t>
      </w:r>
      <w:proofErr w:type="gramStart"/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  <w:proofErr w:type="gramEnd"/>
    </w:p>
    <w:p w14:paraId="6E03BE39" w14:textId="77777777" w:rsidR="00BF2A79" w:rsidRPr="00BF2A79" w:rsidRDefault="00BF2A79" w:rsidP="00BF2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}</w:t>
      </w:r>
    </w:p>
    <w:p w14:paraId="49414963" w14:textId="68582C62" w:rsidR="00BF2A79" w:rsidRPr="00BF2A79" w:rsidRDefault="00392AB5" w:rsidP="00BF2A79">
      <w:pPr>
        <w:rPr>
          <w:rFonts w:cs="Times New Roman"/>
          <w:sz w:val="28"/>
          <w:szCs w:val="28"/>
          <w:lang w:val="en-US"/>
        </w:rPr>
      </w:pPr>
      <w:r w:rsidRPr="00BF2A79">
        <w:rPr>
          <w:rFonts w:cs="Times New Roman"/>
          <w:sz w:val="28"/>
          <w:szCs w:val="28"/>
        </w:rPr>
        <w:t>Интерфейс</w:t>
      </w:r>
      <w:r w:rsidRPr="00BF2A79">
        <w:rPr>
          <w:rFonts w:cs="Times New Roman"/>
          <w:sz w:val="28"/>
          <w:szCs w:val="28"/>
          <w:lang w:val="en-US"/>
        </w:rPr>
        <w:t xml:space="preserve"> </w:t>
      </w:r>
      <w:r w:rsidRPr="00BF2A79">
        <w:rPr>
          <w:rFonts w:cs="Times New Roman"/>
          <w:sz w:val="28"/>
          <w:szCs w:val="28"/>
        </w:rPr>
        <w:t>типа</w:t>
      </w:r>
      <w:r w:rsidRPr="00BF2A79">
        <w:rPr>
          <w:rFonts w:cs="Times New Roman"/>
          <w:sz w:val="28"/>
          <w:szCs w:val="28"/>
          <w:lang w:val="en-US"/>
        </w:rPr>
        <w:t xml:space="preserve"> </w:t>
      </w:r>
      <w:r w:rsidRPr="00BF2A79">
        <w:rPr>
          <w:rFonts w:cs="Times New Roman"/>
          <w:sz w:val="28"/>
          <w:szCs w:val="28"/>
        </w:rPr>
        <w:t>данных</w:t>
      </w:r>
      <w:r w:rsidRPr="00BF2A79">
        <w:rPr>
          <w:rFonts w:cs="Times New Roman"/>
          <w:sz w:val="28"/>
          <w:szCs w:val="28"/>
          <w:lang w:val="en-US"/>
        </w:rPr>
        <w:t>:</w:t>
      </w:r>
    </w:p>
    <w:p w14:paraId="68A94942" w14:textId="77777777" w:rsidR="00BF2A79" w:rsidRPr="00BF2A79" w:rsidRDefault="00BF2A79" w:rsidP="00BF2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BF2A7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BF2A7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interface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BF2A7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UserType</w:t>
      </w:r>
      <w:proofErr w:type="spellEnd"/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416C5134" w14:textId="77777777" w:rsidR="00BF2A79" w:rsidRPr="00BF2A79" w:rsidRDefault="00BF2A79" w:rsidP="00BF2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BF2A7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F2A7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typeName</w:t>
      </w:r>
      <w:proofErr w:type="spellEnd"/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();</w:t>
      </w:r>
      <w:proofErr w:type="gramEnd"/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           </w:t>
      </w:r>
    </w:p>
    <w:p w14:paraId="737404C4" w14:textId="77777777" w:rsidR="00BF2A79" w:rsidRPr="00BF2A79" w:rsidRDefault="00BF2A79" w:rsidP="00BF2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44E7BAFB" w14:textId="77777777" w:rsidR="00BF2A79" w:rsidRPr="00BF2A79" w:rsidRDefault="00BF2A79" w:rsidP="00BF2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BF2A7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Object</w:t>
      </w:r>
      <w:proofErr w:type="gramEnd"/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BF2A7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();</w:t>
      </w:r>
      <w:proofErr w:type="gramEnd"/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                     </w:t>
      </w:r>
    </w:p>
    <w:p w14:paraId="08FCF8B1" w14:textId="77777777" w:rsidR="00BF2A79" w:rsidRPr="00BF2A79" w:rsidRDefault="00BF2A79" w:rsidP="00BF2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6BDD590B" w14:textId="77777777" w:rsidR="00BF2A79" w:rsidRPr="00BF2A79" w:rsidRDefault="00BF2A79" w:rsidP="00BF2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BF2A7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Object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BF2A7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clone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BF2A7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Object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BF2A7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</w:t>
      </w:r>
      <w:proofErr w:type="gramStart"/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  <w:proofErr w:type="gramEnd"/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            </w:t>
      </w:r>
    </w:p>
    <w:p w14:paraId="25ADE46C" w14:textId="77777777" w:rsidR="00BF2A79" w:rsidRPr="00BF2A79" w:rsidRDefault="00BF2A79" w:rsidP="00BF2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1B20CC97" w14:textId="77777777" w:rsidR="00BF2A79" w:rsidRPr="00BF2A79" w:rsidRDefault="00BF2A79" w:rsidP="00BF2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BF2A7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Object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F2A7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readValue</w:t>
      </w:r>
      <w:proofErr w:type="spellEnd"/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End"/>
      <w:r w:rsidRPr="00BF2A7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InputStreamReader</w:t>
      </w:r>
      <w:proofErr w:type="spellEnd"/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BF2A7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BF2A7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throws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BF2A7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IOException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  <w:proofErr w:type="gramEnd"/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</w:p>
    <w:p w14:paraId="54559006" w14:textId="77777777" w:rsidR="00BF2A79" w:rsidRPr="00BF2A79" w:rsidRDefault="00BF2A79" w:rsidP="00BF2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718327D8" w14:textId="77777777" w:rsidR="00BF2A79" w:rsidRPr="00BF2A79" w:rsidRDefault="00BF2A79" w:rsidP="00BF2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BF2A7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Object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F2A7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parseValue</w:t>
      </w:r>
      <w:proofErr w:type="spellEnd"/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BF2A7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BF2A7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ss</w:t>
      </w:r>
      <w:proofErr w:type="gramStart"/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  <w:proofErr w:type="gramEnd"/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       </w:t>
      </w:r>
    </w:p>
    <w:p w14:paraId="4F9C785D" w14:textId="77777777" w:rsidR="00BF2A79" w:rsidRPr="00BF2A79" w:rsidRDefault="00BF2A79" w:rsidP="00BF2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40C25B08" w14:textId="77777777" w:rsidR="00BF2A79" w:rsidRPr="00BF2A79" w:rsidRDefault="00BF2A79" w:rsidP="00BF2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BF2A7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Comparator</w:t>
      </w: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F2A7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getTypeComparator</w:t>
      </w:r>
      <w:proofErr w:type="spellEnd"/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();</w:t>
      </w:r>
      <w:proofErr w:type="gramEnd"/>
      <w:r w:rsidRPr="00BF2A7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      </w:t>
      </w:r>
    </w:p>
    <w:p w14:paraId="7B2B142D" w14:textId="77777777" w:rsidR="00BF2A79" w:rsidRPr="00BF2A79" w:rsidRDefault="00BF2A79" w:rsidP="00BF2A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BF2A7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55942ACC" w14:textId="77777777" w:rsidR="00BF2A79" w:rsidRPr="00BF2A79" w:rsidRDefault="00BF2A79" w:rsidP="00392AB5">
      <w:pPr>
        <w:rPr>
          <w:rFonts w:ascii="Times New Roman" w:hAnsi="Times New Roman" w:cs="Times New Roman"/>
          <w:sz w:val="28"/>
        </w:rPr>
      </w:pPr>
    </w:p>
    <w:p w14:paraId="3FD6821F" w14:textId="406CDFBD" w:rsidR="00392AB5" w:rsidRPr="00392AB5" w:rsidRDefault="00392AB5" w:rsidP="00392AB5">
      <w:pPr>
        <w:pStyle w:val="afa"/>
        <w:numPr>
          <w:ilvl w:val="1"/>
          <w:numId w:val="26"/>
        </w:numPr>
        <w:ind w:hanging="225"/>
        <w:jc w:val="both"/>
        <w:rPr>
          <w:rFonts w:asciiTheme="minorHAnsi" w:hAnsiTheme="minorHAnsi" w:cstheme="minorHAnsi"/>
          <w:bCs/>
          <w:sz w:val="28"/>
          <w:szCs w:val="28"/>
          <w:lang w:val="en-US"/>
        </w:rPr>
      </w:pPr>
      <w:r w:rsidRPr="00392AB5">
        <w:rPr>
          <w:rFonts w:asciiTheme="minorHAnsi" w:hAnsiTheme="minorHAnsi" w:cstheme="minorHAnsi"/>
          <w:bCs/>
          <w:sz w:val="28"/>
          <w:szCs w:val="28"/>
        </w:rPr>
        <w:t>Реализация</w:t>
      </w:r>
      <w:r w:rsidRPr="00392AB5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r w:rsidRPr="00392AB5">
        <w:rPr>
          <w:rFonts w:asciiTheme="minorHAnsi" w:hAnsiTheme="minorHAnsi" w:cstheme="minorHAnsi"/>
          <w:sz w:val="28"/>
          <w:szCs w:val="28"/>
        </w:rPr>
        <w:t>пользовательских</w:t>
      </w:r>
      <w:r w:rsidRPr="00392AB5">
        <w:rPr>
          <w:rFonts w:asciiTheme="minorHAnsi" w:hAnsiTheme="minorHAnsi" w:cstheme="minorHAnsi"/>
          <w:bCs/>
          <w:sz w:val="28"/>
          <w:szCs w:val="28"/>
          <w:lang w:val="en-US"/>
        </w:rPr>
        <w:t xml:space="preserve"> </w:t>
      </w:r>
      <w:r w:rsidRPr="00392AB5">
        <w:rPr>
          <w:rFonts w:asciiTheme="minorHAnsi" w:hAnsiTheme="minorHAnsi" w:cstheme="minorHAnsi"/>
          <w:bCs/>
          <w:sz w:val="28"/>
          <w:szCs w:val="28"/>
        </w:rPr>
        <w:t>типов</w:t>
      </w:r>
    </w:p>
    <w:p w14:paraId="7A6E138C" w14:textId="77777777" w:rsidR="00392AB5" w:rsidRDefault="00392AB5" w:rsidP="00392AB5">
      <w:pPr>
        <w:rPr>
          <w:sz w:val="28"/>
          <w:szCs w:val="28"/>
        </w:rPr>
      </w:pPr>
      <w:proofErr w:type="spellStart"/>
      <w:r w:rsidRPr="00392AB5">
        <w:rPr>
          <w:b/>
          <w:bCs/>
          <w:sz w:val="28"/>
          <w:szCs w:val="28"/>
        </w:rPr>
        <w:t>DoubleUserType</w:t>
      </w:r>
      <w:proofErr w:type="spellEnd"/>
      <w:r w:rsidRPr="00392AB5">
        <w:rPr>
          <w:sz w:val="28"/>
          <w:szCs w:val="28"/>
        </w:rPr>
        <w:t xml:space="preserve"> </w:t>
      </w:r>
    </w:p>
    <w:p w14:paraId="11516641" w14:textId="77777777" w:rsidR="00392AB5" w:rsidRPr="00392AB5" w:rsidRDefault="00392AB5" w:rsidP="00392AB5">
      <w:pPr>
        <w:pStyle w:val="af8"/>
        <w:spacing w:line="360" w:lineRule="auto"/>
        <w:ind w:left="567"/>
        <w:jc w:val="both"/>
        <w:rPr>
          <w:sz w:val="28"/>
          <w:szCs w:val="28"/>
        </w:rPr>
      </w:pPr>
      <w:r w:rsidRPr="00392AB5">
        <w:rPr>
          <w:sz w:val="28"/>
          <w:szCs w:val="28"/>
        </w:rPr>
        <w:t xml:space="preserve">Описывает данные типа </w:t>
      </w:r>
      <w:proofErr w:type="spellStart"/>
      <w:r w:rsidRPr="00392AB5">
        <w:rPr>
          <w:sz w:val="28"/>
          <w:szCs w:val="28"/>
        </w:rPr>
        <w:t>double</w:t>
      </w:r>
      <w:proofErr w:type="spellEnd"/>
      <w:r w:rsidRPr="00392AB5">
        <w:rPr>
          <w:sz w:val="28"/>
          <w:szCs w:val="28"/>
        </w:rPr>
        <w:t xml:space="preserve">. </w:t>
      </w:r>
    </w:p>
    <w:p w14:paraId="467F82F5" w14:textId="35F886E0" w:rsidR="00392AB5" w:rsidRPr="00392AB5" w:rsidRDefault="00392AB5" w:rsidP="00DA192A">
      <w:pPr>
        <w:pStyle w:val="af8"/>
        <w:numPr>
          <w:ilvl w:val="0"/>
          <w:numId w:val="40"/>
        </w:numPr>
        <w:spacing w:line="360" w:lineRule="auto"/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Поддерживает парсинг</w:t>
      </w:r>
      <w:r w:rsidRPr="00392AB5">
        <w:rPr>
          <w:sz w:val="28"/>
          <w:szCs w:val="28"/>
        </w:rPr>
        <w:t xml:space="preserve"> строк</w:t>
      </w:r>
      <w:r>
        <w:rPr>
          <w:sz w:val="28"/>
          <w:szCs w:val="28"/>
        </w:rPr>
        <w:t>и</w:t>
      </w:r>
      <w:r w:rsidRPr="00392AB5">
        <w:rPr>
          <w:sz w:val="28"/>
          <w:szCs w:val="28"/>
        </w:rPr>
        <w:t xml:space="preserve"> в </w:t>
      </w:r>
      <w:r w:rsidRPr="00392AB5">
        <w:rPr>
          <w:sz w:val="28"/>
          <w:szCs w:val="28"/>
          <w:lang w:val="en-US"/>
        </w:rPr>
        <w:t>Double</w:t>
      </w:r>
      <w:r w:rsidRPr="00392AB5">
        <w:rPr>
          <w:sz w:val="28"/>
          <w:szCs w:val="28"/>
        </w:rPr>
        <w:t xml:space="preserve"> через </w:t>
      </w:r>
      <w:r w:rsidRPr="00392AB5">
        <w:rPr>
          <w:sz w:val="28"/>
          <w:szCs w:val="28"/>
          <w:lang w:val="en-US"/>
        </w:rPr>
        <w:t>Double</w:t>
      </w:r>
      <w:r w:rsidRPr="00392AB5">
        <w:rPr>
          <w:sz w:val="28"/>
          <w:szCs w:val="28"/>
        </w:rPr>
        <w:t>.</w:t>
      </w:r>
      <w:proofErr w:type="spellStart"/>
      <w:r w:rsidRPr="00392AB5">
        <w:rPr>
          <w:sz w:val="28"/>
          <w:szCs w:val="28"/>
          <w:lang w:val="en-US"/>
        </w:rPr>
        <w:t>parseDouble</w:t>
      </w:r>
      <w:proofErr w:type="spellEnd"/>
      <w:r w:rsidRPr="00392AB5">
        <w:rPr>
          <w:sz w:val="28"/>
          <w:szCs w:val="28"/>
        </w:rPr>
        <w:t>(),</w:t>
      </w:r>
    </w:p>
    <w:p w14:paraId="234AADB7" w14:textId="58CA2F6D" w:rsidR="00392AB5" w:rsidRPr="00392AB5" w:rsidRDefault="00DA192A" w:rsidP="00DA192A">
      <w:pPr>
        <w:pStyle w:val="af8"/>
        <w:numPr>
          <w:ilvl w:val="0"/>
          <w:numId w:val="40"/>
        </w:numPr>
        <w:spacing w:line="360" w:lineRule="auto"/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Использует </w:t>
      </w:r>
      <w:proofErr w:type="spellStart"/>
      <w:r w:rsidR="00392AB5" w:rsidRPr="00392AB5">
        <w:rPr>
          <w:sz w:val="28"/>
          <w:szCs w:val="28"/>
        </w:rPr>
        <w:t>Double.compare</w:t>
      </w:r>
      <w:proofErr w:type="spellEnd"/>
      <w:r w:rsidR="00392AB5" w:rsidRPr="00392AB5">
        <w:rPr>
          <w:sz w:val="28"/>
          <w:szCs w:val="28"/>
        </w:rPr>
        <w:t>()</w:t>
      </w:r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компоратора</w:t>
      </w:r>
      <w:proofErr w:type="spellEnd"/>
      <w:r w:rsidR="00392AB5" w:rsidRPr="00392AB5">
        <w:rPr>
          <w:sz w:val="28"/>
          <w:szCs w:val="28"/>
        </w:rPr>
        <w:t>.</w:t>
      </w:r>
    </w:p>
    <w:p w14:paraId="75E7949F" w14:textId="77777777" w:rsidR="00392AB5" w:rsidRDefault="00392AB5" w:rsidP="00392AB5">
      <w:pPr>
        <w:rPr>
          <w:sz w:val="28"/>
          <w:szCs w:val="28"/>
        </w:rPr>
      </w:pPr>
      <w:proofErr w:type="spellStart"/>
      <w:r w:rsidRPr="00392AB5">
        <w:rPr>
          <w:b/>
          <w:bCs/>
          <w:sz w:val="28"/>
          <w:szCs w:val="28"/>
        </w:rPr>
        <w:t>SparseMatrixUserType</w:t>
      </w:r>
      <w:proofErr w:type="spellEnd"/>
      <w:r w:rsidRPr="00392AB5">
        <w:rPr>
          <w:sz w:val="28"/>
          <w:szCs w:val="28"/>
        </w:rPr>
        <w:t xml:space="preserve"> </w:t>
      </w:r>
    </w:p>
    <w:p w14:paraId="656ED6E3" w14:textId="77777777" w:rsidR="00392AB5" w:rsidRDefault="00392AB5" w:rsidP="00DA192A">
      <w:pPr>
        <w:ind w:firstLine="567"/>
        <w:rPr>
          <w:sz w:val="28"/>
          <w:szCs w:val="28"/>
        </w:rPr>
      </w:pPr>
      <w:r w:rsidRPr="00392AB5">
        <w:rPr>
          <w:sz w:val="28"/>
          <w:szCs w:val="28"/>
        </w:rPr>
        <w:t xml:space="preserve">Тип данных — разреженная матрица в координатном формате. </w:t>
      </w:r>
    </w:p>
    <w:p w14:paraId="15A0A546" w14:textId="50D69441" w:rsidR="00392AB5" w:rsidRDefault="00392AB5" w:rsidP="00DA192A">
      <w:pPr>
        <w:spacing w:line="360" w:lineRule="auto"/>
        <w:ind w:firstLine="567"/>
        <w:rPr>
          <w:sz w:val="28"/>
          <w:szCs w:val="28"/>
        </w:rPr>
      </w:pPr>
      <w:r w:rsidRPr="00392AB5">
        <w:rPr>
          <w:sz w:val="28"/>
          <w:szCs w:val="28"/>
        </w:rPr>
        <w:t>Поддерживает:</w:t>
      </w:r>
    </w:p>
    <w:p w14:paraId="148BE8FF" w14:textId="3DD22A8C" w:rsidR="00392AB5" w:rsidRPr="00DA192A" w:rsidRDefault="00392AB5" w:rsidP="00DA192A">
      <w:pPr>
        <w:pStyle w:val="af8"/>
        <w:numPr>
          <w:ilvl w:val="0"/>
          <w:numId w:val="39"/>
        </w:numPr>
        <w:spacing w:line="360" w:lineRule="auto"/>
        <w:ind w:hanging="720"/>
        <w:rPr>
          <w:sz w:val="28"/>
          <w:szCs w:val="28"/>
        </w:rPr>
      </w:pPr>
      <w:r w:rsidRPr="00DA192A">
        <w:rPr>
          <w:sz w:val="28"/>
          <w:szCs w:val="28"/>
        </w:rPr>
        <w:lastRenderedPageBreak/>
        <w:t>матрицы произвольного размера</w:t>
      </w:r>
      <w:r w:rsidR="007D5E94">
        <w:rPr>
          <w:sz w:val="28"/>
          <w:szCs w:val="28"/>
          <w:lang w:val="en-US"/>
        </w:rPr>
        <w:t>;</w:t>
      </w:r>
      <w:r w:rsidRPr="00DA192A">
        <w:rPr>
          <w:sz w:val="28"/>
          <w:szCs w:val="28"/>
        </w:rPr>
        <w:t xml:space="preserve"> </w:t>
      </w:r>
    </w:p>
    <w:p w14:paraId="138C44BF" w14:textId="05D4985B" w:rsidR="00392AB5" w:rsidRPr="00DA192A" w:rsidRDefault="00392AB5" w:rsidP="00DA192A">
      <w:pPr>
        <w:pStyle w:val="af8"/>
        <w:numPr>
          <w:ilvl w:val="0"/>
          <w:numId w:val="39"/>
        </w:numPr>
        <w:spacing w:line="360" w:lineRule="auto"/>
        <w:ind w:hanging="720"/>
        <w:rPr>
          <w:sz w:val="28"/>
          <w:szCs w:val="28"/>
        </w:rPr>
      </w:pPr>
      <w:r w:rsidRPr="00DA192A">
        <w:rPr>
          <w:sz w:val="28"/>
          <w:szCs w:val="28"/>
        </w:rPr>
        <w:t>хранение только ненулевых элементов</w:t>
      </w:r>
      <w:r w:rsidR="007D5E94">
        <w:rPr>
          <w:sz w:val="28"/>
          <w:szCs w:val="28"/>
          <w:lang w:val="en-US"/>
        </w:rPr>
        <w:t>;</w:t>
      </w:r>
      <w:r w:rsidRPr="00DA192A">
        <w:rPr>
          <w:sz w:val="28"/>
          <w:szCs w:val="28"/>
        </w:rPr>
        <w:t xml:space="preserve"> </w:t>
      </w:r>
    </w:p>
    <w:p w14:paraId="41F0D895" w14:textId="4EDE9551" w:rsidR="00392AB5" w:rsidRPr="00DA192A" w:rsidRDefault="00392AB5" w:rsidP="00DA192A">
      <w:pPr>
        <w:pStyle w:val="af8"/>
        <w:numPr>
          <w:ilvl w:val="0"/>
          <w:numId w:val="39"/>
        </w:numPr>
        <w:spacing w:line="360" w:lineRule="auto"/>
        <w:ind w:hanging="720"/>
        <w:rPr>
          <w:sz w:val="28"/>
          <w:szCs w:val="28"/>
        </w:rPr>
      </w:pPr>
      <w:r w:rsidRPr="00DA192A">
        <w:rPr>
          <w:sz w:val="28"/>
          <w:szCs w:val="28"/>
        </w:rPr>
        <w:t xml:space="preserve">Ввод </w:t>
      </w:r>
      <w:r w:rsidRPr="00DA192A">
        <w:rPr>
          <w:sz w:val="28"/>
          <w:szCs w:val="28"/>
        </w:rPr>
        <w:t>строк</w:t>
      </w:r>
      <w:r w:rsidRPr="00DA192A">
        <w:rPr>
          <w:sz w:val="28"/>
          <w:szCs w:val="28"/>
        </w:rPr>
        <w:t>ой</w:t>
      </w:r>
      <w:r w:rsidRPr="00DA192A">
        <w:rPr>
          <w:sz w:val="28"/>
          <w:szCs w:val="28"/>
        </w:rPr>
        <w:t xml:space="preserve"> вида "n m x1 y1 v1 x2 y2 v2 ..."</w:t>
      </w:r>
      <w:r w:rsidR="007D5E94" w:rsidRPr="007D5E94">
        <w:rPr>
          <w:sz w:val="28"/>
          <w:szCs w:val="28"/>
        </w:rPr>
        <w:t>;</w:t>
      </w:r>
      <w:r w:rsidRPr="00DA192A">
        <w:rPr>
          <w:sz w:val="28"/>
          <w:szCs w:val="28"/>
        </w:rPr>
        <w:t xml:space="preserve">  </w:t>
      </w:r>
    </w:p>
    <w:p w14:paraId="6CE59083" w14:textId="1626553D" w:rsidR="00392AB5" w:rsidRPr="00DA192A" w:rsidRDefault="00392AB5" w:rsidP="00DA192A">
      <w:pPr>
        <w:pStyle w:val="af8"/>
        <w:numPr>
          <w:ilvl w:val="0"/>
          <w:numId w:val="39"/>
        </w:numPr>
        <w:spacing w:line="360" w:lineRule="auto"/>
        <w:ind w:hanging="720"/>
        <w:rPr>
          <w:sz w:val="28"/>
          <w:szCs w:val="28"/>
        </w:rPr>
      </w:pPr>
      <w:r w:rsidRPr="00DA192A">
        <w:rPr>
          <w:sz w:val="28"/>
          <w:szCs w:val="28"/>
        </w:rPr>
        <w:t>глубокое клонирование всей структуры матрицы</w:t>
      </w:r>
      <w:r w:rsidR="007D5E94" w:rsidRPr="007D5E94">
        <w:rPr>
          <w:sz w:val="28"/>
          <w:szCs w:val="28"/>
        </w:rPr>
        <w:t>;</w:t>
      </w:r>
      <w:r w:rsidRPr="00DA192A">
        <w:rPr>
          <w:sz w:val="28"/>
          <w:szCs w:val="28"/>
        </w:rPr>
        <w:t xml:space="preserve"> </w:t>
      </w:r>
    </w:p>
    <w:p w14:paraId="0C83CE85" w14:textId="57A0BC15" w:rsidR="00DA192A" w:rsidRPr="00DA192A" w:rsidRDefault="00392AB5" w:rsidP="00DA192A">
      <w:pPr>
        <w:pStyle w:val="af8"/>
        <w:numPr>
          <w:ilvl w:val="0"/>
          <w:numId w:val="39"/>
        </w:numPr>
        <w:spacing w:line="360" w:lineRule="auto"/>
        <w:ind w:hanging="720"/>
        <w:rPr>
          <w:sz w:val="28"/>
          <w:szCs w:val="28"/>
        </w:rPr>
      </w:pPr>
      <w:r w:rsidRPr="00DA192A">
        <w:rPr>
          <w:sz w:val="28"/>
          <w:szCs w:val="28"/>
        </w:rPr>
        <w:t>сравнение по</w:t>
      </w:r>
      <w:r w:rsidRPr="00DA192A">
        <w:rPr>
          <w:sz w:val="28"/>
          <w:szCs w:val="28"/>
        </w:rPr>
        <w:t xml:space="preserve"> норме Фробениуса</w:t>
      </w:r>
      <w:r w:rsidRPr="00DA192A">
        <w:rPr>
          <w:sz w:val="28"/>
          <w:szCs w:val="28"/>
        </w:rPr>
        <w:t>.</w:t>
      </w:r>
    </w:p>
    <w:p w14:paraId="0725D371" w14:textId="1A7D1CF8" w:rsidR="00DA192A" w:rsidRPr="00DA192A" w:rsidRDefault="00DA192A" w:rsidP="00DA192A">
      <w:pPr>
        <w:pStyle w:val="afa"/>
        <w:numPr>
          <w:ilvl w:val="1"/>
          <w:numId w:val="26"/>
        </w:numPr>
        <w:ind w:hanging="225"/>
        <w:jc w:val="both"/>
        <w:rPr>
          <w:rFonts w:asciiTheme="minorHAnsi" w:hAnsiTheme="minorHAnsi" w:cstheme="minorHAnsi"/>
          <w:sz w:val="28"/>
          <w:szCs w:val="28"/>
        </w:rPr>
      </w:pPr>
      <w:r w:rsidRPr="00DA192A">
        <w:rPr>
          <w:rFonts w:asciiTheme="minorHAnsi" w:hAnsiTheme="minorHAnsi" w:cstheme="minorHAnsi"/>
          <w:sz w:val="28"/>
          <w:szCs w:val="28"/>
        </w:rPr>
        <w:t>Фабрика типов данных</w:t>
      </w:r>
    </w:p>
    <w:p w14:paraId="3DE4F408" w14:textId="77777777" w:rsidR="00DA192A" w:rsidRPr="00DA192A" w:rsidRDefault="00DA192A" w:rsidP="00DA192A">
      <w:pPr>
        <w:shd w:val="clear" w:color="auto" w:fill="FFFFFF"/>
        <w:spacing w:after="0"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A192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A192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A192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UserFactory</w:t>
      </w:r>
      <w:proofErr w:type="spell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1372B518" w14:textId="77777777" w:rsidR="00DA192A" w:rsidRPr="00DA192A" w:rsidRDefault="00DA192A" w:rsidP="00DA192A">
      <w:pPr>
        <w:shd w:val="clear" w:color="auto" w:fill="FFFFFF"/>
        <w:spacing w:after="0"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A192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A192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final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A192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ArrayList</w:t>
      </w:r>
      <w:proofErr w:type="spell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&lt;</w:t>
      </w:r>
      <w:proofErr w:type="spellStart"/>
      <w:r w:rsidRPr="00DA192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UserType</w:t>
      </w:r>
      <w:proofErr w:type="spell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&gt; </w:t>
      </w:r>
      <w:r w:rsidRPr="00DA192A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types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A192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A192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A192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ArrayList</w:t>
      </w:r>
      <w:proofErr w:type="spell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&lt;</w:t>
      </w:r>
      <w:proofErr w:type="gramStart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&gt;();</w:t>
      </w:r>
      <w:proofErr w:type="gramEnd"/>
    </w:p>
    <w:p w14:paraId="329A198F" w14:textId="77777777" w:rsidR="00DA192A" w:rsidRPr="00DA192A" w:rsidRDefault="00DA192A" w:rsidP="00DA192A">
      <w:pPr>
        <w:shd w:val="clear" w:color="auto" w:fill="FFFFFF"/>
        <w:spacing w:after="0"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5CD3537F" w14:textId="77777777" w:rsidR="00DA192A" w:rsidRPr="00DA192A" w:rsidRDefault="00DA192A" w:rsidP="00DA192A">
      <w:pPr>
        <w:shd w:val="clear" w:color="auto" w:fill="FFFFFF"/>
        <w:spacing w:after="0"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A192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192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UserFactory</w:t>
      </w:r>
      <w:proofErr w:type="spell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 {</w:t>
      </w:r>
    </w:p>
    <w:p w14:paraId="32371318" w14:textId="77777777" w:rsidR="00DA192A" w:rsidRPr="00DA192A" w:rsidRDefault="00DA192A" w:rsidP="00DA192A">
      <w:pPr>
        <w:shd w:val="clear" w:color="auto" w:fill="FFFFFF"/>
        <w:spacing w:after="0"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A192A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types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A192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proofErr w:type="spell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A192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192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DoubleType</w:t>
      </w:r>
      <w:proofErr w:type="spell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  <w:proofErr w:type="gramStart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  <w:proofErr w:type="gramEnd"/>
    </w:p>
    <w:p w14:paraId="05E43F09" w14:textId="77777777" w:rsidR="00DA192A" w:rsidRPr="00DA192A" w:rsidRDefault="00DA192A" w:rsidP="00DA192A">
      <w:pPr>
        <w:shd w:val="clear" w:color="auto" w:fill="FFFFFF"/>
        <w:spacing w:after="0"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A192A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types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A192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proofErr w:type="spell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A192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192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SparseMatrixType</w:t>
      </w:r>
      <w:proofErr w:type="spell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  <w:proofErr w:type="gramStart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  <w:proofErr w:type="gramEnd"/>
    </w:p>
    <w:p w14:paraId="20530268" w14:textId="77777777" w:rsidR="00DA192A" w:rsidRPr="00DA192A" w:rsidRDefault="00DA192A" w:rsidP="00DA192A">
      <w:pPr>
        <w:shd w:val="clear" w:color="auto" w:fill="FFFFFF"/>
        <w:spacing w:after="0"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}</w:t>
      </w:r>
    </w:p>
    <w:p w14:paraId="2B9003DC" w14:textId="77777777" w:rsidR="00DA192A" w:rsidRPr="00DA192A" w:rsidRDefault="00DA192A" w:rsidP="00DA192A">
      <w:pPr>
        <w:shd w:val="clear" w:color="auto" w:fill="FFFFFF"/>
        <w:spacing w:after="0"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4EF0CB9D" w14:textId="77777777" w:rsidR="00DA192A" w:rsidRPr="00DA192A" w:rsidRDefault="00DA192A" w:rsidP="00DA192A">
      <w:pPr>
        <w:shd w:val="clear" w:color="auto" w:fill="FFFFFF"/>
        <w:spacing w:after="0"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A192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A192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ArrayList</w:t>
      </w:r>
      <w:proofErr w:type="spell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&lt;</w:t>
      </w:r>
      <w:r w:rsidRPr="00DA192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&gt; </w:t>
      </w:r>
      <w:proofErr w:type="spellStart"/>
      <w:proofErr w:type="gramStart"/>
      <w:r w:rsidRPr="00DA192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getTypeNameList</w:t>
      </w:r>
      <w:proofErr w:type="spell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 {</w:t>
      </w:r>
    </w:p>
    <w:p w14:paraId="06C024D3" w14:textId="77777777" w:rsidR="00DA192A" w:rsidRPr="00DA192A" w:rsidRDefault="00DA192A" w:rsidP="00DA192A">
      <w:pPr>
        <w:shd w:val="clear" w:color="auto" w:fill="FFFFFF"/>
        <w:spacing w:after="0"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DA192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ArrayList</w:t>
      </w:r>
      <w:proofErr w:type="spell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&lt;</w:t>
      </w:r>
      <w:r w:rsidRPr="00DA192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&gt; </w:t>
      </w:r>
      <w:r w:rsidRPr="00DA192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names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A192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A192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A192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ArrayList</w:t>
      </w:r>
      <w:proofErr w:type="spell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&lt;</w:t>
      </w:r>
      <w:proofErr w:type="gramStart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&gt;();</w:t>
      </w:r>
      <w:proofErr w:type="gramEnd"/>
    </w:p>
    <w:p w14:paraId="14515D84" w14:textId="77777777" w:rsidR="00DA192A" w:rsidRPr="00DA192A" w:rsidRDefault="00DA192A" w:rsidP="00DA192A">
      <w:pPr>
        <w:shd w:val="clear" w:color="auto" w:fill="FFFFFF"/>
        <w:spacing w:after="0"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A192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proofErr w:type="spellStart"/>
      <w:r w:rsidRPr="00DA192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UserType</w:t>
      </w:r>
      <w:proofErr w:type="spell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DA192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A192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:</w:t>
      </w:r>
      <w:proofErr w:type="gram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A192A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types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proofErr w:type="spellStart"/>
      <w:r w:rsidRPr="00DA192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names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A192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proofErr w:type="spell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Start"/>
      <w:r w:rsidRPr="00DA192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A192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typeName</w:t>
      </w:r>
      <w:proofErr w:type="spellEnd"/>
      <w:proofErr w:type="gram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  <w:proofErr w:type="gramStart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  <w:proofErr w:type="gramEnd"/>
    </w:p>
    <w:p w14:paraId="107D4089" w14:textId="77777777" w:rsidR="00DA192A" w:rsidRPr="00DA192A" w:rsidRDefault="00DA192A" w:rsidP="00DA192A">
      <w:pPr>
        <w:shd w:val="clear" w:color="auto" w:fill="FFFFFF"/>
        <w:spacing w:after="0"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A192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DA192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names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  <w:proofErr w:type="gramEnd"/>
    </w:p>
    <w:p w14:paraId="3021885C" w14:textId="77777777" w:rsidR="00DA192A" w:rsidRPr="00DA192A" w:rsidRDefault="00DA192A" w:rsidP="00DA192A">
      <w:pPr>
        <w:shd w:val="clear" w:color="auto" w:fill="FFFFFF"/>
        <w:spacing w:after="0"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}</w:t>
      </w:r>
    </w:p>
    <w:p w14:paraId="1178FAEE" w14:textId="77777777" w:rsidR="00DA192A" w:rsidRPr="00DA192A" w:rsidRDefault="00DA192A" w:rsidP="00DA192A">
      <w:pPr>
        <w:shd w:val="clear" w:color="auto" w:fill="FFFFFF"/>
        <w:spacing w:after="0"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693F3734" w14:textId="77777777" w:rsidR="00DA192A" w:rsidRPr="00DA192A" w:rsidRDefault="00DA192A" w:rsidP="00DA192A">
      <w:pPr>
        <w:shd w:val="clear" w:color="auto" w:fill="FFFFFF"/>
        <w:spacing w:after="0"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DA192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DA192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UserType</w:t>
      </w:r>
      <w:proofErr w:type="spell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192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getBuilderByName</w:t>
      </w:r>
      <w:proofErr w:type="spell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DA192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DA192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 {</w:t>
      </w:r>
      <w:proofErr w:type="gramEnd"/>
    </w:p>
    <w:p w14:paraId="3935AF51" w14:textId="77777777" w:rsidR="00DA192A" w:rsidRPr="00DA192A" w:rsidRDefault="00DA192A" w:rsidP="00DA192A">
      <w:pPr>
        <w:shd w:val="clear" w:color="auto" w:fill="FFFFFF"/>
        <w:spacing w:after="0"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DA192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proofErr w:type="spellStart"/>
      <w:r w:rsidRPr="00DA192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UserType</w:t>
      </w:r>
      <w:proofErr w:type="spell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DA192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A192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:</w:t>
      </w:r>
      <w:proofErr w:type="gram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A192A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types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5B937FB4" w14:textId="77777777" w:rsidR="00DA192A" w:rsidRPr="00DA192A" w:rsidRDefault="00DA192A" w:rsidP="00DA192A">
      <w:pPr>
        <w:shd w:val="clear" w:color="auto" w:fill="FFFFFF"/>
        <w:spacing w:after="0"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DA192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DA192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A192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typeName</w:t>
      </w:r>
      <w:proofErr w:type="spellEnd"/>
      <w:proofErr w:type="gram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Start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</w:t>
      </w:r>
      <w:r w:rsidRPr="00DA192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equals</w:t>
      </w:r>
      <w:proofErr w:type="gram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A192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14:paraId="44970EF5" w14:textId="77777777" w:rsidR="00DA192A" w:rsidRPr="00DA192A" w:rsidRDefault="00DA192A" w:rsidP="00DA192A">
      <w:pPr>
        <w:shd w:val="clear" w:color="auto" w:fill="FFFFFF"/>
        <w:spacing w:after="0"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DA192A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DA192A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</w:t>
      </w: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;</w:t>
      </w:r>
    </w:p>
    <w:p w14:paraId="72259C6D" w14:textId="77777777" w:rsidR="00DA192A" w:rsidRPr="00DA192A" w:rsidRDefault="00DA192A" w:rsidP="00DA192A">
      <w:pPr>
        <w:shd w:val="clear" w:color="auto" w:fill="FFFFFF"/>
        <w:spacing w:after="0"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DA192A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DA192A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null</w:t>
      </w:r>
      <w:proofErr w:type="spellEnd"/>
      <w:r w:rsidRPr="00DA192A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;</w:t>
      </w:r>
    </w:p>
    <w:p w14:paraId="27EEF01E" w14:textId="77777777" w:rsidR="00DA192A" w:rsidRPr="00DA192A" w:rsidRDefault="00DA192A" w:rsidP="00DA192A">
      <w:pPr>
        <w:shd w:val="clear" w:color="auto" w:fill="FFFFFF"/>
        <w:spacing w:after="0"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}</w:t>
      </w:r>
    </w:p>
    <w:p w14:paraId="3912E2FA" w14:textId="6D7DF2FE" w:rsidR="00DA192A" w:rsidRPr="00DA192A" w:rsidRDefault="00DA192A" w:rsidP="00DA192A">
      <w:pPr>
        <w:shd w:val="clear" w:color="auto" w:fill="FFFFFF"/>
        <w:spacing w:after="0" w:line="360" w:lineRule="auto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A192A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5425124A" w14:textId="65BF2134" w:rsidR="00DA192A" w:rsidRPr="00DA192A" w:rsidRDefault="00DA192A" w:rsidP="00DA192A">
      <w:pPr>
        <w:spacing w:line="360" w:lineRule="auto"/>
        <w:ind w:left="142" w:firstLine="425"/>
        <w:jc w:val="both"/>
        <w:rPr>
          <w:sz w:val="28"/>
          <w:szCs w:val="28"/>
        </w:rPr>
      </w:pPr>
      <w:r w:rsidRPr="00DA192A">
        <w:rPr>
          <w:sz w:val="28"/>
          <w:szCs w:val="28"/>
        </w:rPr>
        <w:t>Фабрика автоматически регистрирует все доступные типы при создании.</w:t>
      </w:r>
      <w:r>
        <w:rPr>
          <w:sz w:val="28"/>
          <w:szCs w:val="28"/>
        </w:rPr>
        <w:t xml:space="preserve"> </w:t>
      </w:r>
      <w:r w:rsidRPr="00DA192A">
        <w:rPr>
          <w:sz w:val="28"/>
          <w:szCs w:val="28"/>
        </w:rPr>
        <w:t xml:space="preserve">Метод </w:t>
      </w:r>
      <w:proofErr w:type="spellStart"/>
      <w:proofErr w:type="gramStart"/>
      <w:r w:rsidRPr="00DA192A">
        <w:rPr>
          <w:sz w:val="28"/>
          <w:szCs w:val="28"/>
        </w:rPr>
        <w:t>getTypeNameList</w:t>
      </w:r>
      <w:proofErr w:type="spellEnd"/>
      <w:r w:rsidRPr="00DA192A">
        <w:rPr>
          <w:sz w:val="28"/>
          <w:szCs w:val="28"/>
        </w:rPr>
        <w:t>(</w:t>
      </w:r>
      <w:proofErr w:type="gramEnd"/>
      <w:r w:rsidRPr="00DA192A">
        <w:rPr>
          <w:sz w:val="28"/>
          <w:szCs w:val="28"/>
        </w:rPr>
        <w:t>) используется для заполнения выпадающего списка в окне.</w:t>
      </w:r>
      <w:r>
        <w:rPr>
          <w:sz w:val="28"/>
          <w:szCs w:val="28"/>
        </w:rPr>
        <w:t xml:space="preserve"> </w:t>
      </w:r>
      <w:r w:rsidRPr="00DA192A">
        <w:rPr>
          <w:sz w:val="28"/>
          <w:szCs w:val="28"/>
        </w:rPr>
        <w:t xml:space="preserve">Метод </w:t>
      </w:r>
      <w:proofErr w:type="spellStart"/>
      <w:proofErr w:type="gramStart"/>
      <w:r w:rsidRPr="00DA192A">
        <w:rPr>
          <w:sz w:val="28"/>
          <w:szCs w:val="28"/>
        </w:rPr>
        <w:t>getBuilderByName</w:t>
      </w:r>
      <w:proofErr w:type="spellEnd"/>
      <w:r w:rsidRPr="00DA192A">
        <w:rPr>
          <w:sz w:val="28"/>
          <w:szCs w:val="28"/>
        </w:rPr>
        <w:t>(</w:t>
      </w:r>
      <w:proofErr w:type="gramEnd"/>
      <w:r w:rsidRPr="00DA192A">
        <w:rPr>
          <w:sz w:val="28"/>
          <w:szCs w:val="28"/>
        </w:rPr>
        <w:t>) возвращает объект-прототип выбранного типа.</w:t>
      </w:r>
    </w:p>
    <w:p w14:paraId="17B3E1E1" w14:textId="6A206446" w:rsidR="00DA192A" w:rsidRPr="00DA192A" w:rsidRDefault="00DA192A" w:rsidP="00DA192A">
      <w:pPr>
        <w:pStyle w:val="afa"/>
        <w:numPr>
          <w:ilvl w:val="1"/>
          <w:numId w:val="26"/>
        </w:numPr>
        <w:ind w:hanging="225"/>
        <w:jc w:val="both"/>
        <w:rPr>
          <w:rFonts w:asciiTheme="minorHAnsi" w:hAnsiTheme="minorHAnsi" w:cstheme="minorHAnsi"/>
          <w:sz w:val="28"/>
          <w:szCs w:val="28"/>
        </w:rPr>
      </w:pPr>
      <w:r w:rsidRPr="00DA192A">
        <w:rPr>
          <w:rFonts w:asciiTheme="minorHAnsi" w:hAnsiTheme="minorHAnsi" w:cstheme="minorHAnsi"/>
          <w:sz w:val="28"/>
          <w:szCs w:val="28"/>
        </w:rPr>
        <w:t>Структура данных – хеш-таблица</w:t>
      </w:r>
    </w:p>
    <w:p w14:paraId="139EC415" w14:textId="0C99E2D4" w:rsidR="007D5E94" w:rsidRPr="007D5E94" w:rsidRDefault="00DA192A" w:rsidP="00DA192A">
      <w:pPr>
        <w:rPr>
          <w:sz w:val="28"/>
          <w:szCs w:val="28"/>
        </w:rPr>
      </w:pPr>
      <w:r w:rsidRPr="00DA192A">
        <w:rPr>
          <w:sz w:val="28"/>
          <w:szCs w:val="28"/>
        </w:rPr>
        <w:t xml:space="preserve">Класс </w:t>
      </w:r>
      <w:proofErr w:type="spellStart"/>
      <w:r w:rsidRPr="00DA192A">
        <w:rPr>
          <w:sz w:val="28"/>
          <w:szCs w:val="28"/>
        </w:rPr>
        <w:t>HashTable</w:t>
      </w:r>
      <w:proofErr w:type="spellEnd"/>
      <w:r w:rsidRPr="00DA192A">
        <w:rPr>
          <w:sz w:val="28"/>
          <w:szCs w:val="28"/>
        </w:rPr>
        <w:t xml:space="preserve"> обеспечивает: </w:t>
      </w:r>
    </w:p>
    <w:p w14:paraId="79208992" w14:textId="14003B69" w:rsidR="007D5E94" w:rsidRPr="007D5E94" w:rsidRDefault="00DA192A" w:rsidP="007D5E94">
      <w:pPr>
        <w:pStyle w:val="af8"/>
        <w:numPr>
          <w:ilvl w:val="0"/>
          <w:numId w:val="41"/>
        </w:numPr>
        <w:ind w:left="0" w:firstLine="567"/>
        <w:rPr>
          <w:sz w:val="28"/>
          <w:szCs w:val="28"/>
        </w:rPr>
      </w:pPr>
      <w:r w:rsidRPr="007D5E94">
        <w:rPr>
          <w:sz w:val="28"/>
          <w:szCs w:val="28"/>
        </w:rPr>
        <w:t>хранение элементов произвольного типа через Object</w:t>
      </w:r>
      <w:r w:rsidR="007D5E94" w:rsidRPr="007D5E94">
        <w:rPr>
          <w:sz w:val="28"/>
          <w:szCs w:val="28"/>
        </w:rPr>
        <w:t>;</w:t>
      </w:r>
      <w:r w:rsidRPr="007D5E94">
        <w:rPr>
          <w:sz w:val="28"/>
          <w:szCs w:val="28"/>
        </w:rPr>
        <w:t xml:space="preserve"> </w:t>
      </w:r>
    </w:p>
    <w:p w14:paraId="2ACA8E12" w14:textId="44A6F981" w:rsidR="007D5E94" w:rsidRPr="007D5E94" w:rsidRDefault="00DA192A" w:rsidP="007D5E94">
      <w:pPr>
        <w:pStyle w:val="af8"/>
        <w:numPr>
          <w:ilvl w:val="0"/>
          <w:numId w:val="41"/>
        </w:numPr>
        <w:ind w:left="0" w:firstLine="567"/>
        <w:rPr>
          <w:sz w:val="28"/>
          <w:szCs w:val="28"/>
        </w:rPr>
      </w:pPr>
      <w:r w:rsidRPr="007D5E94">
        <w:rPr>
          <w:sz w:val="28"/>
          <w:szCs w:val="28"/>
        </w:rPr>
        <w:t>линейное индексирование элементов независимо от распределения по корзинам</w:t>
      </w:r>
    </w:p>
    <w:p w14:paraId="27CA5B38" w14:textId="5806648A" w:rsidR="007D5E94" w:rsidRPr="007D5E94" w:rsidRDefault="00DA192A" w:rsidP="007D5E94">
      <w:pPr>
        <w:pStyle w:val="af8"/>
        <w:numPr>
          <w:ilvl w:val="0"/>
          <w:numId w:val="41"/>
        </w:numPr>
        <w:ind w:left="0" w:firstLine="567"/>
        <w:rPr>
          <w:sz w:val="28"/>
          <w:szCs w:val="28"/>
        </w:rPr>
      </w:pPr>
      <w:r w:rsidRPr="007D5E94">
        <w:rPr>
          <w:sz w:val="28"/>
          <w:szCs w:val="28"/>
        </w:rPr>
        <w:t>операции вставки (</w:t>
      </w:r>
      <w:proofErr w:type="spellStart"/>
      <w:r w:rsidRPr="007D5E94">
        <w:rPr>
          <w:sz w:val="28"/>
          <w:szCs w:val="28"/>
        </w:rPr>
        <w:t>addToEnd</w:t>
      </w:r>
      <w:proofErr w:type="spellEnd"/>
      <w:r w:rsidRPr="007D5E94">
        <w:rPr>
          <w:sz w:val="28"/>
          <w:szCs w:val="28"/>
        </w:rPr>
        <w:t xml:space="preserve">, </w:t>
      </w:r>
      <w:proofErr w:type="spellStart"/>
      <w:r w:rsidRPr="007D5E94">
        <w:rPr>
          <w:sz w:val="28"/>
          <w:szCs w:val="28"/>
        </w:rPr>
        <w:t>insert</w:t>
      </w:r>
      <w:proofErr w:type="spellEnd"/>
      <w:r w:rsidRPr="007D5E94">
        <w:rPr>
          <w:sz w:val="28"/>
          <w:szCs w:val="28"/>
        </w:rPr>
        <w:t>), удаления (</w:t>
      </w:r>
      <w:proofErr w:type="spellStart"/>
      <w:r w:rsidRPr="007D5E94">
        <w:rPr>
          <w:sz w:val="28"/>
          <w:szCs w:val="28"/>
        </w:rPr>
        <w:t>delete</w:t>
      </w:r>
      <w:proofErr w:type="spellEnd"/>
      <w:r w:rsidRPr="007D5E94">
        <w:rPr>
          <w:sz w:val="28"/>
          <w:szCs w:val="28"/>
        </w:rPr>
        <w:t>) и получения (</w:t>
      </w:r>
      <w:proofErr w:type="spellStart"/>
      <w:r w:rsidRPr="007D5E94">
        <w:rPr>
          <w:sz w:val="28"/>
          <w:szCs w:val="28"/>
        </w:rPr>
        <w:t>get</w:t>
      </w:r>
      <w:proofErr w:type="spellEnd"/>
      <w:r w:rsidRPr="007D5E94">
        <w:rPr>
          <w:sz w:val="28"/>
          <w:szCs w:val="28"/>
        </w:rPr>
        <w:t>) по логическому индексу</w:t>
      </w:r>
      <w:r w:rsidR="007D5E94" w:rsidRPr="007D5E94">
        <w:rPr>
          <w:sz w:val="28"/>
          <w:szCs w:val="28"/>
        </w:rPr>
        <w:t>;</w:t>
      </w:r>
    </w:p>
    <w:p w14:paraId="4D43165B" w14:textId="5556161A" w:rsidR="007D5E94" w:rsidRPr="007D5E94" w:rsidRDefault="00DA192A" w:rsidP="007D5E94">
      <w:pPr>
        <w:pStyle w:val="af8"/>
        <w:numPr>
          <w:ilvl w:val="0"/>
          <w:numId w:val="41"/>
        </w:numPr>
        <w:ind w:left="0" w:firstLine="567"/>
        <w:rPr>
          <w:sz w:val="28"/>
          <w:szCs w:val="28"/>
        </w:rPr>
      </w:pPr>
      <w:r w:rsidRPr="007D5E94">
        <w:rPr>
          <w:sz w:val="28"/>
          <w:szCs w:val="28"/>
        </w:rPr>
        <w:lastRenderedPageBreak/>
        <w:t xml:space="preserve">обход всех элементов через </w:t>
      </w:r>
      <w:proofErr w:type="spellStart"/>
      <w:r w:rsidRPr="007D5E94">
        <w:rPr>
          <w:sz w:val="28"/>
          <w:szCs w:val="28"/>
        </w:rPr>
        <w:t>forEach</w:t>
      </w:r>
      <w:proofErr w:type="spellEnd"/>
      <w:r w:rsidRPr="007D5E94">
        <w:rPr>
          <w:sz w:val="28"/>
          <w:szCs w:val="28"/>
        </w:rPr>
        <w:t xml:space="preserve"> и </w:t>
      </w:r>
      <w:proofErr w:type="spellStart"/>
      <w:proofErr w:type="gramStart"/>
      <w:r w:rsidRPr="007D5E94">
        <w:rPr>
          <w:sz w:val="28"/>
          <w:szCs w:val="28"/>
        </w:rPr>
        <w:t>getAllObjects</w:t>
      </w:r>
      <w:proofErr w:type="spellEnd"/>
      <w:r w:rsidRPr="007D5E94">
        <w:rPr>
          <w:sz w:val="28"/>
          <w:szCs w:val="28"/>
        </w:rPr>
        <w:t>(</w:t>
      </w:r>
      <w:proofErr w:type="gramEnd"/>
      <w:r w:rsidRPr="007D5E94">
        <w:rPr>
          <w:sz w:val="28"/>
          <w:szCs w:val="28"/>
        </w:rPr>
        <w:t>)</w:t>
      </w:r>
      <w:r w:rsidR="007D5E94" w:rsidRPr="007D5E94">
        <w:rPr>
          <w:sz w:val="28"/>
          <w:szCs w:val="28"/>
        </w:rPr>
        <w:t xml:space="preserve"> </w:t>
      </w:r>
      <w:r w:rsidR="007D5E94">
        <w:rPr>
          <w:sz w:val="28"/>
          <w:szCs w:val="28"/>
        </w:rPr>
        <w:t xml:space="preserve">для </w:t>
      </w:r>
      <w:proofErr w:type="spellStart"/>
      <w:r w:rsidR="007D5E94">
        <w:rPr>
          <w:sz w:val="28"/>
          <w:szCs w:val="28"/>
        </w:rPr>
        <w:t>отобржания</w:t>
      </w:r>
      <w:proofErr w:type="spellEnd"/>
      <w:r w:rsidR="007D5E94">
        <w:rPr>
          <w:sz w:val="28"/>
          <w:szCs w:val="28"/>
        </w:rPr>
        <w:t xml:space="preserve"> в </w:t>
      </w:r>
      <w:r w:rsidR="007D5E94">
        <w:rPr>
          <w:sz w:val="28"/>
          <w:szCs w:val="28"/>
          <w:lang w:val="en-US"/>
        </w:rPr>
        <w:t>UI</w:t>
      </w:r>
      <w:r w:rsidR="007D5E94" w:rsidRPr="007D5E94">
        <w:rPr>
          <w:sz w:val="28"/>
          <w:szCs w:val="28"/>
        </w:rPr>
        <w:t>;</w:t>
      </w:r>
    </w:p>
    <w:p w14:paraId="7BDBC9D6" w14:textId="3EC10CCD" w:rsidR="007D5E94" w:rsidRPr="007D5E94" w:rsidRDefault="00DA192A" w:rsidP="007D5E94">
      <w:pPr>
        <w:pStyle w:val="af8"/>
        <w:numPr>
          <w:ilvl w:val="0"/>
          <w:numId w:val="41"/>
        </w:numPr>
        <w:ind w:left="0" w:firstLine="567"/>
        <w:rPr>
          <w:sz w:val="28"/>
          <w:szCs w:val="28"/>
        </w:rPr>
      </w:pPr>
      <w:r w:rsidRPr="007D5E94">
        <w:rPr>
          <w:sz w:val="28"/>
          <w:szCs w:val="28"/>
        </w:rPr>
        <w:t xml:space="preserve">создание новой отсортированной таблицы методом </w:t>
      </w:r>
      <w:proofErr w:type="spellStart"/>
      <w:proofErr w:type="gramStart"/>
      <w:r w:rsidRPr="007D5E94">
        <w:rPr>
          <w:sz w:val="28"/>
          <w:szCs w:val="28"/>
        </w:rPr>
        <w:t>sort</w:t>
      </w:r>
      <w:proofErr w:type="spellEnd"/>
      <w:r w:rsidRPr="007D5E94">
        <w:rPr>
          <w:sz w:val="28"/>
          <w:szCs w:val="28"/>
        </w:rPr>
        <w:t>(</w:t>
      </w:r>
      <w:proofErr w:type="gramEnd"/>
      <w:r w:rsidRPr="007D5E94">
        <w:rPr>
          <w:sz w:val="28"/>
          <w:szCs w:val="28"/>
        </w:rPr>
        <w:t xml:space="preserve">), использующим компаратор, полученный от текущего </w:t>
      </w:r>
      <w:proofErr w:type="spellStart"/>
      <w:r w:rsidRPr="007D5E94">
        <w:rPr>
          <w:sz w:val="28"/>
          <w:szCs w:val="28"/>
        </w:rPr>
        <w:t>UserType</w:t>
      </w:r>
      <w:proofErr w:type="spellEnd"/>
      <w:r w:rsidR="007D5E94" w:rsidRPr="007D5E94">
        <w:rPr>
          <w:sz w:val="28"/>
          <w:szCs w:val="28"/>
        </w:rPr>
        <w:t>.</w:t>
      </w:r>
    </w:p>
    <w:p w14:paraId="5F3E9447" w14:textId="77777777" w:rsidR="007D5E94" w:rsidRPr="007D5E94" w:rsidRDefault="007D5E94" w:rsidP="007D5E94">
      <w:pPr>
        <w:pStyle w:val="afa"/>
        <w:numPr>
          <w:ilvl w:val="1"/>
          <w:numId w:val="26"/>
        </w:numPr>
        <w:ind w:hanging="225"/>
        <w:jc w:val="both"/>
        <w:rPr>
          <w:rFonts w:asciiTheme="minorHAnsi" w:hAnsiTheme="minorHAnsi" w:cstheme="minorHAnsi"/>
          <w:sz w:val="28"/>
          <w:szCs w:val="28"/>
        </w:rPr>
      </w:pPr>
      <w:r w:rsidRPr="007D5E94">
        <w:rPr>
          <w:rFonts w:asciiTheme="minorHAnsi" w:hAnsiTheme="minorHAnsi" w:cstheme="minorHAnsi"/>
          <w:sz w:val="28"/>
          <w:szCs w:val="28"/>
        </w:rPr>
        <w:t>Оконный контроллер (GUI)</w:t>
      </w:r>
    </w:p>
    <w:p w14:paraId="7ECB6093" w14:textId="0E1C3871" w:rsidR="007D5E94" w:rsidRPr="007D5E94" w:rsidRDefault="007D5E94" w:rsidP="007D5E94">
      <w:pPr>
        <w:ind w:firstLine="709"/>
        <w:jc w:val="both"/>
        <w:rPr>
          <w:sz w:val="28"/>
          <w:szCs w:val="28"/>
        </w:rPr>
      </w:pPr>
      <w:r w:rsidRPr="007D5E94">
        <w:rPr>
          <w:sz w:val="28"/>
          <w:szCs w:val="28"/>
        </w:rPr>
        <w:t xml:space="preserve">Разработан класс </w:t>
      </w:r>
      <w:proofErr w:type="spellStart"/>
      <w:r w:rsidRPr="007D5E94">
        <w:rPr>
          <w:sz w:val="28"/>
          <w:szCs w:val="28"/>
        </w:rPr>
        <w:t>MainWindow</w:t>
      </w:r>
      <w:proofErr w:type="spellEnd"/>
      <w:r w:rsidRPr="007D5E94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реализует пользовательский интерфейс</w:t>
      </w:r>
      <w:r w:rsidRPr="007D5E94">
        <w:rPr>
          <w:sz w:val="28"/>
          <w:szCs w:val="28"/>
        </w:rPr>
        <w:t>:</w:t>
      </w:r>
    </w:p>
    <w:p w14:paraId="5B44E01C" w14:textId="595090AF" w:rsidR="007D5E94" w:rsidRPr="007D5E94" w:rsidRDefault="007D5E94" w:rsidP="007D5E94">
      <w:pPr>
        <w:pStyle w:val="af8"/>
        <w:numPr>
          <w:ilvl w:val="0"/>
          <w:numId w:val="42"/>
        </w:numPr>
        <w:ind w:left="0" w:firstLine="567"/>
        <w:jc w:val="both"/>
        <w:rPr>
          <w:sz w:val="28"/>
          <w:szCs w:val="28"/>
        </w:rPr>
      </w:pPr>
      <w:r w:rsidRPr="007D5E94">
        <w:rPr>
          <w:sz w:val="28"/>
          <w:szCs w:val="28"/>
        </w:rPr>
        <w:t>В верхней части — выпадающий список с именами типов, полученными из фабрики.</w:t>
      </w:r>
    </w:p>
    <w:p w14:paraId="7C5683FC" w14:textId="0A9973EE" w:rsidR="007D5E94" w:rsidRPr="007D5E94" w:rsidRDefault="007D5E94" w:rsidP="007D5E94">
      <w:pPr>
        <w:pStyle w:val="af8"/>
        <w:numPr>
          <w:ilvl w:val="0"/>
          <w:numId w:val="42"/>
        </w:numPr>
        <w:ind w:left="0" w:firstLine="567"/>
        <w:jc w:val="both"/>
        <w:rPr>
          <w:sz w:val="28"/>
          <w:szCs w:val="28"/>
        </w:rPr>
      </w:pPr>
      <w:r w:rsidRPr="007D5E94">
        <w:rPr>
          <w:sz w:val="28"/>
          <w:szCs w:val="28"/>
        </w:rPr>
        <w:t xml:space="preserve">При выборе типа приложение запрашивает у фабрики соответствующий объект-прототип </w:t>
      </w:r>
      <w:proofErr w:type="spellStart"/>
      <w:r w:rsidRPr="007D5E94">
        <w:rPr>
          <w:sz w:val="28"/>
          <w:szCs w:val="28"/>
        </w:rPr>
        <w:t>UserType</w:t>
      </w:r>
      <w:proofErr w:type="spellEnd"/>
      <w:r w:rsidRPr="007D5E94">
        <w:rPr>
          <w:sz w:val="28"/>
          <w:szCs w:val="28"/>
        </w:rPr>
        <w:t xml:space="preserve"> и создаёт новую пустую хеш-таблицу с этим типом.</w:t>
      </w:r>
    </w:p>
    <w:p w14:paraId="1E125761" w14:textId="10B3F6BA" w:rsidR="007D5E94" w:rsidRPr="007D5E94" w:rsidRDefault="007D5E94" w:rsidP="007D5E94">
      <w:pPr>
        <w:pStyle w:val="af8"/>
        <w:numPr>
          <w:ilvl w:val="0"/>
          <w:numId w:val="42"/>
        </w:numPr>
        <w:ind w:left="0" w:firstLine="567"/>
        <w:jc w:val="both"/>
        <w:rPr>
          <w:sz w:val="28"/>
          <w:szCs w:val="28"/>
        </w:rPr>
      </w:pPr>
      <w:r w:rsidRPr="007D5E94">
        <w:rPr>
          <w:sz w:val="28"/>
          <w:szCs w:val="28"/>
        </w:rPr>
        <w:t>Поле ввода позволяет ввести значение в строковом формате, соответствующем текущему типу.</w:t>
      </w:r>
    </w:p>
    <w:p w14:paraId="40AEEF64" w14:textId="7D9430B3" w:rsidR="007D5E94" w:rsidRPr="007D5E94" w:rsidRDefault="007D5E94" w:rsidP="007D5E94">
      <w:pPr>
        <w:pStyle w:val="af8"/>
        <w:numPr>
          <w:ilvl w:val="0"/>
          <w:numId w:val="42"/>
        </w:numPr>
        <w:ind w:left="0" w:firstLine="567"/>
        <w:jc w:val="both"/>
        <w:rPr>
          <w:sz w:val="28"/>
          <w:szCs w:val="28"/>
        </w:rPr>
      </w:pPr>
      <w:r w:rsidRPr="007D5E94">
        <w:rPr>
          <w:sz w:val="28"/>
          <w:szCs w:val="28"/>
        </w:rPr>
        <w:t xml:space="preserve">Кнопка «Добавить» </w:t>
      </w:r>
      <w:proofErr w:type="spellStart"/>
      <w:r w:rsidRPr="007D5E94">
        <w:rPr>
          <w:sz w:val="28"/>
          <w:szCs w:val="28"/>
        </w:rPr>
        <w:t>парсит</w:t>
      </w:r>
      <w:proofErr w:type="spellEnd"/>
      <w:r w:rsidRPr="007D5E94">
        <w:rPr>
          <w:sz w:val="28"/>
          <w:szCs w:val="28"/>
        </w:rPr>
        <w:t xml:space="preserve"> введённую строку и добавляет полученный объект в таблицу.</w:t>
      </w:r>
    </w:p>
    <w:p w14:paraId="1222B04A" w14:textId="3CC721E8" w:rsidR="007D5E94" w:rsidRPr="007D5E94" w:rsidRDefault="007D5E94" w:rsidP="007D5E94">
      <w:pPr>
        <w:pStyle w:val="af8"/>
        <w:numPr>
          <w:ilvl w:val="0"/>
          <w:numId w:val="42"/>
        </w:numPr>
        <w:ind w:left="0" w:firstLine="567"/>
        <w:jc w:val="both"/>
        <w:rPr>
          <w:sz w:val="28"/>
          <w:szCs w:val="28"/>
        </w:rPr>
      </w:pPr>
      <w:r w:rsidRPr="007D5E94">
        <w:rPr>
          <w:sz w:val="28"/>
          <w:szCs w:val="28"/>
        </w:rPr>
        <w:t>Кнопка «Сортировать» создаёт и подменяет текущую таблицу отсортированной версией (используется компаратор типа).</w:t>
      </w:r>
    </w:p>
    <w:p w14:paraId="57D1BC01" w14:textId="65CCBF2F" w:rsidR="007D5E94" w:rsidRPr="007D5E94" w:rsidRDefault="007D5E94" w:rsidP="007D5E94">
      <w:pPr>
        <w:pStyle w:val="af8"/>
        <w:numPr>
          <w:ilvl w:val="0"/>
          <w:numId w:val="42"/>
        </w:numPr>
        <w:ind w:left="0" w:firstLine="567"/>
        <w:jc w:val="both"/>
        <w:rPr>
          <w:sz w:val="28"/>
          <w:szCs w:val="28"/>
        </w:rPr>
      </w:pPr>
      <w:r w:rsidRPr="007D5E94">
        <w:rPr>
          <w:sz w:val="28"/>
          <w:szCs w:val="28"/>
        </w:rPr>
        <w:t>П</w:t>
      </w:r>
      <w:r w:rsidRPr="007D5E94">
        <w:rPr>
          <w:sz w:val="28"/>
          <w:szCs w:val="28"/>
        </w:rPr>
        <w:t>анель работы по индексу позволяет вставлять и удалять элементы по произвольному логическому индексу.</w:t>
      </w:r>
    </w:p>
    <w:p w14:paraId="24266A40" w14:textId="391D4674" w:rsidR="007D5E94" w:rsidRPr="007D5E94" w:rsidRDefault="007D5E94" w:rsidP="007D5E94">
      <w:pPr>
        <w:pStyle w:val="af8"/>
        <w:numPr>
          <w:ilvl w:val="0"/>
          <w:numId w:val="42"/>
        </w:numPr>
        <w:ind w:left="0" w:firstLine="567"/>
        <w:jc w:val="both"/>
        <w:rPr>
          <w:sz w:val="28"/>
          <w:szCs w:val="28"/>
        </w:rPr>
      </w:pPr>
      <w:r w:rsidRPr="007D5E94">
        <w:rPr>
          <w:sz w:val="28"/>
          <w:szCs w:val="28"/>
        </w:rPr>
        <w:t>Нижняя часть окна содержит список всех элементов таблицы с указанием их индекса и строкового представления.</w:t>
      </w:r>
    </w:p>
    <w:p w14:paraId="54D710B8" w14:textId="70C6E4B3" w:rsidR="00392AB5" w:rsidRDefault="007D5E94" w:rsidP="007D5E94">
      <w:pPr>
        <w:pStyle w:val="af8"/>
        <w:numPr>
          <w:ilvl w:val="0"/>
          <w:numId w:val="42"/>
        </w:numPr>
        <w:ind w:left="0" w:firstLine="567"/>
        <w:jc w:val="both"/>
        <w:rPr>
          <w:sz w:val="28"/>
          <w:szCs w:val="28"/>
        </w:rPr>
      </w:pPr>
      <w:r w:rsidRPr="007D5E94">
        <w:rPr>
          <w:sz w:val="28"/>
          <w:szCs w:val="28"/>
        </w:rPr>
        <w:t>Список автоматически обновляется после каждой операции добавления, вставки, удаления или сортировки.</w:t>
      </w:r>
    </w:p>
    <w:p w14:paraId="08974EBC" w14:textId="77777777" w:rsidR="007D5E94" w:rsidRPr="007D5E94" w:rsidRDefault="007D5E94" w:rsidP="007D5E94">
      <w:pPr>
        <w:pStyle w:val="afa"/>
        <w:numPr>
          <w:ilvl w:val="1"/>
          <w:numId w:val="26"/>
        </w:numPr>
        <w:ind w:hanging="225"/>
        <w:jc w:val="both"/>
        <w:rPr>
          <w:rFonts w:asciiTheme="minorHAnsi" w:hAnsiTheme="minorHAnsi" w:cstheme="minorHAnsi"/>
          <w:sz w:val="28"/>
          <w:szCs w:val="28"/>
        </w:rPr>
      </w:pPr>
      <w:r w:rsidRPr="007D5E94">
        <w:rPr>
          <w:rFonts w:asciiTheme="minorHAnsi" w:hAnsiTheme="minorHAnsi" w:cstheme="minorHAnsi"/>
          <w:sz w:val="28"/>
          <w:szCs w:val="28"/>
        </w:rPr>
        <w:t>Результаты работы программы</w:t>
      </w:r>
    </w:p>
    <w:p w14:paraId="04113592" w14:textId="0BE11CE2" w:rsidR="00BF2A79" w:rsidRPr="00BF2A79" w:rsidRDefault="007D5E94" w:rsidP="00BF2A79">
      <w:pPr>
        <w:pStyle w:val="af6"/>
        <w:jc w:val="both"/>
        <w:rPr>
          <w:rFonts w:asciiTheme="minorHAnsi" w:hAnsiTheme="minorHAnsi" w:cstheme="minorHAnsi"/>
          <w:sz w:val="28"/>
          <w:szCs w:val="28"/>
        </w:rPr>
      </w:pPr>
      <w:r w:rsidRPr="00BF2A79">
        <w:rPr>
          <w:rFonts w:asciiTheme="minorHAnsi" w:hAnsiTheme="minorHAnsi" w:cstheme="minorHAnsi"/>
          <w:sz w:val="28"/>
          <w:szCs w:val="28"/>
        </w:rPr>
        <w:t>При запуске открывается окно с выбором типа данных (</w:t>
      </w:r>
      <w:proofErr w:type="spellStart"/>
      <w:r w:rsidRPr="00BF2A79">
        <w:rPr>
          <w:rFonts w:asciiTheme="minorHAnsi" w:hAnsiTheme="minorHAnsi" w:cstheme="minorHAnsi"/>
          <w:sz w:val="28"/>
          <w:szCs w:val="28"/>
        </w:rPr>
        <w:t>double</w:t>
      </w:r>
      <w:proofErr w:type="spellEnd"/>
      <w:r w:rsidRPr="00BF2A79">
        <w:rPr>
          <w:rFonts w:asciiTheme="minorHAnsi" w:hAnsiTheme="minorHAnsi" w:cstheme="minorHAnsi"/>
          <w:sz w:val="28"/>
          <w:szCs w:val="28"/>
        </w:rPr>
        <w:t xml:space="preserve"> или </w:t>
      </w:r>
      <w:proofErr w:type="spellStart"/>
      <w:r w:rsidRPr="00BF2A79">
        <w:rPr>
          <w:rFonts w:asciiTheme="minorHAnsi" w:hAnsiTheme="minorHAnsi" w:cstheme="minorHAnsi"/>
          <w:sz w:val="28"/>
          <w:szCs w:val="28"/>
        </w:rPr>
        <w:t>SparseMatrix</w:t>
      </w:r>
      <w:proofErr w:type="spellEnd"/>
      <w:r w:rsidRPr="00BF2A79">
        <w:rPr>
          <w:rFonts w:asciiTheme="minorHAnsi" w:hAnsiTheme="minorHAnsi" w:cstheme="minorHAnsi"/>
          <w:sz w:val="28"/>
          <w:szCs w:val="28"/>
        </w:rPr>
        <w:t xml:space="preserve">). </w:t>
      </w:r>
    </w:p>
    <w:p w14:paraId="452C3A55" w14:textId="33DDCC9D" w:rsidR="00BF2A79" w:rsidRPr="00BF2A79" w:rsidRDefault="007D5E94" w:rsidP="00BF2A79">
      <w:pPr>
        <w:pStyle w:val="af6"/>
        <w:numPr>
          <w:ilvl w:val="0"/>
          <w:numId w:val="43"/>
        </w:numPr>
        <w:ind w:left="0" w:firstLine="556"/>
        <w:jc w:val="both"/>
        <w:rPr>
          <w:rFonts w:asciiTheme="minorHAnsi" w:hAnsiTheme="minorHAnsi" w:cstheme="minorHAnsi"/>
          <w:sz w:val="28"/>
          <w:szCs w:val="28"/>
        </w:rPr>
      </w:pPr>
      <w:r w:rsidRPr="00BF2A79">
        <w:rPr>
          <w:rFonts w:asciiTheme="minorHAnsi" w:hAnsiTheme="minorHAnsi" w:cstheme="minorHAnsi"/>
          <w:sz w:val="28"/>
          <w:szCs w:val="28"/>
        </w:rPr>
        <w:t xml:space="preserve">Элементы добавляются через парсинг строки с использованием прототипа выбранного типа. </w:t>
      </w:r>
    </w:p>
    <w:p w14:paraId="163AC98D" w14:textId="5EFF73CE" w:rsidR="00BF2A79" w:rsidRPr="00BF2A79" w:rsidRDefault="007D5E94" w:rsidP="00BF2A79">
      <w:pPr>
        <w:pStyle w:val="af6"/>
        <w:numPr>
          <w:ilvl w:val="0"/>
          <w:numId w:val="43"/>
        </w:numPr>
        <w:ind w:left="0" w:firstLine="556"/>
        <w:jc w:val="both"/>
        <w:rPr>
          <w:rFonts w:asciiTheme="minorHAnsi" w:hAnsiTheme="minorHAnsi" w:cstheme="minorHAnsi"/>
          <w:sz w:val="28"/>
          <w:szCs w:val="28"/>
        </w:rPr>
      </w:pPr>
      <w:r w:rsidRPr="00BF2A79">
        <w:rPr>
          <w:rFonts w:asciiTheme="minorHAnsi" w:hAnsiTheme="minorHAnsi" w:cstheme="minorHAnsi"/>
          <w:sz w:val="28"/>
          <w:szCs w:val="28"/>
        </w:rPr>
        <w:t xml:space="preserve">После нажатия кнопки «Сортировать» все элементы таблицы упорядочиваются в соответствии с компаратором типа и сразу отображаются в новом порядке. </w:t>
      </w:r>
    </w:p>
    <w:p w14:paraId="5FCD4829" w14:textId="77777777" w:rsidR="00BF2A79" w:rsidRPr="00BF2A79" w:rsidRDefault="007D5E94" w:rsidP="00BF2A79">
      <w:pPr>
        <w:pStyle w:val="af6"/>
        <w:numPr>
          <w:ilvl w:val="0"/>
          <w:numId w:val="43"/>
        </w:numPr>
        <w:ind w:left="0" w:firstLine="556"/>
        <w:jc w:val="both"/>
        <w:rPr>
          <w:rFonts w:asciiTheme="minorHAnsi" w:hAnsiTheme="minorHAnsi" w:cstheme="minorHAnsi"/>
          <w:sz w:val="28"/>
          <w:szCs w:val="28"/>
        </w:rPr>
      </w:pPr>
      <w:r w:rsidRPr="00BF2A79">
        <w:rPr>
          <w:rFonts w:asciiTheme="minorHAnsi" w:hAnsiTheme="minorHAnsi" w:cstheme="minorHAnsi"/>
          <w:sz w:val="28"/>
          <w:szCs w:val="28"/>
        </w:rPr>
        <w:t xml:space="preserve">Поддерживаются операции вставки и удаления по индексу с обновлением </w:t>
      </w:r>
      <w:r w:rsidR="00BF2A79" w:rsidRPr="00BF2A79">
        <w:rPr>
          <w:rFonts w:asciiTheme="minorHAnsi" w:hAnsiTheme="minorHAnsi" w:cstheme="minorHAnsi"/>
          <w:sz w:val="28"/>
          <w:szCs w:val="28"/>
        </w:rPr>
        <w:t xml:space="preserve">отображаемого </w:t>
      </w:r>
      <w:r w:rsidRPr="00BF2A79">
        <w:rPr>
          <w:rFonts w:asciiTheme="minorHAnsi" w:hAnsiTheme="minorHAnsi" w:cstheme="minorHAnsi"/>
          <w:sz w:val="28"/>
          <w:szCs w:val="28"/>
        </w:rPr>
        <w:t xml:space="preserve">списка. </w:t>
      </w:r>
    </w:p>
    <w:p w14:paraId="76B43F5A" w14:textId="77777777" w:rsidR="00BF2A79" w:rsidRPr="00BF2A79" w:rsidRDefault="007D5E94" w:rsidP="00BF2A79">
      <w:pPr>
        <w:pStyle w:val="af6"/>
        <w:numPr>
          <w:ilvl w:val="0"/>
          <w:numId w:val="43"/>
        </w:numPr>
        <w:ind w:left="0" w:firstLine="556"/>
        <w:jc w:val="both"/>
        <w:rPr>
          <w:rFonts w:asciiTheme="minorHAnsi" w:hAnsiTheme="minorHAnsi" w:cstheme="minorHAnsi"/>
          <w:sz w:val="28"/>
          <w:szCs w:val="28"/>
        </w:rPr>
      </w:pPr>
      <w:r w:rsidRPr="00BF2A79">
        <w:rPr>
          <w:rFonts w:asciiTheme="minorHAnsi" w:hAnsiTheme="minorHAnsi" w:cstheme="minorHAnsi"/>
          <w:sz w:val="28"/>
          <w:szCs w:val="28"/>
        </w:rPr>
        <w:t xml:space="preserve">Фабрика типов позволяет легко расширять приложение новыми типами данных без изменения основного кода. </w:t>
      </w:r>
    </w:p>
    <w:p w14:paraId="703BC616" w14:textId="3926431B" w:rsidR="007D5E94" w:rsidRDefault="00BF2A79" w:rsidP="007D5E94">
      <w:pPr>
        <w:pStyle w:val="af6"/>
      </w:pPr>
      <w:r w:rsidRPr="00BF2A79">
        <w:lastRenderedPageBreak/>
        <w:drawing>
          <wp:inline distT="0" distB="0" distL="0" distR="0" wp14:anchorId="0BE93D8D" wp14:editId="6617D675">
            <wp:extent cx="6120130" cy="2814955"/>
            <wp:effectExtent l="0" t="0" r="0" b="4445"/>
            <wp:docPr id="117104702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4702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720C" w14:textId="25FF4E99" w:rsidR="00BF2A79" w:rsidRDefault="00BF2A79" w:rsidP="007D5E94">
      <w:pPr>
        <w:pStyle w:val="af6"/>
      </w:pPr>
      <w:r w:rsidRPr="00BF2A79">
        <w:drawing>
          <wp:inline distT="0" distB="0" distL="0" distR="0" wp14:anchorId="4E770931" wp14:editId="2695FE17">
            <wp:extent cx="6120130" cy="2809240"/>
            <wp:effectExtent l="0" t="0" r="0" b="0"/>
            <wp:docPr id="79526184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6184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EE4F" w14:textId="77777777" w:rsidR="007D5E94" w:rsidRPr="00BF2A79" w:rsidRDefault="007D5E94" w:rsidP="007D5E94">
      <w:pPr>
        <w:pStyle w:val="af6"/>
        <w:rPr>
          <w:rFonts w:asciiTheme="minorHAnsi" w:hAnsiTheme="minorHAnsi" w:cstheme="minorHAnsi"/>
          <w:sz w:val="28"/>
          <w:szCs w:val="28"/>
        </w:rPr>
      </w:pPr>
      <w:r w:rsidRPr="00BF2A79">
        <w:rPr>
          <w:rFonts w:asciiTheme="minorHAnsi" w:hAnsiTheme="minorHAnsi" w:cstheme="minorHAnsi"/>
          <w:sz w:val="28"/>
          <w:szCs w:val="28"/>
        </w:rPr>
        <w:t>Запуск программы происходит при запуске файла MainWindow.java.</w:t>
      </w:r>
    </w:p>
    <w:p w14:paraId="0F574613" w14:textId="77777777" w:rsidR="007D5E94" w:rsidRPr="007D5E94" w:rsidRDefault="007D5E94" w:rsidP="007D5E94">
      <w:pPr>
        <w:jc w:val="both"/>
        <w:rPr>
          <w:sz w:val="28"/>
          <w:szCs w:val="28"/>
        </w:rPr>
      </w:pPr>
    </w:p>
    <w:sectPr w:rsidR="007D5E94" w:rsidRPr="007D5E94" w:rsidSect="004C6C3A">
      <w:footerReference w:type="first" r:id="rId15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5AFC9" w14:textId="77777777" w:rsidR="005C34E8" w:rsidRDefault="005C34E8" w:rsidP="00BC5F26">
      <w:pPr>
        <w:spacing w:after="0" w:line="240" w:lineRule="auto"/>
      </w:pPr>
      <w:r>
        <w:separator/>
      </w:r>
    </w:p>
  </w:endnote>
  <w:endnote w:type="continuationSeparator" w:id="0">
    <w:p w14:paraId="1CBE0722" w14:textId="77777777" w:rsidR="005C34E8" w:rsidRDefault="005C34E8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34CE9C94" w14:textId="7DF7C926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4D2AA2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333E" w14:textId="7777777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245EA11F" w14:textId="653631C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2AA2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901A0" w14:textId="77777777" w:rsidR="005C34E8" w:rsidRDefault="005C34E8" w:rsidP="00BC5F26">
      <w:pPr>
        <w:spacing w:after="0" w:line="240" w:lineRule="auto"/>
      </w:pPr>
      <w:r>
        <w:separator/>
      </w:r>
    </w:p>
  </w:footnote>
  <w:footnote w:type="continuationSeparator" w:id="0">
    <w:p w14:paraId="3BC40219" w14:textId="77777777" w:rsidR="005C34E8" w:rsidRDefault="005C34E8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753392F"/>
    <w:multiLevelType w:val="multilevel"/>
    <w:tmpl w:val="C208208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8DC1418"/>
    <w:multiLevelType w:val="hybridMultilevel"/>
    <w:tmpl w:val="8DF6AC74"/>
    <w:lvl w:ilvl="0" w:tplc="2A16F8C6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D2162"/>
    <w:multiLevelType w:val="hybridMultilevel"/>
    <w:tmpl w:val="D646FD1E"/>
    <w:lvl w:ilvl="0" w:tplc="F8DCD140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7C46149"/>
    <w:multiLevelType w:val="hybridMultilevel"/>
    <w:tmpl w:val="0422C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F3D93"/>
    <w:multiLevelType w:val="hybridMultilevel"/>
    <w:tmpl w:val="D7DA8142"/>
    <w:lvl w:ilvl="0" w:tplc="2448447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A3FB3"/>
    <w:multiLevelType w:val="multilevel"/>
    <w:tmpl w:val="CC7A0AD6"/>
    <w:lvl w:ilvl="0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56D91"/>
    <w:multiLevelType w:val="hybridMultilevel"/>
    <w:tmpl w:val="C102DAF6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F58E2"/>
    <w:multiLevelType w:val="hybridMultilevel"/>
    <w:tmpl w:val="7356205E"/>
    <w:lvl w:ilvl="0" w:tplc="6930CD0A">
      <w:start w:val="1"/>
      <w:numFmt w:val="decimal"/>
      <w:pStyle w:val="1"/>
      <w:suff w:val="space"/>
      <w:lvlText w:val="%1"/>
      <w:lvlJc w:val="right"/>
      <w:pPr>
        <w:ind w:left="720" w:hanging="360"/>
      </w:pPr>
    </w:lvl>
    <w:lvl w:ilvl="1" w:tplc="0BFE917C">
      <w:start w:val="1"/>
      <w:numFmt w:val="lowerLetter"/>
      <w:suff w:val="space"/>
      <w:lvlText w:val="%2."/>
      <w:lvlJc w:val="left"/>
      <w:pPr>
        <w:ind w:left="1440" w:hanging="360"/>
      </w:pPr>
      <w:rPr>
        <w:rFonts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C6B4204"/>
    <w:multiLevelType w:val="hybridMultilevel"/>
    <w:tmpl w:val="8B3C0632"/>
    <w:lvl w:ilvl="0" w:tplc="2A16F8C6">
      <w:start w:val="1"/>
      <w:numFmt w:val="bullet"/>
      <w:suff w:val="space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532FBA"/>
    <w:multiLevelType w:val="hybridMultilevel"/>
    <w:tmpl w:val="C2F0F682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3DF20A4"/>
    <w:multiLevelType w:val="hybridMultilevel"/>
    <w:tmpl w:val="D2A0BB56"/>
    <w:lvl w:ilvl="0" w:tplc="2A16F8C6">
      <w:start w:val="1"/>
      <w:numFmt w:val="bullet"/>
      <w:suff w:val="space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5F66418"/>
    <w:multiLevelType w:val="multilevel"/>
    <w:tmpl w:val="7EB43E34"/>
    <w:lvl w:ilvl="0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0AA7D7B"/>
    <w:multiLevelType w:val="hybridMultilevel"/>
    <w:tmpl w:val="537AE882"/>
    <w:lvl w:ilvl="0" w:tplc="2448447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62256E7"/>
    <w:multiLevelType w:val="hybridMultilevel"/>
    <w:tmpl w:val="44060CB2"/>
    <w:lvl w:ilvl="0" w:tplc="F8DCD14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EC6058"/>
    <w:multiLevelType w:val="multilevel"/>
    <w:tmpl w:val="9D58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4A13F7"/>
    <w:multiLevelType w:val="multilevel"/>
    <w:tmpl w:val="3D30B5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B0290"/>
    <w:multiLevelType w:val="multilevel"/>
    <w:tmpl w:val="7F822FD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2E569F5"/>
    <w:multiLevelType w:val="multilevel"/>
    <w:tmpl w:val="B49C7C3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8" w15:restartNumberingAfterBreak="0">
    <w:nsid w:val="54201285"/>
    <w:multiLevelType w:val="multilevel"/>
    <w:tmpl w:val="80861AA2"/>
    <w:lvl w:ilvl="0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AE6DCB"/>
    <w:multiLevelType w:val="multilevel"/>
    <w:tmpl w:val="45F66A48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4131B2"/>
    <w:multiLevelType w:val="multilevel"/>
    <w:tmpl w:val="54FA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5363FC"/>
    <w:multiLevelType w:val="multilevel"/>
    <w:tmpl w:val="EAD0CD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8B42D6"/>
    <w:multiLevelType w:val="hybridMultilevel"/>
    <w:tmpl w:val="806043D0"/>
    <w:lvl w:ilvl="0" w:tplc="AB3C8932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68137D20"/>
    <w:multiLevelType w:val="multilevel"/>
    <w:tmpl w:val="1914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6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6E2A0125"/>
    <w:multiLevelType w:val="multilevel"/>
    <w:tmpl w:val="4740C78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A32270"/>
    <w:multiLevelType w:val="multilevel"/>
    <w:tmpl w:val="CD82B0E4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39" w15:restartNumberingAfterBreak="0">
    <w:nsid w:val="6EEB7D3C"/>
    <w:multiLevelType w:val="hybridMultilevel"/>
    <w:tmpl w:val="882EF036"/>
    <w:lvl w:ilvl="0" w:tplc="2A16F8C6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8C262F"/>
    <w:multiLevelType w:val="multilevel"/>
    <w:tmpl w:val="27D4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2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9742D63"/>
    <w:multiLevelType w:val="multilevel"/>
    <w:tmpl w:val="80861AA2"/>
    <w:lvl w:ilvl="0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8B23A0"/>
    <w:multiLevelType w:val="multilevel"/>
    <w:tmpl w:val="DB60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BB2C4A"/>
    <w:multiLevelType w:val="hybridMultilevel"/>
    <w:tmpl w:val="7C809880"/>
    <w:lvl w:ilvl="0" w:tplc="F8DCD140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6069422">
    <w:abstractNumId w:val="26"/>
  </w:num>
  <w:num w:numId="2" w16cid:durableId="1557013783">
    <w:abstractNumId w:val="0"/>
  </w:num>
  <w:num w:numId="3" w16cid:durableId="273441224">
    <w:abstractNumId w:val="10"/>
  </w:num>
  <w:num w:numId="4" w16cid:durableId="286012659">
    <w:abstractNumId w:val="20"/>
  </w:num>
  <w:num w:numId="5" w16cid:durableId="1852066939">
    <w:abstractNumId w:val="16"/>
  </w:num>
  <w:num w:numId="6" w16cid:durableId="2146727624">
    <w:abstractNumId w:val="18"/>
  </w:num>
  <w:num w:numId="7" w16cid:durableId="1663073548">
    <w:abstractNumId w:val="17"/>
  </w:num>
  <w:num w:numId="8" w16cid:durableId="1331248482">
    <w:abstractNumId w:val="14"/>
  </w:num>
  <w:num w:numId="9" w16cid:durableId="1905603140">
    <w:abstractNumId w:val="36"/>
  </w:num>
  <w:num w:numId="10" w16cid:durableId="1754206846">
    <w:abstractNumId w:val="35"/>
  </w:num>
  <w:num w:numId="11" w16cid:durableId="167406489">
    <w:abstractNumId w:val="1"/>
  </w:num>
  <w:num w:numId="12" w16cid:durableId="1908883789">
    <w:abstractNumId w:val="23"/>
  </w:num>
  <w:num w:numId="13" w16cid:durableId="1494756071">
    <w:abstractNumId w:val="30"/>
  </w:num>
  <w:num w:numId="14" w16cid:durableId="2046828437">
    <w:abstractNumId w:val="41"/>
  </w:num>
  <w:num w:numId="15" w16cid:durableId="1651901692">
    <w:abstractNumId w:val="42"/>
  </w:num>
  <w:num w:numId="16" w16cid:durableId="625425532">
    <w:abstractNumId w:val="9"/>
  </w:num>
  <w:num w:numId="17" w16cid:durableId="487482228">
    <w:abstractNumId w:val="12"/>
  </w:num>
  <w:num w:numId="18" w16cid:durableId="1162429113">
    <w:abstractNumId w:val="33"/>
  </w:num>
  <w:num w:numId="19" w16cid:durableId="629554707">
    <w:abstractNumId w:val="8"/>
  </w:num>
  <w:num w:numId="20" w16cid:durableId="1100952654">
    <w:abstractNumId w:val="9"/>
  </w:num>
  <w:num w:numId="21" w16cid:durableId="2112234525">
    <w:abstractNumId w:val="5"/>
  </w:num>
  <w:num w:numId="22" w16cid:durableId="758258246">
    <w:abstractNumId w:val="19"/>
  </w:num>
  <w:num w:numId="23" w16cid:durableId="864755088">
    <w:abstractNumId w:val="9"/>
  </w:num>
  <w:num w:numId="24" w16cid:durableId="1386878780">
    <w:abstractNumId w:val="6"/>
  </w:num>
  <w:num w:numId="25" w16cid:durableId="1543130757">
    <w:abstractNumId w:val="9"/>
  </w:num>
  <w:num w:numId="26" w16cid:durableId="91435533">
    <w:abstractNumId w:val="29"/>
  </w:num>
  <w:num w:numId="27" w16cid:durableId="2033341403">
    <w:abstractNumId w:val="25"/>
  </w:num>
  <w:num w:numId="28" w16cid:durableId="1231499946">
    <w:abstractNumId w:val="15"/>
  </w:num>
  <w:num w:numId="29" w16cid:durableId="2085490532">
    <w:abstractNumId w:val="32"/>
  </w:num>
  <w:num w:numId="30" w16cid:durableId="1388917401">
    <w:abstractNumId w:val="7"/>
  </w:num>
  <w:num w:numId="31" w16cid:durableId="1419717881">
    <w:abstractNumId w:val="34"/>
  </w:num>
  <w:num w:numId="32" w16cid:durableId="264848295">
    <w:abstractNumId w:val="22"/>
  </w:num>
  <w:num w:numId="33" w16cid:durableId="1278947349">
    <w:abstractNumId w:val="40"/>
  </w:num>
  <w:num w:numId="34" w16cid:durableId="925308504">
    <w:abstractNumId w:val="44"/>
  </w:num>
  <w:num w:numId="35" w16cid:durableId="1921021417">
    <w:abstractNumId w:val="31"/>
  </w:num>
  <w:num w:numId="36" w16cid:durableId="1871643139">
    <w:abstractNumId w:val="28"/>
  </w:num>
  <w:num w:numId="37" w16cid:durableId="237329710">
    <w:abstractNumId w:val="43"/>
  </w:num>
  <w:num w:numId="38" w16cid:durableId="1174106077">
    <w:abstractNumId w:val="21"/>
  </w:num>
  <w:num w:numId="39" w16cid:durableId="1400788724">
    <w:abstractNumId w:val="4"/>
  </w:num>
  <w:num w:numId="40" w16cid:durableId="67773428">
    <w:abstractNumId w:val="45"/>
  </w:num>
  <w:num w:numId="41" w16cid:durableId="1510487306">
    <w:abstractNumId w:val="3"/>
  </w:num>
  <w:num w:numId="42" w16cid:durableId="99447846">
    <w:abstractNumId w:val="11"/>
  </w:num>
  <w:num w:numId="43" w16cid:durableId="623198121">
    <w:abstractNumId w:val="39"/>
  </w:num>
  <w:num w:numId="44" w16cid:durableId="1268543925">
    <w:abstractNumId w:val="37"/>
  </w:num>
  <w:num w:numId="45" w16cid:durableId="347026386">
    <w:abstractNumId w:val="38"/>
  </w:num>
  <w:num w:numId="46" w16cid:durableId="1711108264">
    <w:abstractNumId w:val="24"/>
  </w:num>
  <w:num w:numId="47" w16cid:durableId="900673674">
    <w:abstractNumId w:val="27"/>
  </w:num>
  <w:num w:numId="48" w16cid:durableId="99842930">
    <w:abstractNumId w:val="2"/>
  </w:num>
  <w:num w:numId="49" w16cid:durableId="18389579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attachedTemplate r:id="rId1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E0"/>
    <w:rsid w:val="000026E3"/>
    <w:rsid w:val="000049D1"/>
    <w:rsid w:val="00005AF6"/>
    <w:rsid w:val="00006D81"/>
    <w:rsid w:val="00007218"/>
    <w:rsid w:val="00014EF5"/>
    <w:rsid w:val="00023C98"/>
    <w:rsid w:val="00030E9F"/>
    <w:rsid w:val="00041F0A"/>
    <w:rsid w:val="00042432"/>
    <w:rsid w:val="00052A87"/>
    <w:rsid w:val="000610C8"/>
    <w:rsid w:val="00075156"/>
    <w:rsid w:val="0007794E"/>
    <w:rsid w:val="00081D89"/>
    <w:rsid w:val="00081E76"/>
    <w:rsid w:val="000832CE"/>
    <w:rsid w:val="00090AF9"/>
    <w:rsid w:val="00090DB0"/>
    <w:rsid w:val="00092B36"/>
    <w:rsid w:val="000A122A"/>
    <w:rsid w:val="000A7156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6F22"/>
    <w:rsid w:val="000D74EA"/>
    <w:rsid w:val="000E0DE4"/>
    <w:rsid w:val="000E1AEB"/>
    <w:rsid w:val="000E4C4D"/>
    <w:rsid w:val="000F0027"/>
    <w:rsid w:val="000F3617"/>
    <w:rsid w:val="000F3813"/>
    <w:rsid w:val="000F5061"/>
    <w:rsid w:val="000F560F"/>
    <w:rsid w:val="000F5D86"/>
    <w:rsid w:val="0010035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2BE0"/>
    <w:rsid w:val="00133DE7"/>
    <w:rsid w:val="00141BFD"/>
    <w:rsid w:val="00143BC8"/>
    <w:rsid w:val="00150DDD"/>
    <w:rsid w:val="00151071"/>
    <w:rsid w:val="00151561"/>
    <w:rsid w:val="00152804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0EE3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69D6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6938"/>
    <w:rsid w:val="0022731C"/>
    <w:rsid w:val="00227CEB"/>
    <w:rsid w:val="00231575"/>
    <w:rsid w:val="00233EE1"/>
    <w:rsid w:val="00237208"/>
    <w:rsid w:val="00242449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4DEA"/>
    <w:rsid w:val="002871F7"/>
    <w:rsid w:val="00290685"/>
    <w:rsid w:val="0029161E"/>
    <w:rsid w:val="00293C94"/>
    <w:rsid w:val="002A04EA"/>
    <w:rsid w:val="002A6CFC"/>
    <w:rsid w:val="002B17AE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0BA5"/>
    <w:rsid w:val="00303897"/>
    <w:rsid w:val="003132D6"/>
    <w:rsid w:val="003147C0"/>
    <w:rsid w:val="00314C20"/>
    <w:rsid w:val="00321000"/>
    <w:rsid w:val="0032217C"/>
    <w:rsid w:val="003321E1"/>
    <w:rsid w:val="0033362D"/>
    <w:rsid w:val="0033499C"/>
    <w:rsid w:val="00337928"/>
    <w:rsid w:val="00337A34"/>
    <w:rsid w:val="00340239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AB5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1108"/>
    <w:rsid w:val="004032AF"/>
    <w:rsid w:val="00403A26"/>
    <w:rsid w:val="00405A1F"/>
    <w:rsid w:val="0040635F"/>
    <w:rsid w:val="00412627"/>
    <w:rsid w:val="004142B3"/>
    <w:rsid w:val="00415D13"/>
    <w:rsid w:val="00420DAC"/>
    <w:rsid w:val="00423FA2"/>
    <w:rsid w:val="004248F4"/>
    <w:rsid w:val="004255C1"/>
    <w:rsid w:val="00426EB6"/>
    <w:rsid w:val="00427717"/>
    <w:rsid w:val="0043579F"/>
    <w:rsid w:val="00435C01"/>
    <w:rsid w:val="00435EDA"/>
    <w:rsid w:val="00436271"/>
    <w:rsid w:val="004412F6"/>
    <w:rsid w:val="004473A2"/>
    <w:rsid w:val="00453B22"/>
    <w:rsid w:val="00455A11"/>
    <w:rsid w:val="0046276A"/>
    <w:rsid w:val="00462D1F"/>
    <w:rsid w:val="0047021E"/>
    <w:rsid w:val="00471A30"/>
    <w:rsid w:val="0047292D"/>
    <w:rsid w:val="00477E42"/>
    <w:rsid w:val="0048054D"/>
    <w:rsid w:val="00481B1A"/>
    <w:rsid w:val="00481CD4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6BC"/>
    <w:rsid w:val="004C2CE3"/>
    <w:rsid w:val="004C53D8"/>
    <w:rsid w:val="004C696E"/>
    <w:rsid w:val="004C6C3A"/>
    <w:rsid w:val="004C6EE9"/>
    <w:rsid w:val="004C7147"/>
    <w:rsid w:val="004D0DEF"/>
    <w:rsid w:val="004D2AA2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27A3"/>
    <w:rsid w:val="00552C2B"/>
    <w:rsid w:val="00555A8C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87C13"/>
    <w:rsid w:val="00596BD4"/>
    <w:rsid w:val="005A0128"/>
    <w:rsid w:val="005A7FC0"/>
    <w:rsid w:val="005B14AF"/>
    <w:rsid w:val="005B5E9C"/>
    <w:rsid w:val="005C02C8"/>
    <w:rsid w:val="005C34E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EC6"/>
    <w:rsid w:val="00631CD2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7722B"/>
    <w:rsid w:val="0068024D"/>
    <w:rsid w:val="006848D5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4C7A"/>
    <w:rsid w:val="007175E4"/>
    <w:rsid w:val="007177A7"/>
    <w:rsid w:val="00717F85"/>
    <w:rsid w:val="007223BF"/>
    <w:rsid w:val="00724444"/>
    <w:rsid w:val="00731926"/>
    <w:rsid w:val="007341BE"/>
    <w:rsid w:val="0073438D"/>
    <w:rsid w:val="0074229E"/>
    <w:rsid w:val="007431F8"/>
    <w:rsid w:val="00750A38"/>
    <w:rsid w:val="00755160"/>
    <w:rsid w:val="00757338"/>
    <w:rsid w:val="00763F2E"/>
    <w:rsid w:val="007653CC"/>
    <w:rsid w:val="00765CC3"/>
    <w:rsid w:val="007661AF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D5E94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455B"/>
    <w:rsid w:val="00826132"/>
    <w:rsid w:val="00830D45"/>
    <w:rsid w:val="00835463"/>
    <w:rsid w:val="00835FA9"/>
    <w:rsid w:val="008365A7"/>
    <w:rsid w:val="008409D7"/>
    <w:rsid w:val="00844DE7"/>
    <w:rsid w:val="008476CB"/>
    <w:rsid w:val="00855B26"/>
    <w:rsid w:val="008612DD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3102"/>
    <w:rsid w:val="00884B58"/>
    <w:rsid w:val="008912B0"/>
    <w:rsid w:val="0089468F"/>
    <w:rsid w:val="00897B1C"/>
    <w:rsid w:val="008A3891"/>
    <w:rsid w:val="008A5338"/>
    <w:rsid w:val="008A747B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4EF2"/>
    <w:rsid w:val="008E6E1D"/>
    <w:rsid w:val="008F052F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11A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57C2"/>
    <w:rsid w:val="00A50AAC"/>
    <w:rsid w:val="00A5108B"/>
    <w:rsid w:val="00A51346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327B"/>
    <w:rsid w:val="00AA39B0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C7663"/>
    <w:rsid w:val="00AD3CFA"/>
    <w:rsid w:val="00AD4F89"/>
    <w:rsid w:val="00AD696B"/>
    <w:rsid w:val="00AE042C"/>
    <w:rsid w:val="00AE155D"/>
    <w:rsid w:val="00AE4620"/>
    <w:rsid w:val="00AE6CFD"/>
    <w:rsid w:val="00AF35AA"/>
    <w:rsid w:val="00AF3A55"/>
    <w:rsid w:val="00B033FF"/>
    <w:rsid w:val="00B10EA2"/>
    <w:rsid w:val="00B172C5"/>
    <w:rsid w:val="00B17F47"/>
    <w:rsid w:val="00B247B5"/>
    <w:rsid w:val="00B24DE1"/>
    <w:rsid w:val="00B25934"/>
    <w:rsid w:val="00B25F22"/>
    <w:rsid w:val="00B26051"/>
    <w:rsid w:val="00B27CFC"/>
    <w:rsid w:val="00B3006C"/>
    <w:rsid w:val="00B305C2"/>
    <w:rsid w:val="00B30F2F"/>
    <w:rsid w:val="00B3388B"/>
    <w:rsid w:val="00B41D7B"/>
    <w:rsid w:val="00B4405A"/>
    <w:rsid w:val="00B47AC4"/>
    <w:rsid w:val="00B52E6A"/>
    <w:rsid w:val="00B541D4"/>
    <w:rsid w:val="00B54EF1"/>
    <w:rsid w:val="00B56AD1"/>
    <w:rsid w:val="00B56DE5"/>
    <w:rsid w:val="00B57B2B"/>
    <w:rsid w:val="00B57CDB"/>
    <w:rsid w:val="00B60C0D"/>
    <w:rsid w:val="00B639E1"/>
    <w:rsid w:val="00B64178"/>
    <w:rsid w:val="00B6612F"/>
    <w:rsid w:val="00B6731B"/>
    <w:rsid w:val="00B7097C"/>
    <w:rsid w:val="00B71A9F"/>
    <w:rsid w:val="00B773F5"/>
    <w:rsid w:val="00B77984"/>
    <w:rsid w:val="00B92393"/>
    <w:rsid w:val="00BB0274"/>
    <w:rsid w:val="00BB4667"/>
    <w:rsid w:val="00BB4EBC"/>
    <w:rsid w:val="00BC3B0F"/>
    <w:rsid w:val="00BC3E03"/>
    <w:rsid w:val="00BC5CC1"/>
    <w:rsid w:val="00BC5F26"/>
    <w:rsid w:val="00BD747E"/>
    <w:rsid w:val="00BE0BD9"/>
    <w:rsid w:val="00BE32CD"/>
    <w:rsid w:val="00BE371D"/>
    <w:rsid w:val="00BF2395"/>
    <w:rsid w:val="00BF2A79"/>
    <w:rsid w:val="00BF30EC"/>
    <w:rsid w:val="00BF3E76"/>
    <w:rsid w:val="00BF4ABA"/>
    <w:rsid w:val="00BF5A29"/>
    <w:rsid w:val="00C03424"/>
    <w:rsid w:val="00C03A49"/>
    <w:rsid w:val="00C067B1"/>
    <w:rsid w:val="00C07B22"/>
    <w:rsid w:val="00C15213"/>
    <w:rsid w:val="00C2095D"/>
    <w:rsid w:val="00C21022"/>
    <w:rsid w:val="00C21C28"/>
    <w:rsid w:val="00C25E17"/>
    <w:rsid w:val="00C32DE8"/>
    <w:rsid w:val="00C32E57"/>
    <w:rsid w:val="00C3666D"/>
    <w:rsid w:val="00C4275B"/>
    <w:rsid w:val="00C42B14"/>
    <w:rsid w:val="00C43A5D"/>
    <w:rsid w:val="00C43BDD"/>
    <w:rsid w:val="00C467A5"/>
    <w:rsid w:val="00C52EE9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1833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969B4"/>
    <w:rsid w:val="00DA192A"/>
    <w:rsid w:val="00DA3B20"/>
    <w:rsid w:val="00DA49D8"/>
    <w:rsid w:val="00DA7902"/>
    <w:rsid w:val="00DB2235"/>
    <w:rsid w:val="00DB24B1"/>
    <w:rsid w:val="00DB2AFE"/>
    <w:rsid w:val="00DB381D"/>
    <w:rsid w:val="00DB5239"/>
    <w:rsid w:val="00DB5C0E"/>
    <w:rsid w:val="00DC005E"/>
    <w:rsid w:val="00DC00F7"/>
    <w:rsid w:val="00DC0A59"/>
    <w:rsid w:val="00DC51CB"/>
    <w:rsid w:val="00DC6229"/>
    <w:rsid w:val="00DD3CD7"/>
    <w:rsid w:val="00DD4A1A"/>
    <w:rsid w:val="00DD5090"/>
    <w:rsid w:val="00DD7D60"/>
    <w:rsid w:val="00DE19E9"/>
    <w:rsid w:val="00DE639A"/>
    <w:rsid w:val="00DE6D75"/>
    <w:rsid w:val="00DE7360"/>
    <w:rsid w:val="00DF38D6"/>
    <w:rsid w:val="00DF393C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C2E"/>
    <w:rsid w:val="00E332B0"/>
    <w:rsid w:val="00E33944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697D"/>
    <w:rsid w:val="00EA25E9"/>
    <w:rsid w:val="00EA3A92"/>
    <w:rsid w:val="00EA4B56"/>
    <w:rsid w:val="00EB22D3"/>
    <w:rsid w:val="00EB274F"/>
    <w:rsid w:val="00EB5ABA"/>
    <w:rsid w:val="00EC2169"/>
    <w:rsid w:val="00EC461B"/>
    <w:rsid w:val="00EC5C05"/>
    <w:rsid w:val="00EC5DE8"/>
    <w:rsid w:val="00EC62D2"/>
    <w:rsid w:val="00ED3892"/>
    <w:rsid w:val="00ED58D1"/>
    <w:rsid w:val="00ED7181"/>
    <w:rsid w:val="00EE2A8C"/>
    <w:rsid w:val="00EE59E6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24B7C"/>
    <w:rsid w:val="00F27082"/>
    <w:rsid w:val="00F30786"/>
    <w:rsid w:val="00F37984"/>
    <w:rsid w:val="00F37C9D"/>
    <w:rsid w:val="00F460FF"/>
    <w:rsid w:val="00F50A93"/>
    <w:rsid w:val="00F576DC"/>
    <w:rsid w:val="00F57F56"/>
    <w:rsid w:val="00F60D4D"/>
    <w:rsid w:val="00F61BF0"/>
    <w:rsid w:val="00F636AA"/>
    <w:rsid w:val="00F641D2"/>
    <w:rsid w:val="00F66B84"/>
    <w:rsid w:val="00F67A08"/>
    <w:rsid w:val="00F700A5"/>
    <w:rsid w:val="00F70E34"/>
    <w:rsid w:val="00F7316D"/>
    <w:rsid w:val="00F74706"/>
    <w:rsid w:val="00F76538"/>
    <w:rsid w:val="00F7706E"/>
    <w:rsid w:val="00F8797C"/>
    <w:rsid w:val="00F90933"/>
    <w:rsid w:val="00F9394F"/>
    <w:rsid w:val="00F96707"/>
    <w:rsid w:val="00FA31A9"/>
    <w:rsid w:val="00FA5048"/>
    <w:rsid w:val="00FB0AC6"/>
    <w:rsid w:val="00FB2AB3"/>
    <w:rsid w:val="00FB2E4B"/>
    <w:rsid w:val="00FB5FDC"/>
    <w:rsid w:val="00FC2258"/>
    <w:rsid w:val="00FC691F"/>
    <w:rsid w:val="00FD5855"/>
    <w:rsid w:val="00FE0186"/>
    <w:rsid w:val="00FE28FD"/>
    <w:rsid w:val="00FE6B71"/>
    <w:rsid w:val="00FE7C8C"/>
    <w:rsid w:val="00FF3C9E"/>
    <w:rsid w:val="00FF6A97"/>
    <w:rsid w:val="00FF79F2"/>
    <w:rsid w:val="00FF7E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F38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4142B3"/>
    <w:pPr>
      <w:widowControl w:val="0"/>
      <w:numPr>
        <w:numId w:val="16"/>
      </w:numPr>
      <w:spacing w:before="240" w:after="0" w:line="360" w:lineRule="auto"/>
      <w:jc w:val="center"/>
      <w:outlineLvl w:val="0"/>
    </w:pPr>
    <w:rPr>
      <w:rFonts w:eastAsia="Times New Roman" w:cs="Times New Roman"/>
      <w:b/>
      <w:bCs/>
      <w:sz w:val="28"/>
      <w:szCs w:val="28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92A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4142B3"/>
    <w:rPr>
      <w:rFonts w:eastAsia="Times New Roman" w:cs="Times New Roman"/>
      <w:b/>
      <w:bCs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/>
      <w:ind w:left="0" w:firstLine="0"/>
      <w:jc w:val="both"/>
    </w:pPr>
    <w:rPr>
      <w:rFonts w:ascii="Times New Roman" w:eastAsiaTheme="majorEastAsia" w:hAnsi="Times New Roman" w:cstheme="majorBidi"/>
      <w:b w:val="0"/>
      <w:color w:val="8EAADB" w:themeColor="accent1" w:themeTint="99"/>
      <w:spacing w:val="5"/>
      <w:kern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4C26BC"/>
    <w:pPr>
      <w:keepNext/>
      <w:keepLines/>
      <w:widowControl/>
      <w:numPr>
        <w:numId w:val="0"/>
      </w:numPr>
      <w:spacing w:before="0"/>
      <w:outlineLvl w:val="9"/>
    </w:pPr>
    <w:rPr>
      <w:rFonts w:eastAsiaTheme="majorEastAsia" w:cstheme="majorBidi"/>
      <w:b w:val="0"/>
      <w:bCs w:val="0"/>
      <w:color w:val="000000" w:themeColor="text1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4C26BC"/>
    <w:pPr>
      <w:tabs>
        <w:tab w:val="right" w:leader="dot" w:pos="9628"/>
      </w:tabs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4C26BC"/>
    <w:pPr>
      <w:spacing w:after="100"/>
      <w:ind w:left="440"/>
    </w:pPr>
  </w:style>
  <w:style w:type="character" w:styleId="af9">
    <w:name w:val="Unresolved Mention"/>
    <w:basedOn w:val="a1"/>
    <w:uiPriority w:val="99"/>
    <w:semiHidden/>
    <w:unhideWhenUsed/>
    <w:rsid w:val="00EA25E9"/>
    <w:rPr>
      <w:color w:val="605E5C"/>
      <w:shd w:val="clear" w:color="auto" w:fill="E1DFDD"/>
    </w:rPr>
  </w:style>
  <w:style w:type="paragraph" w:styleId="afa">
    <w:name w:val="Title"/>
    <w:basedOn w:val="a0"/>
    <w:next w:val="a0"/>
    <w:link w:val="afb"/>
    <w:uiPriority w:val="10"/>
    <w:qFormat/>
    <w:rsid w:val="00100356"/>
    <w:pPr>
      <w:spacing w:before="240" w:after="24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36"/>
      <w:szCs w:val="56"/>
      <w14:ligatures w14:val="standardContextual"/>
    </w:rPr>
  </w:style>
  <w:style w:type="character" w:customStyle="1" w:styleId="afb">
    <w:name w:val="Заголовок Знак"/>
    <w:basedOn w:val="a1"/>
    <w:link w:val="afa"/>
    <w:uiPriority w:val="10"/>
    <w:rsid w:val="00100356"/>
    <w:rPr>
      <w:rFonts w:ascii="Times New Roman" w:eastAsiaTheme="majorEastAsia" w:hAnsi="Times New Roman" w:cstheme="majorBidi"/>
      <w:b/>
      <w:spacing w:val="-10"/>
      <w:kern w:val="28"/>
      <w:sz w:val="36"/>
      <w:szCs w:val="56"/>
      <w14:ligatures w14:val="standardContextual"/>
    </w:rPr>
  </w:style>
  <w:style w:type="character" w:styleId="afc">
    <w:name w:val="Strong"/>
    <w:basedOn w:val="a1"/>
    <w:uiPriority w:val="22"/>
    <w:qFormat/>
    <w:rsid w:val="00392AB5"/>
    <w:rPr>
      <w:b/>
      <w:bCs/>
    </w:rPr>
  </w:style>
  <w:style w:type="character" w:customStyle="1" w:styleId="40">
    <w:name w:val="Заголовок 4 Знак"/>
    <w:basedOn w:val="a1"/>
    <w:link w:val="4"/>
    <w:uiPriority w:val="9"/>
    <w:semiHidden/>
    <w:rsid w:val="00392AB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we\Downloads\Title_Tamplate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B8C828B0E9414F8C731BB86CE268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7710C3-637A-4308-B638-0D3E06645F45}"/>
      </w:docPartPr>
      <w:docPartBody>
        <w:p w:rsidR="00771F12" w:rsidRDefault="00C702E3">
          <w:pPr>
            <w:pStyle w:val="46B8C828B0E9414F8C731BB86CE268E8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65B099557B443C6852DF0F38239A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0A3714-4C3C-4E93-A5FF-3DF646452522}"/>
      </w:docPartPr>
      <w:docPartBody>
        <w:p w:rsidR="00771F12" w:rsidRDefault="00C702E3">
          <w:pPr>
            <w:pStyle w:val="365B099557B443C6852DF0F38239A77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A3C7C7FDDC564B17A9F180334E27D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429BCF-5395-46A4-BBBF-84D89CFDEB67}"/>
      </w:docPartPr>
      <w:docPartBody>
        <w:p w:rsidR="00771F12" w:rsidRDefault="00C702E3">
          <w:pPr>
            <w:pStyle w:val="A3C7C7FDDC564B17A9F180334E27D2F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8BDE018784094A05BFD76F9FAC7C2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AF776E-8C14-4A54-9823-0DD7386B8D0B}"/>
      </w:docPartPr>
      <w:docPartBody>
        <w:p w:rsidR="00771F12" w:rsidRDefault="00C702E3">
          <w:pPr>
            <w:pStyle w:val="8BDE018784094A05BFD76F9FAC7C273C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2E3"/>
    <w:rsid w:val="000B2C72"/>
    <w:rsid w:val="00124B94"/>
    <w:rsid w:val="001454A2"/>
    <w:rsid w:val="002051B2"/>
    <w:rsid w:val="00226938"/>
    <w:rsid w:val="0026684B"/>
    <w:rsid w:val="003B48A3"/>
    <w:rsid w:val="003D5170"/>
    <w:rsid w:val="003E5B0D"/>
    <w:rsid w:val="00440E1D"/>
    <w:rsid w:val="0049650D"/>
    <w:rsid w:val="005A6537"/>
    <w:rsid w:val="006152D6"/>
    <w:rsid w:val="007661AF"/>
    <w:rsid w:val="00771F12"/>
    <w:rsid w:val="0082455B"/>
    <w:rsid w:val="00876565"/>
    <w:rsid w:val="008F052F"/>
    <w:rsid w:val="009A2B89"/>
    <w:rsid w:val="00AA327B"/>
    <w:rsid w:val="00BC3E03"/>
    <w:rsid w:val="00C702E3"/>
    <w:rsid w:val="00D335FC"/>
    <w:rsid w:val="00DC005E"/>
    <w:rsid w:val="00E03F48"/>
    <w:rsid w:val="00F24B7C"/>
    <w:rsid w:val="00FF055C"/>
    <w:rsid w:val="00FF3AF7"/>
    <w:rsid w:val="00FF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D5170"/>
    <w:rPr>
      <w:color w:val="808080"/>
    </w:rPr>
  </w:style>
  <w:style w:type="paragraph" w:customStyle="1" w:styleId="46B8C828B0E9414F8C731BB86CE268E8">
    <w:name w:val="46B8C828B0E9414F8C731BB86CE268E8"/>
  </w:style>
  <w:style w:type="paragraph" w:customStyle="1" w:styleId="365B099557B443C6852DF0F38239A774">
    <w:name w:val="365B099557B443C6852DF0F38239A774"/>
  </w:style>
  <w:style w:type="paragraph" w:customStyle="1" w:styleId="A3C7C7FDDC564B17A9F180334E27D2F4">
    <w:name w:val="A3C7C7FDDC564B17A9F180334E27D2F4"/>
  </w:style>
  <w:style w:type="paragraph" w:customStyle="1" w:styleId="8BDE018784094A05BFD76F9FAC7C273C">
    <w:name w:val="8BDE018784094A05BFD76F9FAC7C27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0593D1-553F-4A88-90A8-3EE6F565D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Title_Tamplate (1).dotx</Template>
  <TotalTime>0</TotalTime>
  <Pages>6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2025-10-07T17:28:00Z</dcterms:created>
  <dcterms:modified xsi:type="dcterms:W3CDTF">2025-12-22T15:56:00Z</dcterms:modified>
</cp:coreProperties>
</file>